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270D" w14:textId="57AB49DA" w:rsidR="00394A6D" w:rsidRPr="00EB6F1B" w:rsidRDefault="00000000">
      <w:pPr>
        <w:pStyle w:val="Title"/>
        <w:rPr>
          <w:color w:val="auto"/>
        </w:rPr>
      </w:pPr>
      <w:sdt>
        <w:sdtPr>
          <w:rPr>
            <w:color w:val="auto"/>
          </w:rPr>
          <w:alias w:val="Enter your name:"/>
          <w:tag w:val=""/>
          <w:id w:val="-328297061"/>
          <w:placeholder>
            <w:docPart w:val="6EEC7EF310704536A93EC5264C2C0083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1C4D29" w:rsidRPr="00EB6F1B">
            <w:rPr>
              <w:color w:val="auto"/>
            </w:rPr>
            <w:t>Austin Vaughn</w:t>
          </w:r>
        </w:sdtContent>
      </w:sdt>
    </w:p>
    <w:p w14:paraId="47A3E295" w14:textId="0ED93496" w:rsidR="00394A6D" w:rsidRPr="00EB6F1B" w:rsidRDefault="0038613E">
      <w:p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700 1</w:t>
      </w:r>
      <w:r w:rsidRPr="0038613E">
        <w:rPr>
          <w:color w:val="auto"/>
          <w:sz w:val="20"/>
          <w:szCs w:val="20"/>
          <w:vertAlign w:val="superscript"/>
        </w:rPr>
        <w:t>st</w:t>
      </w:r>
      <w:r>
        <w:rPr>
          <w:color w:val="auto"/>
          <w:sz w:val="20"/>
          <w:szCs w:val="20"/>
        </w:rPr>
        <w:t xml:space="preserve"> St NW, Bondurant</w:t>
      </w:r>
      <w:r w:rsidR="001C4D29" w:rsidRPr="00EB6F1B">
        <w:rPr>
          <w:color w:val="auto"/>
          <w:sz w:val="20"/>
          <w:szCs w:val="20"/>
        </w:rPr>
        <w:t>, Iowa 50613</w:t>
      </w:r>
      <w:r w:rsidR="007D00B3" w:rsidRPr="00EB6F1B">
        <w:rPr>
          <w:color w:val="auto"/>
          <w:sz w:val="20"/>
          <w:szCs w:val="20"/>
        </w:rPr>
        <w:t> | </w:t>
      </w:r>
      <w:r w:rsidR="00795918">
        <w:rPr>
          <w:color w:val="auto"/>
          <w:sz w:val="20"/>
          <w:szCs w:val="20"/>
        </w:rPr>
        <w:t>319-222-1729</w:t>
      </w:r>
      <w:r w:rsidR="007D00B3" w:rsidRPr="00EB6F1B">
        <w:rPr>
          <w:color w:val="auto"/>
          <w:sz w:val="20"/>
          <w:szCs w:val="20"/>
        </w:rPr>
        <w:t>| </w:t>
      </w:r>
      <w:hyperlink r:id="rId10" w:history="1">
        <w:r w:rsidR="005932FB" w:rsidRPr="004B1FF2">
          <w:rPr>
            <w:rStyle w:val="Hyperlink"/>
            <w:sz w:val="20"/>
            <w:szCs w:val="20"/>
          </w:rPr>
          <w:t>VaughnAustin@JohnDeere.com</w:t>
        </w:r>
      </w:hyperlink>
      <w:r w:rsidR="001C4D29" w:rsidRPr="00EB6F1B">
        <w:rPr>
          <w:color w:val="auto"/>
          <w:sz w:val="20"/>
          <w:szCs w:val="20"/>
        </w:rPr>
        <w:t xml:space="preserve"> </w:t>
      </w:r>
    </w:p>
    <w:sdt>
      <w:sdtPr>
        <w:rPr>
          <w:color w:val="auto"/>
          <w:sz w:val="20"/>
          <w:szCs w:val="20"/>
        </w:rPr>
        <w:alias w:val="Education:"/>
        <w:tag w:val="Education:"/>
        <w:id w:val="1513793667"/>
        <w:placeholder>
          <w:docPart w:val="33C972ADE5334ADCABD00AAB6D3D81BA"/>
        </w:placeholder>
        <w:temporary/>
        <w:showingPlcHdr/>
        <w15:appearance w15:val="hidden"/>
      </w:sdtPr>
      <w:sdtContent>
        <w:p w14:paraId="0601D8B8" w14:textId="77777777" w:rsidR="00394A6D" w:rsidRPr="00EB6F1B" w:rsidRDefault="007D00B3">
          <w:pPr>
            <w:pStyle w:val="Heading1"/>
            <w:rPr>
              <w:color w:val="auto"/>
              <w:sz w:val="20"/>
              <w:szCs w:val="20"/>
            </w:rPr>
          </w:pPr>
          <w:r w:rsidRPr="00EB6F1B">
            <w:rPr>
              <w:color w:val="auto"/>
              <w:sz w:val="24"/>
              <w:szCs w:val="24"/>
            </w:rPr>
            <w:t>Education</w:t>
          </w:r>
        </w:p>
      </w:sdtContent>
    </w:sdt>
    <w:p w14:paraId="323A4456" w14:textId="1F0AAD33" w:rsidR="000777E9" w:rsidRPr="00EB6F1B" w:rsidRDefault="001C4D29">
      <w:pPr>
        <w:pStyle w:val="Heading2"/>
        <w:rPr>
          <w:caps w:val="0"/>
          <w:smallCaps/>
          <w:color w:val="auto"/>
          <w:sz w:val="20"/>
          <w:szCs w:val="20"/>
        </w:rPr>
      </w:pPr>
      <w:r w:rsidRPr="00EB6F1B">
        <w:rPr>
          <w:caps w:val="0"/>
          <w:smallCaps/>
          <w:color w:val="auto"/>
          <w:sz w:val="20"/>
          <w:szCs w:val="20"/>
        </w:rPr>
        <w:t xml:space="preserve">B.S. Mechanical </w:t>
      </w:r>
      <w:r w:rsidR="00891D70" w:rsidRPr="00EB6F1B">
        <w:rPr>
          <w:caps w:val="0"/>
          <w:smallCaps/>
          <w:color w:val="auto"/>
          <w:sz w:val="20"/>
          <w:szCs w:val="20"/>
        </w:rPr>
        <w:t>Engineering</w:t>
      </w:r>
      <w:r w:rsidR="007D00B3" w:rsidRPr="00EB6F1B">
        <w:rPr>
          <w:caps w:val="0"/>
          <w:smallCaps/>
          <w:color w:val="auto"/>
          <w:sz w:val="20"/>
          <w:szCs w:val="20"/>
        </w:rPr>
        <w:t> | </w:t>
      </w:r>
      <w:r w:rsidRPr="00EB6F1B">
        <w:rPr>
          <w:caps w:val="0"/>
          <w:smallCaps/>
          <w:color w:val="auto"/>
          <w:sz w:val="20"/>
          <w:szCs w:val="20"/>
        </w:rPr>
        <w:t xml:space="preserve">August 2013 – </w:t>
      </w:r>
      <w:r w:rsidR="00891D70" w:rsidRPr="00EB6F1B">
        <w:rPr>
          <w:caps w:val="0"/>
          <w:smallCaps/>
          <w:color w:val="auto"/>
          <w:sz w:val="20"/>
          <w:szCs w:val="20"/>
        </w:rPr>
        <w:t>December</w:t>
      </w:r>
      <w:r w:rsidRPr="00EB6F1B">
        <w:rPr>
          <w:caps w:val="0"/>
          <w:smallCaps/>
          <w:color w:val="auto"/>
          <w:sz w:val="20"/>
          <w:szCs w:val="20"/>
        </w:rPr>
        <w:t xml:space="preserve"> 2017</w:t>
      </w:r>
      <w:r w:rsidR="007D00B3" w:rsidRPr="00EB6F1B">
        <w:rPr>
          <w:caps w:val="0"/>
          <w:smallCaps/>
          <w:color w:val="auto"/>
          <w:sz w:val="20"/>
          <w:szCs w:val="20"/>
        </w:rPr>
        <w:t>  </w:t>
      </w:r>
    </w:p>
    <w:p w14:paraId="486AEAD7" w14:textId="03ABE1F4" w:rsidR="001C4D29" w:rsidRPr="00EB6F1B" w:rsidRDefault="001C4D29" w:rsidP="001C4D29">
      <w:pPr>
        <w:pStyle w:val="Heading2"/>
        <w:rPr>
          <w:caps w:val="0"/>
          <w:smallCaps/>
          <w:color w:val="auto"/>
          <w:sz w:val="20"/>
          <w:szCs w:val="20"/>
        </w:rPr>
      </w:pPr>
      <w:r w:rsidRPr="00EB6F1B">
        <w:rPr>
          <w:caps w:val="0"/>
          <w:smallCaps/>
          <w:color w:val="auto"/>
          <w:sz w:val="20"/>
          <w:szCs w:val="20"/>
        </w:rPr>
        <w:t xml:space="preserve">Missouri University of Science and Technology </w:t>
      </w:r>
    </w:p>
    <w:p w14:paraId="4B4859B9" w14:textId="651666E9" w:rsidR="00C71CDF" w:rsidRPr="00EB6F1B" w:rsidRDefault="00C71CDF" w:rsidP="00203E56">
      <w:pPr>
        <w:pStyle w:val="Heading1"/>
        <w:rPr>
          <w:rFonts w:asciiTheme="minorHAnsi" w:eastAsiaTheme="minorEastAsia" w:hAnsiTheme="minorHAnsi" w:cstheme="minorBidi"/>
          <w:color w:val="auto"/>
          <w:sz w:val="22"/>
          <w:szCs w:val="22"/>
        </w:rPr>
        <w:sectPr w:rsidR="00C71CDF" w:rsidRPr="00EB6F1B" w:rsidSect="00374627">
          <w:footerReference w:type="default" r:id="rId11"/>
          <w:footerReference w:type="first" r:id="rId12"/>
          <w:pgSz w:w="12240" w:h="15840"/>
          <w:pgMar w:top="1008" w:right="1008" w:bottom="1152" w:left="1008" w:header="576" w:footer="576" w:gutter="0"/>
          <w:pgNumType w:start="1"/>
          <w:cols w:space="720"/>
          <w:titlePg/>
          <w:docGrid w:linePitch="360"/>
        </w:sectPr>
      </w:pPr>
    </w:p>
    <w:p w14:paraId="33629016" w14:textId="7CD5C6F4" w:rsidR="00C71CDF" w:rsidRPr="00EB6F1B" w:rsidRDefault="00C71CDF">
      <w:pPr>
        <w:pStyle w:val="Heading1"/>
        <w:rPr>
          <w:color w:val="auto"/>
          <w:sz w:val="20"/>
          <w:szCs w:val="20"/>
        </w:rPr>
        <w:sectPr w:rsidR="00C71CDF" w:rsidRPr="00EB6F1B" w:rsidSect="00C71CDF">
          <w:type w:val="continuous"/>
          <w:pgSz w:w="12240" w:h="15840"/>
          <w:pgMar w:top="1008" w:right="1008" w:bottom="1152" w:left="1008" w:header="576" w:footer="576" w:gutter="0"/>
          <w:pgNumType w:start="1"/>
          <w:cols w:num="3" w:space="720"/>
          <w:titlePg/>
          <w:docGrid w:linePitch="360"/>
        </w:sectPr>
      </w:pPr>
    </w:p>
    <w:p w14:paraId="4515E91A" w14:textId="4FEED766" w:rsidR="00394A6D" w:rsidRPr="00EB6F1B" w:rsidRDefault="0078347B">
      <w:pPr>
        <w:pStyle w:val="Heading1"/>
        <w:rPr>
          <w:color w:val="auto"/>
          <w:sz w:val="20"/>
          <w:szCs w:val="20"/>
        </w:rPr>
      </w:pPr>
      <w:r>
        <w:rPr>
          <w:color w:val="auto"/>
          <w:sz w:val="24"/>
          <w:szCs w:val="24"/>
        </w:rPr>
        <w:t xml:space="preserve">John Deere </w:t>
      </w:r>
      <w:sdt>
        <w:sdtPr>
          <w:rPr>
            <w:color w:val="auto"/>
            <w:sz w:val="20"/>
            <w:szCs w:val="20"/>
          </w:rPr>
          <w:alias w:val="Experience:"/>
          <w:tag w:val="Experience:"/>
          <w:id w:val="1494989950"/>
          <w:placeholder>
            <w:docPart w:val="BC0095E0542D41CEB1E1C1A729CE2BF4"/>
          </w:placeholder>
          <w:temporary/>
          <w:showingPlcHdr/>
          <w15:appearance w15:val="hidden"/>
        </w:sdtPr>
        <w:sdtContent>
          <w:r w:rsidR="007D00B3" w:rsidRPr="00EB6F1B">
            <w:rPr>
              <w:color w:val="auto"/>
              <w:sz w:val="24"/>
              <w:szCs w:val="24"/>
            </w:rPr>
            <w:t>Experience</w:t>
          </w:r>
        </w:sdtContent>
      </w:sdt>
    </w:p>
    <w:p w14:paraId="74E3D2FD" w14:textId="19075F27" w:rsidR="00AD5BBE" w:rsidRPr="00EB6F1B" w:rsidRDefault="00AD5BBE" w:rsidP="00AD5BBE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>Sr. PV&amp;V Performance Engineer</w:t>
      </w:r>
      <w:r w:rsidRPr="00EB6F1B">
        <w:rPr>
          <w:caps w:val="0"/>
          <w:smallCaps/>
          <w:color w:val="auto"/>
          <w:sz w:val="20"/>
          <w:szCs w:val="20"/>
        </w:rPr>
        <w:t xml:space="preserve"> | John Deere: </w:t>
      </w:r>
      <w:r>
        <w:rPr>
          <w:caps w:val="0"/>
          <w:smallCaps/>
          <w:color w:val="auto"/>
          <w:sz w:val="20"/>
          <w:szCs w:val="20"/>
        </w:rPr>
        <w:t>Precision Upgrades</w:t>
      </w:r>
      <w:r w:rsidRPr="00EB6F1B">
        <w:rPr>
          <w:caps w:val="0"/>
          <w:smallCaps/>
          <w:color w:val="auto"/>
          <w:sz w:val="20"/>
          <w:szCs w:val="20"/>
        </w:rPr>
        <w:t xml:space="preserve">                        </w:t>
      </w:r>
      <w:r>
        <w:rPr>
          <w:caps w:val="0"/>
          <w:smallCaps/>
          <w:color w:val="auto"/>
          <w:sz w:val="20"/>
          <w:szCs w:val="20"/>
        </w:rPr>
        <w:tab/>
      </w:r>
      <w:r>
        <w:rPr>
          <w:caps w:val="0"/>
          <w:smallCaps/>
          <w:color w:val="auto"/>
          <w:sz w:val="20"/>
          <w:szCs w:val="20"/>
        </w:rPr>
        <w:tab/>
        <w:t xml:space="preserve">            </w:t>
      </w:r>
      <w:r w:rsidRPr="00EB6F1B">
        <w:rPr>
          <w:caps w:val="0"/>
          <w:smallCaps/>
          <w:color w:val="auto"/>
          <w:sz w:val="20"/>
          <w:szCs w:val="20"/>
        </w:rPr>
        <w:t xml:space="preserve"> </w:t>
      </w:r>
      <w:r>
        <w:rPr>
          <w:caps w:val="0"/>
          <w:smallCaps/>
          <w:color w:val="auto"/>
          <w:sz w:val="20"/>
          <w:szCs w:val="20"/>
        </w:rPr>
        <w:t xml:space="preserve"> </w:t>
      </w:r>
      <w:r w:rsidR="007B3C3D">
        <w:rPr>
          <w:caps w:val="0"/>
          <w:smallCaps/>
          <w:color w:val="auto"/>
          <w:sz w:val="20"/>
          <w:szCs w:val="20"/>
        </w:rPr>
        <w:t>Nov</w:t>
      </w:r>
      <w:r>
        <w:rPr>
          <w:caps w:val="0"/>
          <w:smallCaps/>
          <w:color w:val="auto"/>
          <w:sz w:val="20"/>
          <w:szCs w:val="20"/>
        </w:rPr>
        <w:t xml:space="preserve">. </w:t>
      </w:r>
      <w:r w:rsidRPr="00EB6F1B">
        <w:rPr>
          <w:caps w:val="0"/>
          <w:smallCaps/>
          <w:color w:val="auto"/>
          <w:sz w:val="20"/>
          <w:szCs w:val="20"/>
        </w:rPr>
        <w:t>202</w:t>
      </w:r>
      <w:r>
        <w:rPr>
          <w:caps w:val="0"/>
          <w:smallCaps/>
          <w:color w:val="auto"/>
          <w:sz w:val="20"/>
          <w:szCs w:val="20"/>
        </w:rPr>
        <w:t>3</w:t>
      </w:r>
      <w:r w:rsidRPr="00EB6F1B">
        <w:rPr>
          <w:caps w:val="0"/>
          <w:smallCaps/>
          <w:color w:val="auto"/>
          <w:sz w:val="20"/>
          <w:szCs w:val="20"/>
        </w:rPr>
        <w:t xml:space="preserve"> – </w:t>
      </w:r>
      <w:r>
        <w:rPr>
          <w:caps w:val="0"/>
          <w:smallCaps/>
          <w:color w:val="auto"/>
          <w:sz w:val="20"/>
          <w:szCs w:val="20"/>
        </w:rPr>
        <w:t>Present</w:t>
      </w:r>
      <w:r w:rsidRPr="00EB6F1B">
        <w:rPr>
          <w:caps w:val="0"/>
          <w:smallCaps/>
          <w:color w:val="auto"/>
          <w:sz w:val="20"/>
          <w:szCs w:val="20"/>
        </w:rPr>
        <w:t xml:space="preserve"> </w:t>
      </w:r>
    </w:p>
    <w:p w14:paraId="63222EF1" w14:textId="3861CA0A" w:rsidR="00AD5BBE" w:rsidRPr="00A51757" w:rsidRDefault="00AD5BBE" w:rsidP="00AD5BBE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Create and lead validation </w:t>
      </w:r>
      <w:r w:rsidR="007A44BE">
        <w:rPr>
          <w:color w:val="auto"/>
          <w:sz w:val="20"/>
          <w:szCs w:val="20"/>
        </w:rPr>
        <w:t>test plans</w:t>
      </w:r>
      <w:r>
        <w:rPr>
          <w:color w:val="auto"/>
          <w:sz w:val="20"/>
          <w:szCs w:val="20"/>
        </w:rPr>
        <w:t xml:space="preserve"> for John Deere Start-Up team to bring See and Spray to new machines</w:t>
      </w:r>
    </w:p>
    <w:p w14:paraId="316FB748" w14:textId="74796C7B" w:rsidR="00AD5BBE" w:rsidRDefault="004659DE" w:rsidP="00AD5BBE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Develop </w:t>
      </w:r>
      <w:r w:rsidR="00AD5BBE">
        <w:rPr>
          <w:color w:val="auto"/>
          <w:sz w:val="20"/>
          <w:szCs w:val="20"/>
        </w:rPr>
        <w:t xml:space="preserve">testing resources in Brazil for growing our capability and ability </w:t>
      </w:r>
      <w:r w:rsidR="00CD49E6">
        <w:rPr>
          <w:color w:val="auto"/>
          <w:sz w:val="20"/>
          <w:szCs w:val="20"/>
        </w:rPr>
        <w:t xml:space="preserve">to </w:t>
      </w:r>
      <w:r w:rsidR="00AD5BBE">
        <w:rPr>
          <w:color w:val="auto"/>
          <w:sz w:val="20"/>
          <w:szCs w:val="20"/>
        </w:rPr>
        <w:t>quickly release new tech to the market</w:t>
      </w:r>
    </w:p>
    <w:p w14:paraId="2EA7C2AA" w14:textId="2D0D11E8" w:rsidR="00AD5BBE" w:rsidRDefault="00AD5BBE" w:rsidP="000A1F56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Create software feature requirements </w:t>
      </w:r>
      <w:r w:rsidR="00CD49E6">
        <w:rPr>
          <w:color w:val="auto"/>
          <w:sz w:val="20"/>
          <w:szCs w:val="20"/>
        </w:rPr>
        <w:t xml:space="preserve">for development </w:t>
      </w:r>
      <w:r>
        <w:rPr>
          <w:color w:val="auto"/>
          <w:sz w:val="20"/>
          <w:szCs w:val="20"/>
        </w:rPr>
        <w:t>and valida</w:t>
      </w:r>
      <w:r w:rsidR="00CD49E6">
        <w:rPr>
          <w:color w:val="auto"/>
          <w:sz w:val="20"/>
          <w:szCs w:val="20"/>
        </w:rPr>
        <w:t>te</w:t>
      </w:r>
      <w:r>
        <w:rPr>
          <w:color w:val="auto"/>
          <w:sz w:val="20"/>
          <w:szCs w:val="20"/>
        </w:rPr>
        <w:t xml:space="preserve"> on machine performance</w:t>
      </w:r>
    </w:p>
    <w:p w14:paraId="6A9E7139" w14:textId="6A6A5B2C" w:rsidR="004659DE" w:rsidRPr="00AD5BBE" w:rsidRDefault="00F67A92" w:rsidP="000A1F56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Determine</w:t>
      </w:r>
      <w:r w:rsidR="00231023">
        <w:rPr>
          <w:color w:val="auto"/>
          <w:sz w:val="20"/>
          <w:szCs w:val="20"/>
        </w:rPr>
        <w:t xml:space="preserve"> business cases, establish customer value,</w:t>
      </w:r>
      <w:r>
        <w:rPr>
          <w:color w:val="auto"/>
          <w:sz w:val="20"/>
          <w:szCs w:val="20"/>
        </w:rPr>
        <w:t xml:space="preserve"> budget and resource allocation</w:t>
      </w:r>
      <w:r w:rsidR="00CD49E6">
        <w:rPr>
          <w:color w:val="auto"/>
          <w:sz w:val="20"/>
          <w:szCs w:val="20"/>
        </w:rPr>
        <w:t>s</w:t>
      </w:r>
      <w:r>
        <w:rPr>
          <w:color w:val="auto"/>
          <w:sz w:val="20"/>
          <w:szCs w:val="20"/>
        </w:rPr>
        <w:t xml:space="preserve"> </w:t>
      </w:r>
      <w:r w:rsidR="00376913">
        <w:rPr>
          <w:color w:val="auto"/>
          <w:sz w:val="20"/>
          <w:szCs w:val="20"/>
        </w:rPr>
        <w:t>for PDP projects</w:t>
      </w:r>
    </w:p>
    <w:p w14:paraId="557562B3" w14:textId="21D416AD" w:rsidR="000A1F56" w:rsidRPr="00EB6F1B" w:rsidRDefault="00D15767" w:rsidP="000A1F56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>PV&amp;V Performance Engineer</w:t>
      </w:r>
      <w:r w:rsidR="000A1F56" w:rsidRPr="00EB6F1B">
        <w:rPr>
          <w:caps w:val="0"/>
          <w:smallCaps/>
          <w:color w:val="auto"/>
          <w:sz w:val="20"/>
          <w:szCs w:val="20"/>
        </w:rPr>
        <w:t xml:space="preserve"> | John Deere: </w:t>
      </w:r>
      <w:r w:rsidR="00DF62AB">
        <w:rPr>
          <w:caps w:val="0"/>
          <w:smallCaps/>
          <w:color w:val="auto"/>
          <w:sz w:val="20"/>
          <w:szCs w:val="20"/>
        </w:rPr>
        <w:t>Application</w:t>
      </w:r>
      <w:r w:rsidR="000A1F56" w:rsidRPr="00EB6F1B">
        <w:rPr>
          <w:caps w:val="0"/>
          <w:smallCaps/>
          <w:color w:val="auto"/>
          <w:sz w:val="20"/>
          <w:szCs w:val="20"/>
        </w:rPr>
        <w:t xml:space="preserve">                             </w:t>
      </w:r>
      <w:r w:rsidR="000A1F56">
        <w:rPr>
          <w:caps w:val="0"/>
          <w:smallCaps/>
          <w:color w:val="auto"/>
          <w:sz w:val="20"/>
          <w:szCs w:val="20"/>
        </w:rPr>
        <w:t xml:space="preserve"> </w:t>
      </w:r>
      <w:r w:rsidR="000A1F56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0A1F56">
        <w:rPr>
          <w:caps w:val="0"/>
          <w:smallCaps/>
          <w:color w:val="auto"/>
          <w:sz w:val="20"/>
          <w:szCs w:val="20"/>
        </w:rPr>
        <w:tab/>
      </w:r>
      <w:r w:rsidR="000A1F56">
        <w:rPr>
          <w:caps w:val="0"/>
          <w:smallCaps/>
          <w:color w:val="auto"/>
          <w:sz w:val="20"/>
          <w:szCs w:val="20"/>
        </w:rPr>
        <w:tab/>
      </w:r>
      <w:r w:rsidR="000A1F56">
        <w:rPr>
          <w:caps w:val="0"/>
          <w:smallCaps/>
          <w:color w:val="auto"/>
          <w:sz w:val="20"/>
          <w:szCs w:val="20"/>
        </w:rPr>
        <w:tab/>
        <w:t xml:space="preserve">         </w:t>
      </w:r>
      <w:r w:rsidR="00DF62AB">
        <w:rPr>
          <w:caps w:val="0"/>
          <w:smallCaps/>
          <w:color w:val="auto"/>
          <w:sz w:val="20"/>
          <w:szCs w:val="20"/>
        </w:rPr>
        <w:t>Dec</w:t>
      </w:r>
      <w:r w:rsidR="000A1F56">
        <w:rPr>
          <w:caps w:val="0"/>
          <w:smallCaps/>
          <w:color w:val="auto"/>
          <w:sz w:val="20"/>
          <w:szCs w:val="20"/>
        </w:rPr>
        <w:t xml:space="preserve">. </w:t>
      </w:r>
      <w:r w:rsidR="000A1F56" w:rsidRPr="00EB6F1B">
        <w:rPr>
          <w:caps w:val="0"/>
          <w:smallCaps/>
          <w:color w:val="auto"/>
          <w:sz w:val="20"/>
          <w:szCs w:val="20"/>
        </w:rPr>
        <w:t>202</w:t>
      </w:r>
      <w:r w:rsidR="00DF62AB">
        <w:rPr>
          <w:caps w:val="0"/>
          <w:smallCaps/>
          <w:color w:val="auto"/>
          <w:sz w:val="20"/>
          <w:szCs w:val="20"/>
        </w:rPr>
        <w:t>1</w:t>
      </w:r>
      <w:r w:rsidR="000A1F56" w:rsidRPr="00EB6F1B">
        <w:rPr>
          <w:caps w:val="0"/>
          <w:smallCaps/>
          <w:color w:val="auto"/>
          <w:sz w:val="20"/>
          <w:szCs w:val="20"/>
        </w:rPr>
        <w:t xml:space="preserve"> – </w:t>
      </w:r>
      <w:r w:rsidR="007B3C3D">
        <w:rPr>
          <w:caps w:val="0"/>
          <w:smallCaps/>
          <w:color w:val="auto"/>
          <w:sz w:val="20"/>
          <w:szCs w:val="20"/>
        </w:rPr>
        <w:t>Nov</w:t>
      </w:r>
      <w:r w:rsidR="00AD5BBE">
        <w:rPr>
          <w:caps w:val="0"/>
          <w:smallCaps/>
          <w:color w:val="auto"/>
          <w:sz w:val="20"/>
          <w:szCs w:val="20"/>
        </w:rPr>
        <w:t>. 2023</w:t>
      </w:r>
    </w:p>
    <w:p w14:paraId="22DD46E2" w14:textId="43D5630E" w:rsidR="00A51757" w:rsidRDefault="00A51757" w:rsidP="00A51757">
      <w:pPr>
        <w:pStyle w:val="ListBullet"/>
        <w:rPr>
          <w:color w:val="auto"/>
          <w:sz w:val="20"/>
          <w:szCs w:val="20"/>
        </w:rPr>
      </w:pPr>
      <w:r w:rsidRPr="00A51757">
        <w:rPr>
          <w:color w:val="auto"/>
          <w:sz w:val="20"/>
          <w:szCs w:val="20"/>
        </w:rPr>
        <w:t>Create</w:t>
      </w:r>
      <w:r w:rsidR="00B85DE6">
        <w:rPr>
          <w:color w:val="auto"/>
          <w:sz w:val="20"/>
          <w:szCs w:val="20"/>
        </w:rPr>
        <w:t>d</w:t>
      </w:r>
      <w:r w:rsidRPr="00A51757">
        <w:rPr>
          <w:color w:val="auto"/>
          <w:sz w:val="20"/>
          <w:szCs w:val="20"/>
        </w:rPr>
        <w:t xml:space="preserve"> and lead test plans for CI Feature Adds, Quality, and Cost Reduction projects </w:t>
      </w:r>
    </w:p>
    <w:p w14:paraId="5FE74622" w14:textId="471162F2" w:rsidR="00F016CB" w:rsidRPr="00A51757" w:rsidRDefault="00F016CB" w:rsidP="00A51757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Onboarded new customers </w:t>
      </w:r>
      <w:r w:rsidR="008E5610">
        <w:rPr>
          <w:color w:val="auto"/>
          <w:sz w:val="20"/>
          <w:szCs w:val="20"/>
        </w:rPr>
        <w:t>to be lead users for experimental testing. Taught them new tech and</w:t>
      </w:r>
      <w:r w:rsidR="006676B6">
        <w:rPr>
          <w:color w:val="auto"/>
          <w:sz w:val="20"/>
          <w:szCs w:val="20"/>
        </w:rPr>
        <w:t xml:space="preserve"> </w:t>
      </w:r>
      <w:r w:rsidR="00201D5B">
        <w:rPr>
          <w:color w:val="auto"/>
          <w:sz w:val="20"/>
          <w:szCs w:val="20"/>
        </w:rPr>
        <w:t>value propositions</w:t>
      </w:r>
    </w:p>
    <w:p w14:paraId="0B2D2DDD" w14:textId="75E3EBAE" w:rsidR="00DE1524" w:rsidRPr="002A775D" w:rsidRDefault="00DE1524" w:rsidP="00DE1524">
      <w:pPr>
        <w:pStyle w:val="ListBullet"/>
        <w:rPr>
          <w:color w:val="auto"/>
          <w:sz w:val="20"/>
          <w:szCs w:val="20"/>
        </w:rPr>
      </w:pPr>
      <w:r w:rsidRPr="002A775D">
        <w:rPr>
          <w:color w:val="auto"/>
          <w:sz w:val="20"/>
          <w:szCs w:val="20"/>
        </w:rPr>
        <w:t>Manage</w:t>
      </w:r>
      <w:r w:rsidR="00B85DE6">
        <w:rPr>
          <w:color w:val="auto"/>
          <w:sz w:val="20"/>
          <w:szCs w:val="20"/>
        </w:rPr>
        <w:t>d</w:t>
      </w:r>
      <w:r w:rsidRPr="002A775D">
        <w:rPr>
          <w:color w:val="auto"/>
          <w:sz w:val="20"/>
          <w:szCs w:val="20"/>
        </w:rPr>
        <w:t xml:space="preserve"> PV&amp;V field testing</w:t>
      </w:r>
      <w:r>
        <w:rPr>
          <w:color w:val="auto"/>
          <w:sz w:val="20"/>
          <w:szCs w:val="20"/>
        </w:rPr>
        <w:t xml:space="preserve"> and c</w:t>
      </w:r>
      <w:r w:rsidR="002A775D" w:rsidRPr="002A775D">
        <w:rPr>
          <w:color w:val="auto"/>
          <w:sz w:val="20"/>
          <w:szCs w:val="20"/>
        </w:rPr>
        <w:t>reate highly impactful relationships with dealerships and service managers</w:t>
      </w:r>
    </w:p>
    <w:p w14:paraId="5F451F98" w14:textId="5D976315" w:rsidR="00F732F8" w:rsidRPr="00F732F8" w:rsidRDefault="00F732F8" w:rsidP="00DE1524">
      <w:pPr>
        <w:pStyle w:val="ListBullet"/>
        <w:rPr>
          <w:color w:val="auto"/>
          <w:sz w:val="20"/>
          <w:szCs w:val="20"/>
        </w:rPr>
      </w:pPr>
      <w:r w:rsidRPr="00F732F8">
        <w:rPr>
          <w:color w:val="auto"/>
          <w:sz w:val="20"/>
          <w:szCs w:val="20"/>
        </w:rPr>
        <w:t>Develop</w:t>
      </w:r>
      <w:r w:rsidR="00B85DE6">
        <w:rPr>
          <w:color w:val="auto"/>
          <w:sz w:val="20"/>
          <w:szCs w:val="20"/>
        </w:rPr>
        <w:t>ed</w:t>
      </w:r>
      <w:r w:rsidRPr="00F732F8">
        <w:rPr>
          <w:color w:val="auto"/>
          <w:sz w:val="20"/>
          <w:szCs w:val="20"/>
        </w:rPr>
        <w:t xml:space="preserve"> new processes to lower </w:t>
      </w:r>
      <w:r w:rsidR="00DE1524">
        <w:rPr>
          <w:color w:val="auto"/>
          <w:sz w:val="20"/>
          <w:szCs w:val="20"/>
        </w:rPr>
        <w:t xml:space="preserve">machine </w:t>
      </w:r>
      <w:r w:rsidRPr="00F732F8">
        <w:rPr>
          <w:color w:val="auto"/>
          <w:sz w:val="20"/>
          <w:szCs w:val="20"/>
        </w:rPr>
        <w:t xml:space="preserve">FPM and </w:t>
      </w:r>
      <w:r w:rsidR="004D0FD6">
        <w:rPr>
          <w:color w:val="auto"/>
          <w:sz w:val="20"/>
          <w:szCs w:val="20"/>
        </w:rPr>
        <w:t>engineering efficiency</w:t>
      </w:r>
    </w:p>
    <w:p w14:paraId="28ACBD18" w14:textId="5684F9BC" w:rsidR="00711D15" w:rsidRPr="00EB6F1B" w:rsidRDefault="00B112B0" w:rsidP="00711D15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>Machining Quality</w:t>
      </w:r>
      <w:r w:rsidR="00711D15">
        <w:rPr>
          <w:caps w:val="0"/>
          <w:smallCaps/>
          <w:color w:val="auto"/>
          <w:sz w:val="20"/>
          <w:szCs w:val="20"/>
        </w:rPr>
        <w:t xml:space="preserve"> </w:t>
      </w:r>
      <w:r w:rsidR="00711D15" w:rsidRPr="00EB6F1B">
        <w:rPr>
          <w:caps w:val="0"/>
          <w:smallCaps/>
          <w:color w:val="auto"/>
          <w:sz w:val="20"/>
          <w:szCs w:val="20"/>
        </w:rPr>
        <w:t xml:space="preserve">Engineer | John Deere: Power Systems                             </w:t>
      </w:r>
      <w:r w:rsidR="00711D15">
        <w:rPr>
          <w:caps w:val="0"/>
          <w:smallCaps/>
          <w:color w:val="auto"/>
          <w:sz w:val="20"/>
          <w:szCs w:val="20"/>
        </w:rPr>
        <w:t xml:space="preserve"> </w:t>
      </w:r>
      <w:r w:rsidR="00711D15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7A099D">
        <w:rPr>
          <w:caps w:val="0"/>
          <w:smallCaps/>
          <w:color w:val="auto"/>
          <w:sz w:val="20"/>
          <w:szCs w:val="20"/>
        </w:rPr>
        <w:tab/>
      </w:r>
      <w:r w:rsidR="007A099D">
        <w:rPr>
          <w:caps w:val="0"/>
          <w:smallCaps/>
          <w:color w:val="auto"/>
          <w:sz w:val="20"/>
          <w:szCs w:val="20"/>
        </w:rPr>
        <w:tab/>
      </w:r>
      <w:r w:rsidR="007A099D">
        <w:rPr>
          <w:caps w:val="0"/>
          <w:smallCaps/>
          <w:color w:val="auto"/>
          <w:sz w:val="20"/>
          <w:szCs w:val="20"/>
        </w:rPr>
        <w:tab/>
      </w:r>
      <w:r w:rsidR="00DF62AB">
        <w:rPr>
          <w:caps w:val="0"/>
          <w:smallCaps/>
          <w:color w:val="auto"/>
          <w:sz w:val="20"/>
          <w:szCs w:val="20"/>
        </w:rPr>
        <w:t xml:space="preserve">   </w:t>
      </w:r>
      <w:r w:rsidR="008D1314">
        <w:rPr>
          <w:caps w:val="0"/>
          <w:smallCaps/>
          <w:color w:val="auto"/>
          <w:sz w:val="20"/>
          <w:szCs w:val="20"/>
        </w:rPr>
        <w:t xml:space="preserve">     </w:t>
      </w:r>
      <w:r w:rsidR="00711D15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4B19B2">
        <w:rPr>
          <w:caps w:val="0"/>
          <w:smallCaps/>
          <w:color w:val="auto"/>
          <w:sz w:val="20"/>
          <w:szCs w:val="20"/>
        </w:rPr>
        <w:t xml:space="preserve">Nov. </w:t>
      </w:r>
      <w:r w:rsidR="00711D15" w:rsidRPr="00EB6F1B">
        <w:rPr>
          <w:caps w:val="0"/>
          <w:smallCaps/>
          <w:color w:val="auto"/>
          <w:sz w:val="20"/>
          <w:szCs w:val="20"/>
        </w:rPr>
        <w:t xml:space="preserve">2020 – </w:t>
      </w:r>
      <w:r w:rsidR="00DF62AB">
        <w:rPr>
          <w:caps w:val="0"/>
          <w:smallCaps/>
          <w:color w:val="auto"/>
          <w:sz w:val="20"/>
          <w:szCs w:val="20"/>
        </w:rPr>
        <w:t>Dec. 2021</w:t>
      </w:r>
      <w:r w:rsidR="00711D15" w:rsidRPr="00EB6F1B">
        <w:rPr>
          <w:caps w:val="0"/>
          <w:smallCaps/>
          <w:color w:val="auto"/>
          <w:sz w:val="20"/>
          <w:szCs w:val="20"/>
        </w:rPr>
        <w:t xml:space="preserve"> </w:t>
      </w:r>
    </w:p>
    <w:p w14:paraId="05DF14AB" w14:textId="3F61E5CF" w:rsidR="00711D15" w:rsidRPr="00C82169" w:rsidRDefault="00D02BB3" w:rsidP="00C82169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Overs</w:t>
      </w:r>
      <w:r w:rsidR="00D533C5">
        <w:rPr>
          <w:color w:val="auto"/>
          <w:sz w:val="20"/>
          <w:szCs w:val="20"/>
        </w:rPr>
        <w:t>aw</w:t>
      </w:r>
      <w:r>
        <w:rPr>
          <w:color w:val="auto"/>
          <w:sz w:val="20"/>
          <w:szCs w:val="20"/>
        </w:rPr>
        <w:t xml:space="preserve"> Engine Works </w:t>
      </w:r>
      <w:r w:rsidR="00A1536E">
        <w:rPr>
          <w:color w:val="auto"/>
          <w:sz w:val="20"/>
          <w:szCs w:val="20"/>
        </w:rPr>
        <w:t xml:space="preserve">metrology </w:t>
      </w:r>
      <w:r w:rsidR="00C82169" w:rsidRPr="00781C70">
        <w:rPr>
          <w:color w:val="auto"/>
          <w:sz w:val="20"/>
          <w:szCs w:val="20"/>
        </w:rPr>
        <w:t xml:space="preserve">data acquisition, </w:t>
      </w:r>
      <w:r w:rsidR="00055E6A">
        <w:rPr>
          <w:color w:val="auto"/>
          <w:sz w:val="20"/>
          <w:szCs w:val="20"/>
        </w:rPr>
        <w:t>database</w:t>
      </w:r>
      <w:r w:rsidR="00576068">
        <w:rPr>
          <w:color w:val="auto"/>
          <w:sz w:val="20"/>
          <w:szCs w:val="20"/>
        </w:rPr>
        <w:t xml:space="preserve"> management</w:t>
      </w:r>
      <w:r w:rsidR="00C82169" w:rsidRPr="00781C70">
        <w:rPr>
          <w:color w:val="auto"/>
          <w:sz w:val="20"/>
          <w:szCs w:val="20"/>
        </w:rPr>
        <w:t xml:space="preserve">, </w:t>
      </w:r>
      <w:r w:rsidR="00007FC5">
        <w:rPr>
          <w:color w:val="auto"/>
          <w:sz w:val="20"/>
          <w:szCs w:val="20"/>
        </w:rPr>
        <w:t xml:space="preserve">reporting </w:t>
      </w:r>
      <w:r w:rsidR="00C82169">
        <w:rPr>
          <w:color w:val="auto"/>
          <w:sz w:val="20"/>
          <w:szCs w:val="20"/>
        </w:rPr>
        <w:t xml:space="preserve">and </w:t>
      </w:r>
      <w:r w:rsidR="00C82169" w:rsidRPr="00781C70">
        <w:rPr>
          <w:color w:val="auto"/>
          <w:sz w:val="20"/>
          <w:szCs w:val="20"/>
        </w:rPr>
        <w:t>analysis</w:t>
      </w:r>
    </w:p>
    <w:p w14:paraId="6BF9BE56" w14:textId="623B7348" w:rsidR="00D15767" w:rsidRPr="00D15767" w:rsidRDefault="007B028E" w:rsidP="00D15767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Lead </w:t>
      </w:r>
      <w:r w:rsidR="00D766EC">
        <w:rPr>
          <w:color w:val="auto"/>
          <w:sz w:val="20"/>
          <w:szCs w:val="20"/>
        </w:rPr>
        <w:t>business case</w:t>
      </w:r>
      <w:r w:rsidR="00D533C5">
        <w:rPr>
          <w:color w:val="auto"/>
          <w:sz w:val="20"/>
          <w:szCs w:val="20"/>
        </w:rPr>
        <w:t xml:space="preserve"> </w:t>
      </w:r>
      <w:r w:rsidR="00EF3961">
        <w:rPr>
          <w:color w:val="auto"/>
          <w:sz w:val="20"/>
          <w:szCs w:val="20"/>
        </w:rPr>
        <w:t>development</w:t>
      </w:r>
      <w:r w:rsidR="00D15767" w:rsidRPr="00D15767">
        <w:rPr>
          <w:color w:val="auto"/>
          <w:sz w:val="20"/>
          <w:szCs w:val="20"/>
        </w:rPr>
        <w:t xml:space="preserve"> </w:t>
      </w:r>
      <w:r w:rsidR="00A810AC">
        <w:rPr>
          <w:color w:val="auto"/>
          <w:sz w:val="20"/>
          <w:szCs w:val="20"/>
        </w:rPr>
        <w:t xml:space="preserve">of a </w:t>
      </w:r>
      <w:r w:rsidR="0092610C">
        <w:rPr>
          <w:color w:val="auto"/>
          <w:sz w:val="20"/>
          <w:szCs w:val="20"/>
        </w:rPr>
        <w:t xml:space="preserve">new </w:t>
      </w:r>
      <w:r w:rsidR="00D15767" w:rsidRPr="00D15767">
        <w:rPr>
          <w:color w:val="auto"/>
          <w:sz w:val="20"/>
          <w:szCs w:val="20"/>
        </w:rPr>
        <w:t>enterprise statistical analysis</w:t>
      </w:r>
      <w:r w:rsidR="00580D06">
        <w:rPr>
          <w:color w:val="auto"/>
          <w:sz w:val="20"/>
          <w:szCs w:val="20"/>
        </w:rPr>
        <w:t xml:space="preserve"> and</w:t>
      </w:r>
      <w:r w:rsidR="00D15767" w:rsidRPr="00D15767">
        <w:rPr>
          <w:color w:val="auto"/>
          <w:sz w:val="20"/>
          <w:szCs w:val="20"/>
        </w:rPr>
        <w:t xml:space="preserve"> measurement </w:t>
      </w:r>
      <w:r w:rsidR="00580D06">
        <w:rPr>
          <w:color w:val="auto"/>
          <w:sz w:val="20"/>
          <w:szCs w:val="20"/>
        </w:rPr>
        <w:t>tech stack</w:t>
      </w:r>
    </w:p>
    <w:p w14:paraId="6707DBCE" w14:textId="16524DBA" w:rsidR="00D15767" w:rsidRPr="00D15767" w:rsidRDefault="0092610C" w:rsidP="00D15767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Supervise</w:t>
      </w:r>
      <w:r w:rsidR="00EF3961">
        <w:rPr>
          <w:color w:val="auto"/>
          <w:sz w:val="20"/>
          <w:szCs w:val="20"/>
        </w:rPr>
        <w:t>d</w:t>
      </w:r>
      <w:r>
        <w:rPr>
          <w:color w:val="auto"/>
          <w:sz w:val="20"/>
          <w:szCs w:val="20"/>
        </w:rPr>
        <w:t xml:space="preserve"> and </w:t>
      </w:r>
      <w:proofErr w:type="gramStart"/>
      <w:r>
        <w:rPr>
          <w:color w:val="auto"/>
          <w:sz w:val="20"/>
          <w:szCs w:val="20"/>
        </w:rPr>
        <w:t>support</w:t>
      </w:r>
      <w:r w:rsidR="00EF3961">
        <w:rPr>
          <w:color w:val="auto"/>
          <w:sz w:val="20"/>
          <w:szCs w:val="20"/>
        </w:rPr>
        <w:t>ed</w:t>
      </w:r>
      <w:proofErr w:type="gramEnd"/>
      <w:r>
        <w:rPr>
          <w:color w:val="auto"/>
          <w:sz w:val="20"/>
          <w:szCs w:val="20"/>
        </w:rPr>
        <w:t xml:space="preserve"> </w:t>
      </w:r>
      <w:r w:rsidR="00A810AC">
        <w:rPr>
          <w:color w:val="auto"/>
          <w:sz w:val="20"/>
          <w:szCs w:val="20"/>
        </w:rPr>
        <w:t xml:space="preserve">a </w:t>
      </w:r>
      <w:r>
        <w:rPr>
          <w:color w:val="auto"/>
          <w:sz w:val="20"/>
          <w:szCs w:val="20"/>
        </w:rPr>
        <w:t>team of</w:t>
      </w:r>
      <w:r w:rsidR="00A151B3">
        <w:rPr>
          <w:color w:val="auto"/>
          <w:sz w:val="20"/>
          <w:szCs w:val="20"/>
        </w:rPr>
        <w:t xml:space="preserve"> eight</w:t>
      </w:r>
      <w:r w:rsidR="00D15767" w:rsidRPr="00D15767">
        <w:rPr>
          <w:color w:val="auto"/>
          <w:sz w:val="20"/>
          <w:szCs w:val="20"/>
        </w:rPr>
        <w:t xml:space="preserve"> </w:t>
      </w:r>
      <w:proofErr w:type="gramStart"/>
      <w:r w:rsidR="00D533C5">
        <w:rPr>
          <w:color w:val="auto"/>
          <w:sz w:val="20"/>
          <w:szCs w:val="20"/>
        </w:rPr>
        <w:t>gage</w:t>
      </w:r>
      <w:proofErr w:type="gramEnd"/>
      <w:r w:rsidR="00D533C5">
        <w:rPr>
          <w:color w:val="auto"/>
          <w:sz w:val="20"/>
          <w:szCs w:val="20"/>
        </w:rPr>
        <w:t xml:space="preserve"> </w:t>
      </w:r>
      <w:r w:rsidR="00C35A30">
        <w:rPr>
          <w:color w:val="auto"/>
          <w:sz w:val="20"/>
          <w:szCs w:val="20"/>
        </w:rPr>
        <w:t>technicians</w:t>
      </w:r>
      <w:r w:rsidR="00D533C5">
        <w:rPr>
          <w:color w:val="auto"/>
          <w:sz w:val="20"/>
          <w:szCs w:val="20"/>
        </w:rPr>
        <w:t>,</w:t>
      </w:r>
      <w:r w:rsidR="00A810AC">
        <w:rPr>
          <w:color w:val="auto"/>
          <w:sz w:val="20"/>
          <w:szCs w:val="20"/>
        </w:rPr>
        <w:t xml:space="preserve"> by </w:t>
      </w:r>
      <w:r w:rsidR="00770D69">
        <w:rPr>
          <w:color w:val="auto"/>
          <w:sz w:val="20"/>
          <w:szCs w:val="20"/>
        </w:rPr>
        <w:t>developing</w:t>
      </w:r>
      <w:r w:rsidR="00A810AC">
        <w:rPr>
          <w:color w:val="auto"/>
          <w:sz w:val="20"/>
          <w:szCs w:val="20"/>
        </w:rPr>
        <w:t xml:space="preserve"> workflow </w:t>
      </w:r>
      <w:r w:rsidR="0053522B">
        <w:rPr>
          <w:color w:val="auto"/>
          <w:sz w:val="20"/>
          <w:szCs w:val="20"/>
        </w:rPr>
        <w:t xml:space="preserve">processes </w:t>
      </w:r>
      <w:r w:rsidR="00A810AC">
        <w:rPr>
          <w:color w:val="auto"/>
          <w:sz w:val="20"/>
          <w:szCs w:val="20"/>
        </w:rPr>
        <w:t xml:space="preserve">and </w:t>
      </w:r>
      <w:r w:rsidR="00770D69">
        <w:rPr>
          <w:color w:val="auto"/>
          <w:sz w:val="20"/>
          <w:szCs w:val="20"/>
        </w:rPr>
        <w:t>scheduling</w:t>
      </w:r>
    </w:p>
    <w:p w14:paraId="749C6269" w14:textId="20DFCA90" w:rsidR="00394A6D" w:rsidRPr="00EB6F1B" w:rsidRDefault="001C4D29">
      <w:pPr>
        <w:pStyle w:val="Heading2"/>
        <w:rPr>
          <w:caps w:val="0"/>
          <w:smallCaps/>
          <w:color w:val="auto"/>
          <w:sz w:val="20"/>
          <w:szCs w:val="20"/>
        </w:rPr>
      </w:pPr>
      <w:r w:rsidRPr="00EB6F1B">
        <w:rPr>
          <w:caps w:val="0"/>
          <w:smallCaps/>
          <w:color w:val="auto"/>
          <w:sz w:val="20"/>
          <w:szCs w:val="20"/>
        </w:rPr>
        <w:t xml:space="preserve">Diesel </w:t>
      </w:r>
      <w:r w:rsidR="00891D70" w:rsidRPr="00EB6F1B">
        <w:rPr>
          <w:caps w:val="0"/>
          <w:smallCaps/>
          <w:color w:val="auto"/>
          <w:sz w:val="20"/>
          <w:szCs w:val="20"/>
        </w:rPr>
        <w:t>E</w:t>
      </w:r>
      <w:r w:rsidRPr="00EB6F1B">
        <w:rPr>
          <w:caps w:val="0"/>
          <w:smallCaps/>
          <w:color w:val="auto"/>
          <w:sz w:val="20"/>
          <w:szCs w:val="20"/>
        </w:rPr>
        <w:t xml:space="preserve">ngine </w:t>
      </w:r>
      <w:r w:rsidR="00891D70" w:rsidRPr="00EB6F1B">
        <w:rPr>
          <w:caps w:val="0"/>
          <w:smallCaps/>
          <w:color w:val="auto"/>
          <w:sz w:val="20"/>
          <w:szCs w:val="20"/>
        </w:rPr>
        <w:t>C</w:t>
      </w:r>
      <w:r w:rsidRPr="00EB6F1B">
        <w:rPr>
          <w:caps w:val="0"/>
          <w:smallCaps/>
          <w:color w:val="auto"/>
          <w:sz w:val="20"/>
          <w:szCs w:val="20"/>
        </w:rPr>
        <w:t xml:space="preserve">ooling </w:t>
      </w:r>
      <w:r w:rsidR="00891D70" w:rsidRPr="00EB6F1B">
        <w:rPr>
          <w:caps w:val="0"/>
          <w:smallCaps/>
          <w:color w:val="auto"/>
          <w:sz w:val="20"/>
          <w:szCs w:val="20"/>
        </w:rPr>
        <w:t xml:space="preserve">And Lube Design </w:t>
      </w:r>
      <w:r w:rsidR="00711D15">
        <w:rPr>
          <w:caps w:val="0"/>
          <w:smallCaps/>
          <w:color w:val="auto"/>
          <w:sz w:val="20"/>
          <w:szCs w:val="20"/>
        </w:rPr>
        <w:t xml:space="preserve">EDP </w:t>
      </w:r>
      <w:r w:rsidR="00891D70" w:rsidRPr="00EB6F1B">
        <w:rPr>
          <w:caps w:val="0"/>
          <w:smallCaps/>
          <w:color w:val="auto"/>
          <w:sz w:val="20"/>
          <w:szCs w:val="20"/>
        </w:rPr>
        <w:t>Engine</w:t>
      </w:r>
      <w:r w:rsidR="007A099D">
        <w:rPr>
          <w:caps w:val="0"/>
          <w:smallCaps/>
          <w:color w:val="auto"/>
          <w:sz w:val="20"/>
          <w:szCs w:val="20"/>
        </w:rPr>
        <w:t xml:space="preserve">er </w:t>
      </w:r>
      <w:r w:rsidR="007A099D">
        <w:rPr>
          <w:caps w:val="0"/>
          <w:smallCaps/>
          <w:color w:val="auto"/>
          <w:sz w:val="20"/>
          <w:szCs w:val="20"/>
        </w:rPr>
        <w:tab/>
      </w:r>
      <w:r w:rsidR="007A099D">
        <w:rPr>
          <w:caps w:val="0"/>
          <w:smallCaps/>
          <w:color w:val="auto"/>
          <w:sz w:val="20"/>
          <w:szCs w:val="20"/>
        </w:rPr>
        <w:tab/>
      </w:r>
      <w:r w:rsidR="007A099D">
        <w:rPr>
          <w:caps w:val="0"/>
          <w:smallCaps/>
          <w:color w:val="auto"/>
          <w:sz w:val="20"/>
          <w:szCs w:val="20"/>
        </w:rPr>
        <w:tab/>
        <w:t xml:space="preserve">                  </w:t>
      </w:r>
      <w:r w:rsidR="00535AC0" w:rsidRPr="00EB6F1B">
        <w:rPr>
          <w:caps w:val="0"/>
          <w:smallCaps/>
          <w:color w:val="auto"/>
          <w:sz w:val="20"/>
          <w:szCs w:val="20"/>
        </w:rPr>
        <w:t xml:space="preserve">                             </w:t>
      </w:r>
      <w:r w:rsidR="00711D15">
        <w:rPr>
          <w:caps w:val="0"/>
          <w:smallCaps/>
          <w:color w:val="auto"/>
          <w:sz w:val="20"/>
          <w:szCs w:val="20"/>
        </w:rPr>
        <w:t xml:space="preserve"> </w:t>
      </w:r>
      <w:r w:rsidR="00535AC0" w:rsidRPr="00EB6F1B">
        <w:rPr>
          <w:caps w:val="0"/>
          <w:smallCaps/>
          <w:color w:val="auto"/>
          <w:sz w:val="20"/>
          <w:szCs w:val="20"/>
        </w:rPr>
        <w:t xml:space="preserve">  </w:t>
      </w:r>
      <w:r w:rsidRPr="00EB6F1B">
        <w:rPr>
          <w:caps w:val="0"/>
          <w:smallCaps/>
          <w:color w:val="auto"/>
          <w:sz w:val="20"/>
          <w:szCs w:val="20"/>
        </w:rPr>
        <w:t xml:space="preserve">June 2020 – </w:t>
      </w:r>
      <w:r w:rsidR="004706D0">
        <w:rPr>
          <w:caps w:val="0"/>
          <w:smallCaps/>
          <w:color w:val="auto"/>
          <w:sz w:val="20"/>
          <w:szCs w:val="20"/>
        </w:rPr>
        <w:t>Nov. 2020</w:t>
      </w:r>
      <w:r w:rsidRPr="00EB6F1B">
        <w:rPr>
          <w:caps w:val="0"/>
          <w:smallCaps/>
          <w:color w:val="auto"/>
          <w:sz w:val="20"/>
          <w:szCs w:val="20"/>
        </w:rPr>
        <w:t xml:space="preserve"> </w:t>
      </w:r>
    </w:p>
    <w:p w14:paraId="2E78396D" w14:textId="6BBBF599" w:rsidR="00394A6D" w:rsidRPr="00EB6F1B" w:rsidRDefault="001C4D29">
      <w:pPr>
        <w:pStyle w:val="ListBullet"/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>Coordinate</w:t>
      </w:r>
      <w:r w:rsidR="00F016CB">
        <w:rPr>
          <w:color w:val="auto"/>
          <w:sz w:val="20"/>
          <w:szCs w:val="20"/>
        </w:rPr>
        <w:t>d</w:t>
      </w:r>
      <w:r w:rsidRPr="00EB6F1B">
        <w:rPr>
          <w:color w:val="auto"/>
          <w:sz w:val="20"/>
          <w:szCs w:val="20"/>
        </w:rPr>
        <w:t xml:space="preserve"> part </w:t>
      </w:r>
      <w:r w:rsidR="00150D82">
        <w:rPr>
          <w:color w:val="auto"/>
          <w:sz w:val="20"/>
          <w:szCs w:val="20"/>
        </w:rPr>
        <w:t>development</w:t>
      </w:r>
      <w:r w:rsidRPr="00EB6F1B">
        <w:rPr>
          <w:color w:val="auto"/>
          <w:sz w:val="20"/>
          <w:szCs w:val="20"/>
        </w:rPr>
        <w:t xml:space="preserve"> alongside supply management team</w:t>
      </w:r>
      <w:r w:rsidR="008D0B88">
        <w:rPr>
          <w:color w:val="auto"/>
          <w:sz w:val="20"/>
          <w:szCs w:val="20"/>
        </w:rPr>
        <w:t>, ETEC</w:t>
      </w:r>
      <w:r w:rsidR="00150D82">
        <w:rPr>
          <w:color w:val="auto"/>
          <w:sz w:val="20"/>
          <w:szCs w:val="20"/>
        </w:rPr>
        <w:t>,</w:t>
      </w:r>
      <w:r w:rsidRPr="00EB6F1B">
        <w:rPr>
          <w:color w:val="auto"/>
          <w:sz w:val="20"/>
          <w:szCs w:val="20"/>
        </w:rPr>
        <w:t xml:space="preserve"> and external suppliers </w:t>
      </w:r>
    </w:p>
    <w:p w14:paraId="53BB8045" w14:textId="6E53CF5F" w:rsidR="001C4D29" w:rsidRPr="00EB6F1B" w:rsidRDefault="001C4D29">
      <w:pPr>
        <w:pStyle w:val="ListBullet"/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>Design</w:t>
      </w:r>
      <w:r w:rsidR="00F016CB">
        <w:rPr>
          <w:color w:val="auto"/>
          <w:sz w:val="20"/>
          <w:szCs w:val="20"/>
        </w:rPr>
        <w:t>ed</w:t>
      </w:r>
      <w:r w:rsidRPr="00EB6F1B">
        <w:rPr>
          <w:color w:val="auto"/>
          <w:sz w:val="20"/>
          <w:szCs w:val="20"/>
        </w:rPr>
        <w:t xml:space="preserve"> engine</w:t>
      </w:r>
      <w:r w:rsidR="008956CD">
        <w:rPr>
          <w:color w:val="auto"/>
          <w:sz w:val="20"/>
          <w:szCs w:val="20"/>
        </w:rPr>
        <w:t xml:space="preserve"> cooling and lube</w:t>
      </w:r>
      <w:r w:rsidRPr="00EB6F1B">
        <w:rPr>
          <w:color w:val="auto"/>
          <w:sz w:val="20"/>
          <w:szCs w:val="20"/>
        </w:rPr>
        <w:t xml:space="preserve"> hardware for </w:t>
      </w:r>
      <w:r w:rsidR="005433D9">
        <w:rPr>
          <w:color w:val="auto"/>
          <w:sz w:val="20"/>
          <w:szCs w:val="20"/>
        </w:rPr>
        <w:t xml:space="preserve">new </w:t>
      </w:r>
      <w:r w:rsidRPr="00EB6F1B">
        <w:rPr>
          <w:color w:val="auto"/>
          <w:sz w:val="20"/>
          <w:szCs w:val="20"/>
        </w:rPr>
        <w:t>engine programs</w:t>
      </w:r>
      <w:r w:rsidR="005C2C8D">
        <w:rPr>
          <w:color w:val="auto"/>
          <w:sz w:val="20"/>
          <w:szCs w:val="20"/>
        </w:rPr>
        <w:t xml:space="preserve"> </w:t>
      </w:r>
      <w:r w:rsidR="001C1021">
        <w:rPr>
          <w:color w:val="auto"/>
          <w:sz w:val="20"/>
          <w:szCs w:val="20"/>
        </w:rPr>
        <w:t>utilizing modeling techniques</w:t>
      </w:r>
    </w:p>
    <w:p w14:paraId="13C2EBEA" w14:textId="20476BE5" w:rsidR="001C4D29" w:rsidRPr="00EB6F1B" w:rsidRDefault="003B560C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Investigate</w:t>
      </w:r>
      <w:r w:rsidR="00F016CB">
        <w:rPr>
          <w:color w:val="auto"/>
          <w:sz w:val="20"/>
          <w:szCs w:val="20"/>
        </w:rPr>
        <w:t>d</w:t>
      </w:r>
      <w:r>
        <w:rPr>
          <w:color w:val="auto"/>
          <w:sz w:val="20"/>
          <w:szCs w:val="20"/>
        </w:rPr>
        <w:t xml:space="preserve"> NCCAs, d</w:t>
      </w:r>
      <w:r w:rsidR="001C4D29" w:rsidRPr="00EB6F1B">
        <w:rPr>
          <w:color w:val="auto"/>
          <w:sz w:val="20"/>
          <w:szCs w:val="20"/>
        </w:rPr>
        <w:t xml:space="preserve">ocument design processes </w:t>
      </w:r>
      <w:r w:rsidR="001C1021">
        <w:rPr>
          <w:color w:val="auto"/>
          <w:sz w:val="20"/>
          <w:szCs w:val="20"/>
        </w:rPr>
        <w:t xml:space="preserve">and track through ETN system </w:t>
      </w:r>
    </w:p>
    <w:p w14:paraId="553FD7FF" w14:textId="0CAF5D64" w:rsidR="00394A6D" w:rsidRPr="00EB6F1B" w:rsidRDefault="0054270A">
      <w:pPr>
        <w:pStyle w:val="Heading2"/>
        <w:rPr>
          <w:caps w:val="0"/>
          <w:smallCaps/>
          <w:color w:val="auto"/>
          <w:sz w:val="20"/>
          <w:szCs w:val="20"/>
        </w:rPr>
      </w:pPr>
      <w:r w:rsidRPr="00EB6F1B">
        <w:rPr>
          <w:caps w:val="0"/>
          <w:smallCaps/>
          <w:color w:val="auto"/>
          <w:sz w:val="20"/>
          <w:szCs w:val="20"/>
        </w:rPr>
        <w:t xml:space="preserve">Engine Works </w:t>
      </w:r>
      <w:r w:rsidR="00535AC0" w:rsidRPr="00EB6F1B">
        <w:rPr>
          <w:caps w:val="0"/>
          <w:smallCaps/>
          <w:color w:val="auto"/>
          <w:sz w:val="20"/>
          <w:szCs w:val="20"/>
        </w:rPr>
        <w:t>Q</w:t>
      </w:r>
      <w:r w:rsidRPr="00EB6F1B">
        <w:rPr>
          <w:caps w:val="0"/>
          <w:smallCaps/>
          <w:color w:val="auto"/>
          <w:sz w:val="20"/>
          <w:szCs w:val="20"/>
        </w:rPr>
        <w:t xml:space="preserve">uality </w:t>
      </w:r>
      <w:r w:rsidR="00535AC0" w:rsidRPr="00EB6F1B">
        <w:rPr>
          <w:caps w:val="0"/>
          <w:smallCaps/>
          <w:color w:val="auto"/>
          <w:sz w:val="20"/>
          <w:szCs w:val="20"/>
        </w:rPr>
        <w:t>And Manufacturing EDP Engineer</w:t>
      </w:r>
      <w:r w:rsidR="007D00B3" w:rsidRPr="00EB6F1B">
        <w:rPr>
          <w:caps w:val="0"/>
          <w:smallCaps/>
          <w:color w:val="auto"/>
          <w:sz w:val="20"/>
          <w:szCs w:val="20"/>
        </w:rPr>
        <w:t> </w:t>
      </w:r>
      <w:r w:rsidR="00535AC0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BA4528">
        <w:rPr>
          <w:caps w:val="0"/>
          <w:smallCaps/>
          <w:color w:val="auto"/>
          <w:sz w:val="20"/>
          <w:szCs w:val="20"/>
        </w:rPr>
        <w:t xml:space="preserve">                                                                                           </w:t>
      </w:r>
      <w:r w:rsidRPr="00EB6F1B">
        <w:rPr>
          <w:caps w:val="0"/>
          <w:smallCaps/>
          <w:color w:val="auto"/>
          <w:sz w:val="20"/>
          <w:szCs w:val="20"/>
        </w:rPr>
        <w:t>Nov</w:t>
      </w:r>
      <w:r w:rsidR="00535AC0" w:rsidRPr="00EB6F1B">
        <w:rPr>
          <w:caps w:val="0"/>
          <w:smallCaps/>
          <w:color w:val="auto"/>
          <w:sz w:val="20"/>
          <w:szCs w:val="20"/>
        </w:rPr>
        <w:t>.</w:t>
      </w:r>
      <w:r w:rsidRPr="00EB6F1B">
        <w:rPr>
          <w:caps w:val="0"/>
          <w:smallCaps/>
          <w:color w:val="auto"/>
          <w:sz w:val="20"/>
          <w:szCs w:val="20"/>
        </w:rPr>
        <w:t xml:space="preserve"> 2019 – June 2020</w:t>
      </w:r>
    </w:p>
    <w:p w14:paraId="0D4E43D5" w14:textId="5ED0C3FE" w:rsidR="00D56207" w:rsidRPr="00EB6F1B" w:rsidRDefault="0054270A" w:rsidP="005E5E55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 xml:space="preserve">Investigated and determined corrective action for maintaining factory quality initiatives </w:t>
      </w:r>
    </w:p>
    <w:p w14:paraId="09FBC47D" w14:textId="6704ABF2" w:rsidR="0054270A" w:rsidRPr="00EB6F1B" w:rsidRDefault="0054270A" w:rsidP="005E5E55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>Overs</w:t>
      </w:r>
      <w:r w:rsidR="00793F65">
        <w:rPr>
          <w:color w:val="auto"/>
          <w:sz w:val="20"/>
          <w:szCs w:val="20"/>
        </w:rPr>
        <w:t>aw</w:t>
      </w:r>
      <w:r w:rsidRPr="00EB6F1B">
        <w:rPr>
          <w:color w:val="auto"/>
          <w:sz w:val="20"/>
          <w:szCs w:val="20"/>
        </w:rPr>
        <w:t xml:space="preserve"> assembly line practices to ensure efficiency, conduct maintenance and seek process improvements </w:t>
      </w:r>
    </w:p>
    <w:p w14:paraId="7EBB86DB" w14:textId="779A4E0A" w:rsidR="0054270A" w:rsidRPr="00EB6F1B" w:rsidRDefault="0054270A" w:rsidP="005E5E55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 xml:space="preserve">Collaborated with union employees to pursue </w:t>
      </w:r>
      <w:r w:rsidR="00813EBF">
        <w:rPr>
          <w:color w:val="auto"/>
          <w:sz w:val="20"/>
          <w:szCs w:val="20"/>
        </w:rPr>
        <w:t xml:space="preserve">lowest cost of poor </w:t>
      </w:r>
      <w:r w:rsidR="005433D9">
        <w:rPr>
          <w:color w:val="auto"/>
          <w:sz w:val="20"/>
          <w:szCs w:val="20"/>
        </w:rPr>
        <w:t>quality and meet engine build deadlines</w:t>
      </w:r>
    </w:p>
    <w:p w14:paraId="1298D9AE" w14:textId="0B5B3881" w:rsidR="008E5442" w:rsidRPr="00EB6F1B" w:rsidRDefault="00EB6F1B" w:rsidP="008E5442">
      <w:pPr>
        <w:pStyle w:val="Heading2"/>
        <w:rPr>
          <w:caps w:val="0"/>
          <w:smallCaps/>
          <w:color w:val="auto"/>
          <w:sz w:val="20"/>
          <w:szCs w:val="20"/>
        </w:rPr>
      </w:pPr>
      <w:r w:rsidRPr="00EB6F1B">
        <w:rPr>
          <w:caps w:val="0"/>
          <w:smallCaps/>
          <w:color w:val="auto"/>
          <w:sz w:val="20"/>
          <w:szCs w:val="20"/>
        </w:rPr>
        <w:t>Field Performance EDP Engineer</w:t>
      </w:r>
      <w:r w:rsidR="008E5442" w:rsidRPr="00EB6F1B">
        <w:rPr>
          <w:caps w:val="0"/>
          <w:smallCaps/>
          <w:color w:val="auto"/>
          <w:sz w:val="20"/>
          <w:szCs w:val="20"/>
        </w:rPr>
        <w:t> </w:t>
      </w:r>
      <w:r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BA4528">
        <w:rPr>
          <w:caps w:val="0"/>
          <w:smallCaps/>
          <w:color w:val="auto"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8E5442" w:rsidRPr="00EB6F1B">
        <w:rPr>
          <w:caps w:val="0"/>
          <w:smallCaps/>
          <w:color w:val="auto"/>
          <w:sz w:val="20"/>
          <w:szCs w:val="20"/>
        </w:rPr>
        <w:t xml:space="preserve">March 2019 – </w:t>
      </w:r>
      <w:r w:rsidRPr="00EB6F1B">
        <w:rPr>
          <w:caps w:val="0"/>
          <w:smallCaps/>
          <w:color w:val="auto"/>
          <w:sz w:val="20"/>
          <w:szCs w:val="20"/>
        </w:rPr>
        <w:t>Nov. 2019</w:t>
      </w:r>
    </w:p>
    <w:p w14:paraId="0CE3B23E" w14:textId="00C1EF84" w:rsidR="008E5442" w:rsidRPr="00EB6F1B" w:rsidRDefault="008E5442" w:rsidP="008E5442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>Utilized machine telematics data and analytic</w:t>
      </w:r>
      <w:r w:rsidR="005433D9">
        <w:rPr>
          <w:color w:val="auto"/>
          <w:sz w:val="20"/>
          <w:szCs w:val="20"/>
        </w:rPr>
        <w:t xml:space="preserve"> software</w:t>
      </w:r>
      <w:r w:rsidRPr="00EB6F1B">
        <w:rPr>
          <w:color w:val="auto"/>
          <w:sz w:val="20"/>
          <w:szCs w:val="20"/>
        </w:rPr>
        <w:t xml:space="preserve"> to support product quality initiatives</w:t>
      </w:r>
    </w:p>
    <w:p w14:paraId="5319748B" w14:textId="01573905" w:rsidR="008E5442" w:rsidRPr="00EB6F1B" w:rsidRDefault="008E5442" w:rsidP="008E5442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 xml:space="preserve">Facilitated performance review board meetings to drive </w:t>
      </w:r>
      <w:r w:rsidR="007C4D8E">
        <w:rPr>
          <w:color w:val="auto"/>
          <w:sz w:val="20"/>
          <w:szCs w:val="20"/>
        </w:rPr>
        <w:t xml:space="preserve">EETS </w:t>
      </w:r>
      <w:r w:rsidRPr="00EB6F1B">
        <w:rPr>
          <w:color w:val="auto"/>
          <w:sz w:val="20"/>
          <w:szCs w:val="20"/>
        </w:rPr>
        <w:t>resolution</w:t>
      </w:r>
      <w:r w:rsidR="00813EBF">
        <w:rPr>
          <w:color w:val="auto"/>
          <w:sz w:val="20"/>
          <w:szCs w:val="20"/>
        </w:rPr>
        <w:t xml:space="preserve"> for </w:t>
      </w:r>
      <w:proofErr w:type="gramStart"/>
      <w:r w:rsidR="00704752">
        <w:rPr>
          <w:color w:val="auto"/>
          <w:sz w:val="20"/>
          <w:szCs w:val="20"/>
        </w:rPr>
        <w:t>customers</w:t>
      </w:r>
      <w:proofErr w:type="gramEnd"/>
      <w:r w:rsidR="00704752">
        <w:rPr>
          <w:color w:val="auto"/>
          <w:sz w:val="20"/>
          <w:szCs w:val="20"/>
        </w:rPr>
        <w:t xml:space="preserve"> engine </w:t>
      </w:r>
      <w:r w:rsidR="00813EBF">
        <w:rPr>
          <w:color w:val="auto"/>
          <w:sz w:val="20"/>
          <w:szCs w:val="20"/>
        </w:rPr>
        <w:t>performance issues</w:t>
      </w:r>
      <w:r w:rsidRPr="00EB6F1B">
        <w:rPr>
          <w:color w:val="auto"/>
          <w:sz w:val="20"/>
          <w:szCs w:val="20"/>
        </w:rPr>
        <w:t xml:space="preserve"> </w:t>
      </w:r>
    </w:p>
    <w:p w14:paraId="55799069" w14:textId="740F7297" w:rsidR="008E5442" w:rsidRPr="00EB6F1B" w:rsidRDefault="005A245F" w:rsidP="008E5442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Analyzed and extracted cloud stored engine data for machine learning alerts to diagnosis and prevent field failures</w:t>
      </w:r>
    </w:p>
    <w:p w14:paraId="03E874B2" w14:textId="01350478" w:rsidR="008E5442" w:rsidRPr="00EB6F1B" w:rsidRDefault="00EB6F1B" w:rsidP="008E5442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>Mechanical Development</w:t>
      </w:r>
      <w:r w:rsidR="008E5442" w:rsidRPr="00EB6F1B">
        <w:rPr>
          <w:caps w:val="0"/>
          <w:smallCaps/>
          <w:color w:val="auto"/>
          <w:sz w:val="20"/>
          <w:szCs w:val="20"/>
        </w:rPr>
        <w:t xml:space="preserve"> </w:t>
      </w:r>
      <w:r>
        <w:rPr>
          <w:caps w:val="0"/>
          <w:smallCaps/>
          <w:color w:val="auto"/>
          <w:sz w:val="20"/>
          <w:szCs w:val="20"/>
        </w:rPr>
        <w:t xml:space="preserve">PV&amp;V EDP Engineer </w:t>
      </w:r>
      <w:r w:rsidR="00BA4528">
        <w:rPr>
          <w:caps w:val="0"/>
          <w:smallCaps/>
          <w:color w:val="auto"/>
          <w:sz w:val="20"/>
          <w:szCs w:val="20"/>
        </w:rPr>
        <w:t xml:space="preserve">                                                                          </w:t>
      </w:r>
      <w:r w:rsidR="00DD0810">
        <w:rPr>
          <w:caps w:val="0"/>
          <w:smallCaps/>
          <w:color w:val="auto"/>
          <w:sz w:val="20"/>
          <w:szCs w:val="20"/>
        </w:rPr>
        <w:t xml:space="preserve">                                       </w:t>
      </w:r>
      <w:r w:rsidR="00BA4528">
        <w:rPr>
          <w:caps w:val="0"/>
          <w:smallCaps/>
          <w:color w:val="auto"/>
          <w:sz w:val="20"/>
          <w:szCs w:val="20"/>
        </w:rPr>
        <w:t xml:space="preserve"> </w:t>
      </w:r>
      <w:r>
        <w:rPr>
          <w:caps w:val="0"/>
          <w:smallCaps/>
          <w:color w:val="auto"/>
          <w:sz w:val="20"/>
          <w:szCs w:val="20"/>
        </w:rPr>
        <w:t>Feb. 2018 – March 2019</w:t>
      </w:r>
    </w:p>
    <w:p w14:paraId="07D191C8" w14:textId="4B18F7BD" w:rsidR="008E5442" w:rsidRDefault="00A024CD" w:rsidP="00A024CD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Coordinated </w:t>
      </w:r>
      <w:r w:rsidR="003446D9">
        <w:rPr>
          <w:color w:val="auto"/>
          <w:sz w:val="20"/>
          <w:szCs w:val="20"/>
        </w:rPr>
        <w:t xml:space="preserve">wage </w:t>
      </w:r>
      <w:r>
        <w:rPr>
          <w:color w:val="auto"/>
          <w:sz w:val="20"/>
          <w:szCs w:val="20"/>
        </w:rPr>
        <w:t>test technicians to conduct</w:t>
      </w:r>
      <w:r w:rsidR="00342933" w:rsidRPr="00A024CD">
        <w:rPr>
          <w:color w:val="auto"/>
          <w:sz w:val="20"/>
          <w:szCs w:val="20"/>
        </w:rPr>
        <w:t xml:space="preserve"> </w:t>
      </w:r>
      <w:r w:rsidR="00C95CEC" w:rsidRPr="00A024CD">
        <w:rPr>
          <w:color w:val="auto"/>
          <w:sz w:val="20"/>
          <w:szCs w:val="20"/>
        </w:rPr>
        <w:t xml:space="preserve">engine durability </w:t>
      </w:r>
      <w:r w:rsidR="00813EBF" w:rsidRPr="00A024CD">
        <w:rPr>
          <w:color w:val="auto"/>
          <w:sz w:val="20"/>
          <w:szCs w:val="20"/>
        </w:rPr>
        <w:t xml:space="preserve">dyno </w:t>
      </w:r>
      <w:r w:rsidR="00342933" w:rsidRPr="00A024CD">
        <w:rPr>
          <w:color w:val="auto"/>
          <w:sz w:val="20"/>
          <w:szCs w:val="20"/>
        </w:rPr>
        <w:t xml:space="preserve">testing on various </w:t>
      </w:r>
      <w:r w:rsidR="00C95CEC" w:rsidRPr="00A024CD">
        <w:rPr>
          <w:color w:val="auto"/>
          <w:sz w:val="20"/>
          <w:szCs w:val="20"/>
        </w:rPr>
        <w:t>components</w:t>
      </w:r>
      <w:r w:rsidR="00D24797" w:rsidRPr="00A024CD">
        <w:rPr>
          <w:color w:val="auto"/>
          <w:sz w:val="20"/>
          <w:szCs w:val="20"/>
        </w:rPr>
        <w:t xml:space="preserve">. </w:t>
      </w:r>
    </w:p>
    <w:p w14:paraId="1441FF12" w14:textId="000BD8E8" w:rsidR="00E30878" w:rsidRPr="00A024CD" w:rsidRDefault="00E30878" w:rsidP="00A024CD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Report </w:t>
      </w:r>
      <w:r w:rsidR="00285459">
        <w:rPr>
          <w:color w:val="auto"/>
          <w:sz w:val="20"/>
          <w:szCs w:val="20"/>
        </w:rPr>
        <w:t>durability and performance results to software and design teams</w:t>
      </w:r>
    </w:p>
    <w:p w14:paraId="0DD25337" w14:textId="24ED0D42" w:rsidR="008E5442" w:rsidRPr="00EB6F1B" w:rsidRDefault="00342933" w:rsidP="008E5442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lastRenderedPageBreak/>
        <w:t xml:space="preserve">Utilized </w:t>
      </w:r>
      <w:r w:rsidR="00813EBF">
        <w:rPr>
          <w:color w:val="auto"/>
          <w:sz w:val="20"/>
          <w:szCs w:val="20"/>
        </w:rPr>
        <w:t>physical testing and model analysis to create new software control strategy for</w:t>
      </w:r>
      <w:r w:rsidRPr="00EB6F1B">
        <w:rPr>
          <w:color w:val="auto"/>
          <w:sz w:val="20"/>
          <w:szCs w:val="20"/>
        </w:rPr>
        <w:t xml:space="preserve"> </w:t>
      </w:r>
      <w:r w:rsidR="00813EBF">
        <w:rPr>
          <w:color w:val="auto"/>
          <w:sz w:val="20"/>
          <w:szCs w:val="20"/>
        </w:rPr>
        <w:t xml:space="preserve">turbocharger </w:t>
      </w:r>
      <w:r w:rsidRPr="00EB6F1B">
        <w:rPr>
          <w:color w:val="auto"/>
          <w:sz w:val="20"/>
          <w:szCs w:val="20"/>
        </w:rPr>
        <w:t xml:space="preserve">system </w:t>
      </w:r>
    </w:p>
    <w:p w14:paraId="017C0724" w14:textId="72E24461" w:rsidR="00342933" w:rsidRPr="00EB6F1B" w:rsidRDefault="007F5C7B" w:rsidP="00342933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>Continuous Improvement Air System Intern Engineer</w:t>
      </w:r>
      <w:r w:rsidR="00342933" w:rsidRPr="00EB6F1B">
        <w:rPr>
          <w:caps w:val="0"/>
          <w:smallCaps/>
          <w:color w:val="auto"/>
          <w:sz w:val="20"/>
          <w:szCs w:val="20"/>
        </w:rPr>
        <w:t> </w:t>
      </w:r>
      <w:r>
        <w:rPr>
          <w:caps w:val="0"/>
          <w:smallCaps/>
          <w:color w:val="auto"/>
          <w:sz w:val="20"/>
          <w:szCs w:val="20"/>
        </w:rPr>
        <w:t xml:space="preserve"> </w:t>
      </w:r>
      <w:r w:rsidR="00BA4528">
        <w:rPr>
          <w:caps w:val="0"/>
          <w:smallCaps/>
          <w:color w:val="auto"/>
          <w:sz w:val="20"/>
          <w:szCs w:val="20"/>
        </w:rPr>
        <w:t xml:space="preserve">                                                                                                     </w:t>
      </w:r>
      <w:r>
        <w:rPr>
          <w:caps w:val="0"/>
          <w:smallCaps/>
          <w:color w:val="auto"/>
          <w:sz w:val="20"/>
          <w:szCs w:val="20"/>
        </w:rPr>
        <w:t>May 2017 – Aug. 2017</w:t>
      </w:r>
    </w:p>
    <w:p w14:paraId="0E2A9146" w14:textId="6FAAB70C" w:rsidR="00342933" w:rsidRPr="00EB6F1B" w:rsidRDefault="00342933" w:rsidP="00342933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 xml:space="preserve">Collaborated with international manufacturing facilities to conduct root cause analysis of air system actuator failure and develop solutions for optimal performance </w:t>
      </w:r>
    </w:p>
    <w:p w14:paraId="1213EFD1" w14:textId="27992A8E" w:rsidR="00342933" w:rsidRPr="00EB6F1B" w:rsidRDefault="00342933" w:rsidP="00342933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 xml:space="preserve">Conducted exhaust throttle thermal </w:t>
      </w:r>
      <w:r w:rsidR="005433D9">
        <w:rPr>
          <w:color w:val="auto"/>
          <w:sz w:val="20"/>
          <w:szCs w:val="20"/>
        </w:rPr>
        <w:t>mappings</w:t>
      </w:r>
      <w:r w:rsidRPr="00EB6F1B">
        <w:rPr>
          <w:color w:val="auto"/>
          <w:sz w:val="20"/>
          <w:szCs w:val="20"/>
        </w:rPr>
        <w:t xml:space="preserve"> </w:t>
      </w:r>
      <w:r w:rsidR="00813EBF">
        <w:rPr>
          <w:color w:val="auto"/>
          <w:sz w:val="20"/>
          <w:szCs w:val="20"/>
        </w:rPr>
        <w:t xml:space="preserve">to develop </w:t>
      </w:r>
      <w:r w:rsidR="005433D9">
        <w:rPr>
          <w:color w:val="auto"/>
          <w:sz w:val="20"/>
          <w:szCs w:val="20"/>
        </w:rPr>
        <w:t>performance limits for</w:t>
      </w:r>
      <w:r w:rsidRPr="00EB6F1B">
        <w:rPr>
          <w:color w:val="auto"/>
          <w:sz w:val="20"/>
          <w:szCs w:val="20"/>
        </w:rPr>
        <w:t xml:space="preserve"> </w:t>
      </w:r>
      <w:r w:rsidR="00813EBF">
        <w:rPr>
          <w:color w:val="auto"/>
          <w:sz w:val="20"/>
          <w:szCs w:val="20"/>
        </w:rPr>
        <w:t>H-bridge driver</w:t>
      </w:r>
      <w:r w:rsidR="005433D9">
        <w:rPr>
          <w:color w:val="auto"/>
          <w:sz w:val="20"/>
          <w:szCs w:val="20"/>
        </w:rPr>
        <w:t xml:space="preserve">s in the </w:t>
      </w:r>
      <w:r w:rsidR="00813EBF">
        <w:rPr>
          <w:color w:val="auto"/>
          <w:sz w:val="20"/>
          <w:szCs w:val="20"/>
        </w:rPr>
        <w:t xml:space="preserve">ECU </w:t>
      </w:r>
    </w:p>
    <w:p w14:paraId="592DEA72" w14:textId="68AFF220" w:rsidR="00191E15" w:rsidRPr="00EB6F1B" w:rsidRDefault="00B91610" w:rsidP="00191E15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 xml:space="preserve">Performance And Emissions Calibrations Intern Engineer                                                                                            </w:t>
      </w:r>
      <w:r w:rsidR="00191E15" w:rsidRPr="00EB6F1B">
        <w:rPr>
          <w:caps w:val="0"/>
          <w:smallCaps/>
          <w:color w:val="auto"/>
          <w:sz w:val="20"/>
          <w:szCs w:val="20"/>
        </w:rPr>
        <w:t xml:space="preserve">May 2016 – </w:t>
      </w:r>
      <w:r w:rsidR="00BA4528">
        <w:rPr>
          <w:caps w:val="0"/>
          <w:smallCaps/>
          <w:color w:val="auto"/>
          <w:sz w:val="20"/>
          <w:szCs w:val="20"/>
        </w:rPr>
        <w:t>Aug.</w:t>
      </w:r>
      <w:r w:rsidR="00191E15" w:rsidRPr="00EB6F1B">
        <w:rPr>
          <w:caps w:val="0"/>
          <w:smallCaps/>
          <w:color w:val="auto"/>
          <w:sz w:val="20"/>
          <w:szCs w:val="20"/>
        </w:rPr>
        <w:t xml:space="preserve"> 2016</w:t>
      </w:r>
    </w:p>
    <w:p w14:paraId="2F204449" w14:textId="600B1E57" w:rsidR="008E5442" w:rsidRPr="00EB6F1B" w:rsidRDefault="00191E15" w:rsidP="00191E15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 xml:space="preserve">Developed performance and emission calibrations for various </w:t>
      </w:r>
      <w:r w:rsidR="005433D9">
        <w:rPr>
          <w:color w:val="auto"/>
          <w:sz w:val="20"/>
          <w:szCs w:val="20"/>
        </w:rPr>
        <w:t>engine programs</w:t>
      </w:r>
    </w:p>
    <w:p w14:paraId="30DE51FC" w14:textId="2FE07628" w:rsidR="00463A82" w:rsidRPr="005433D9" w:rsidRDefault="007C4D8E" w:rsidP="005433D9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Conducted</w:t>
      </w:r>
      <w:r w:rsidR="00191E15" w:rsidRPr="00EB6F1B">
        <w:rPr>
          <w:color w:val="auto"/>
          <w:sz w:val="20"/>
          <w:szCs w:val="20"/>
        </w:rPr>
        <w:t xml:space="preserve"> standardized government regulated emissions tests through support of Dynamometer Test Cells</w:t>
      </w:r>
    </w:p>
    <w:p w14:paraId="4C3D0E4B" w14:textId="484547D7" w:rsidR="0078347B" w:rsidRPr="00EB6F1B" w:rsidRDefault="0078347B" w:rsidP="0078347B">
      <w:pPr>
        <w:pStyle w:val="Heading1"/>
        <w:rPr>
          <w:color w:val="auto"/>
          <w:sz w:val="20"/>
          <w:szCs w:val="20"/>
        </w:rPr>
      </w:pPr>
      <w:r>
        <w:rPr>
          <w:color w:val="auto"/>
          <w:sz w:val="24"/>
          <w:szCs w:val="24"/>
        </w:rPr>
        <w:t xml:space="preserve">External </w:t>
      </w:r>
      <w:sdt>
        <w:sdtPr>
          <w:rPr>
            <w:color w:val="auto"/>
            <w:sz w:val="20"/>
            <w:szCs w:val="20"/>
          </w:rPr>
          <w:alias w:val="Experience:"/>
          <w:tag w:val="Experience:"/>
          <w:id w:val="714391895"/>
          <w:placeholder>
            <w:docPart w:val="C72EB4E265B040D29F01F456D077F4C8"/>
          </w:placeholder>
          <w:temporary/>
          <w:showingPlcHdr/>
          <w15:appearance w15:val="hidden"/>
        </w:sdtPr>
        <w:sdtContent>
          <w:r w:rsidRPr="00EB6F1B">
            <w:rPr>
              <w:color w:val="auto"/>
              <w:sz w:val="24"/>
              <w:szCs w:val="24"/>
            </w:rPr>
            <w:t>Experience</w:t>
          </w:r>
        </w:sdtContent>
      </w:sdt>
    </w:p>
    <w:p w14:paraId="5D5A2A16" w14:textId="633FB0D8" w:rsidR="0078347B" w:rsidRPr="00EB6F1B" w:rsidRDefault="00231023" w:rsidP="0078347B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 xml:space="preserve">AI </w:t>
      </w:r>
      <w:r w:rsidR="00BA4EC9">
        <w:rPr>
          <w:caps w:val="0"/>
          <w:smallCaps/>
          <w:color w:val="auto"/>
          <w:sz w:val="20"/>
          <w:szCs w:val="20"/>
        </w:rPr>
        <w:t>Start Up Company Owner</w:t>
      </w:r>
      <w:r w:rsidR="0078347B" w:rsidRPr="00EB6F1B">
        <w:rPr>
          <w:caps w:val="0"/>
          <w:smallCaps/>
          <w:color w:val="auto"/>
          <w:sz w:val="20"/>
          <w:szCs w:val="20"/>
        </w:rPr>
        <w:t> | </w:t>
      </w:r>
      <w:r w:rsidR="00BA4EC9">
        <w:rPr>
          <w:caps w:val="0"/>
          <w:smallCaps/>
          <w:color w:val="auto"/>
          <w:sz w:val="20"/>
          <w:szCs w:val="20"/>
        </w:rPr>
        <w:t>The Content Vault</w:t>
      </w:r>
      <w:r w:rsidR="0078347B" w:rsidRPr="00EB6F1B">
        <w:rPr>
          <w:caps w:val="0"/>
          <w:smallCaps/>
          <w:color w:val="auto"/>
          <w:sz w:val="20"/>
          <w:szCs w:val="20"/>
        </w:rPr>
        <w:t xml:space="preserve">                        </w:t>
      </w:r>
      <w:r w:rsidR="0078347B">
        <w:rPr>
          <w:caps w:val="0"/>
          <w:smallCaps/>
          <w:color w:val="auto"/>
          <w:sz w:val="20"/>
          <w:szCs w:val="20"/>
        </w:rPr>
        <w:tab/>
      </w:r>
      <w:r w:rsidR="0078347B">
        <w:rPr>
          <w:caps w:val="0"/>
          <w:smallCaps/>
          <w:color w:val="auto"/>
          <w:sz w:val="20"/>
          <w:szCs w:val="20"/>
        </w:rPr>
        <w:tab/>
        <w:t xml:space="preserve">            </w:t>
      </w:r>
      <w:r w:rsidR="0078347B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78347B">
        <w:rPr>
          <w:caps w:val="0"/>
          <w:smallCaps/>
          <w:color w:val="auto"/>
          <w:sz w:val="20"/>
          <w:szCs w:val="20"/>
        </w:rPr>
        <w:t xml:space="preserve"> </w:t>
      </w:r>
      <w:r w:rsidR="00410B0D">
        <w:rPr>
          <w:caps w:val="0"/>
          <w:smallCaps/>
          <w:color w:val="auto"/>
          <w:sz w:val="20"/>
          <w:szCs w:val="20"/>
        </w:rPr>
        <w:tab/>
      </w:r>
      <w:r w:rsidR="00410B0D">
        <w:rPr>
          <w:caps w:val="0"/>
          <w:smallCaps/>
          <w:color w:val="auto"/>
          <w:sz w:val="20"/>
          <w:szCs w:val="20"/>
        </w:rPr>
        <w:tab/>
        <w:t xml:space="preserve">               </w:t>
      </w:r>
      <w:r w:rsidR="00BA4EC9">
        <w:rPr>
          <w:caps w:val="0"/>
          <w:smallCaps/>
          <w:color w:val="auto"/>
          <w:sz w:val="20"/>
          <w:szCs w:val="20"/>
        </w:rPr>
        <w:t>Oct.</w:t>
      </w:r>
      <w:r w:rsidR="0078347B">
        <w:rPr>
          <w:caps w:val="0"/>
          <w:smallCaps/>
          <w:color w:val="auto"/>
          <w:sz w:val="20"/>
          <w:szCs w:val="20"/>
        </w:rPr>
        <w:t xml:space="preserve"> </w:t>
      </w:r>
      <w:r w:rsidR="0078347B" w:rsidRPr="00EB6F1B">
        <w:rPr>
          <w:caps w:val="0"/>
          <w:smallCaps/>
          <w:color w:val="auto"/>
          <w:sz w:val="20"/>
          <w:szCs w:val="20"/>
        </w:rPr>
        <w:t>202</w:t>
      </w:r>
      <w:r w:rsidR="0078347B">
        <w:rPr>
          <w:caps w:val="0"/>
          <w:smallCaps/>
          <w:color w:val="auto"/>
          <w:sz w:val="20"/>
          <w:szCs w:val="20"/>
        </w:rPr>
        <w:t>3</w:t>
      </w:r>
      <w:r w:rsidR="0078347B" w:rsidRPr="00EB6F1B">
        <w:rPr>
          <w:caps w:val="0"/>
          <w:smallCaps/>
          <w:color w:val="auto"/>
          <w:sz w:val="20"/>
          <w:szCs w:val="20"/>
        </w:rPr>
        <w:t xml:space="preserve"> – </w:t>
      </w:r>
      <w:r w:rsidR="0078347B">
        <w:rPr>
          <w:caps w:val="0"/>
          <w:smallCaps/>
          <w:color w:val="auto"/>
          <w:sz w:val="20"/>
          <w:szCs w:val="20"/>
        </w:rPr>
        <w:t>Present</w:t>
      </w:r>
      <w:r w:rsidR="0078347B" w:rsidRPr="00EB6F1B">
        <w:rPr>
          <w:caps w:val="0"/>
          <w:smallCaps/>
          <w:color w:val="auto"/>
          <w:sz w:val="20"/>
          <w:szCs w:val="20"/>
        </w:rPr>
        <w:t xml:space="preserve"> </w:t>
      </w:r>
    </w:p>
    <w:p w14:paraId="670D7BD6" w14:textId="40DE0A29" w:rsidR="0078347B" w:rsidRPr="00A51757" w:rsidRDefault="00103FE6" w:rsidP="0078347B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Founded and developed </w:t>
      </w:r>
      <w:hyperlink r:id="rId13" w:history="1">
        <w:r w:rsidR="0078347B" w:rsidRPr="00103FE6">
          <w:rPr>
            <w:rStyle w:val="Hyperlink"/>
            <w:sz w:val="20"/>
            <w:szCs w:val="20"/>
          </w:rPr>
          <w:t>C</w:t>
        </w:r>
        <w:r w:rsidR="004C2B0B" w:rsidRPr="00103FE6">
          <w:rPr>
            <w:rStyle w:val="Hyperlink"/>
            <w:sz w:val="20"/>
            <w:szCs w:val="20"/>
          </w:rPr>
          <w:t>ontentVault.ai</w:t>
        </w:r>
      </w:hyperlink>
    </w:p>
    <w:p w14:paraId="0B54A586" w14:textId="488A3F8C" w:rsidR="0078347B" w:rsidRDefault="00B5477B" w:rsidP="0078347B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Created company vision and lead software team to build a new </w:t>
      </w:r>
      <w:r w:rsidR="00934FFC">
        <w:rPr>
          <w:color w:val="auto"/>
          <w:sz w:val="20"/>
          <w:szCs w:val="20"/>
        </w:rPr>
        <w:t xml:space="preserve">ai tool </w:t>
      </w:r>
      <w:r w:rsidR="00933C94">
        <w:rPr>
          <w:color w:val="auto"/>
          <w:sz w:val="20"/>
          <w:szCs w:val="20"/>
        </w:rPr>
        <w:t>for social media marketing</w:t>
      </w:r>
    </w:p>
    <w:p w14:paraId="53B550E6" w14:textId="4C9DB3DD" w:rsidR="0078347B" w:rsidRDefault="00AD21FB" w:rsidP="00904070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Hire</w:t>
      </w:r>
      <w:r w:rsidR="00904070">
        <w:rPr>
          <w:color w:val="auto"/>
          <w:sz w:val="20"/>
          <w:szCs w:val="20"/>
        </w:rPr>
        <w:t>d</w:t>
      </w:r>
      <w:r>
        <w:rPr>
          <w:color w:val="auto"/>
          <w:sz w:val="20"/>
          <w:szCs w:val="20"/>
        </w:rPr>
        <w:t xml:space="preserve"> and develop </w:t>
      </w:r>
      <w:r w:rsidR="00934FFC">
        <w:rPr>
          <w:color w:val="auto"/>
          <w:sz w:val="20"/>
          <w:szCs w:val="20"/>
        </w:rPr>
        <w:t>B2B</w:t>
      </w:r>
      <w:r w:rsidR="00904070">
        <w:rPr>
          <w:color w:val="auto"/>
          <w:sz w:val="20"/>
          <w:szCs w:val="20"/>
        </w:rPr>
        <w:t xml:space="preserve"> sales and marketing, and</w:t>
      </w:r>
      <w:r w:rsidR="00936A2E">
        <w:rPr>
          <w:color w:val="auto"/>
          <w:sz w:val="20"/>
          <w:szCs w:val="20"/>
        </w:rPr>
        <w:t xml:space="preserve"> content design</w:t>
      </w:r>
      <w:r w:rsidR="00904070">
        <w:rPr>
          <w:color w:val="auto"/>
          <w:sz w:val="20"/>
          <w:szCs w:val="20"/>
        </w:rPr>
        <w:t xml:space="preserve"> teams</w:t>
      </w:r>
    </w:p>
    <w:p w14:paraId="70FD2FBE" w14:textId="54A750E0" w:rsidR="00936A2E" w:rsidRDefault="00F37E09" w:rsidP="00904070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Developed customer success strategies for ma</w:t>
      </w:r>
      <w:r w:rsidR="00F45905">
        <w:rPr>
          <w:color w:val="auto"/>
          <w:sz w:val="20"/>
          <w:szCs w:val="20"/>
        </w:rPr>
        <w:t>ximizing</w:t>
      </w:r>
      <w:r>
        <w:rPr>
          <w:color w:val="auto"/>
          <w:sz w:val="20"/>
          <w:szCs w:val="20"/>
        </w:rPr>
        <w:t xml:space="preserve"> customer utilization and reduc</w:t>
      </w:r>
      <w:r w:rsidR="00F45905">
        <w:rPr>
          <w:color w:val="auto"/>
          <w:sz w:val="20"/>
          <w:szCs w:val="20"/>
        </w:rPr>
        <w:t>ing</w:t>
      </w:r>
      <w:r>
        <w:rPr>
          <w:color w:val="auto"/>
          <w:sz w:val="20"/>
          <w:szCs w:val="20"/>
        </w:rPr>
        <w:t xml:space="preserve"> churn</w:t>
      </w:r>
    </w:p>
    <w:p w14:paraId="67B01864" w14:textId="5C7130DD" w:rsidR="00F26E9C" w:rsidRDefault="00F37E09" w:rsidP="00F26E9C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Use data analytics to drive key business decisions</w:t>
      </w:r>
      <w:r w:rsidR="00F26E9C">
        <w:rPr>
          <w:color w:val="auto"/>
          <w:sz w:val="20"/>
          <w:szCs w:val="20"/>
        </w:rPr>
        <w:t xml:space="preserve"> for </w:t>
      </w:r>
      <w:r w:rsidR="001E09AF">
        <w:rPr>
          <w:color w:val="auto"/>
          <w:sz w:val="20"/>
          <w:szCs w:val="20"/>
        </w:rPr>
        <w:t>increasing LTV/CAC</w:t>
      </w:r>
      <w:r w:rsidR="00E80D7E">
        <w:rPr>
          <w:color w:val="auto"/>
          <w:sz w:val="20"/>
          <w:szCs w:val="20"/>
        </w:rPr>
        <w:t xml:space="preserve"> ratio</w:t>
      </w:r>
      <w:r w:rsidR="001E09AF">
        <w:rPr>
          <w:color w:val="auto"/>
          <w:sz w:val="20"/>
          <w:szCs w:val="20"/>
        </w:rPr>
        <w:t xml:space="preserve"> </w:t>
      </w:r>
      <w:r w:rsidR="00F26E9C">
        <w:rPr>
          <w:color w:val="auto"/>
          <w:sz w:val="20"/>
          <w:szCs w:val="20"/>
        </w:rPr>
        <w:t xml:space="preserve">and </w:t>
      </w:r>
      <w:r w:rsidR="00F52709">
        <w:rPr>
          <w:color w:val="auto"/>
          <w:sz w:val="20"/>
          <w:szCs w:val="20"/>
        </w:rPr>
        <w:t>develop new features</w:t>
      </w:r>
    </w:p>
    <w:p w14:paraId="1B5F2FE7" w14:textId="132B41D5" w:rsidR="00F26E9C" w:rsidRPr="00EB6F1B" w:rsidRDefault="00F26E9C" w:rsidP="00F26E9C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>Real Estate Agent</w:t>
      </w:r>
      <w:r w:rsidRPr="00EB6F1B">
        <w:rPr>
          <w:caps w:val="0"/>
          <w:smallCaps/>
          <w:color w:val="auto"/>
          <w:sz w:val="20"/>
          <w:szCs w:val="20"/>
        </w:rPr>
        <w:t> | </w:t>
      </w:r>
      <w:r>
        <w:rPr>
          <w:caps w:val="0"/>
          <w:smallCaps/>
          <w:color w:val="auto"/>
          <w:sz w:val="20"/>
          <w:szCs w:val="20"/>
        </w:rPr>
        <w:t>Vaughn Real Estate</w:t>
      </w:r>
      <w:r w:rsidRPr="00EB6F1B">
        <w:rPr>
          <w:caps w:val="0"/>
          <w:smallCaps/>
          <w:color w:val="auto"/>
          <w:sz w:val="20"/>
          <w:szCs w:val="20"/>
        </w:rPr>
        <w:t xml:space="preserve">                        </w:t>
      </w:r>
      <w:r>
        <w:rPr>
          <w:caps w:val="0"/>
          <w:smallCaps/>
          <w:color w:val="auto"/>
          <w:sz w:val="20"/>
          <w:szCs w:val="20"/>
        </w:rPr>
        <w:tab/>
      </w:r>
      <w:r>
        <w:rPr>
          <w:caps w:val="0"/>
          <w:smallCaps/>
          <w:color w:val="auto"/>
          <w:sz w:val="20"/>
          <w:szCs w:val="20"/>
        </w:rPr>
        <w:tab/>
        <w:t xml:space="preserve">            </w:t>
      </w:r>
      <w:r w:rsidRPr="00EB6F1B">
        <w:rPr>
          <w:caps w:val="0"/>
          <w:smallCaps/>
          <w:color w:val="auto"/>
          <w:sz w:val="20"/>
          <w:szCs w:val="20"/>
        </w:rPr>
        <w:t xml:space="preserve"> </w:t>
      </w:r>
      <w:r>
        <w:rPr>
          <w:caps w:val="0"/>
          <w:smallCaps/>
          <w:color w:val="auto"/>
          <w:sz w:val="20"/>
          <w:szCs w:val="20"/>
        </w:rPr>
        <w:t xml:space="preserve"> </w:t>
      </w:r>
      <w:r>
        <w:rPr>
          <w:caps w:val="0"/>
          <w:smallCaps/>
          <w:color w:val="auto"/>
          <w:sz w:val="20"/>
          <w:szCs w:val="20"/>
        </w:rPr>
        <w:tab/>
      </w:r>
      <w:r>
        <w:rPr>
          <w:caps w:val="0"/>
          <w:smallCaps/>
          <w:color w:val="auto"/>
          <w:sz w:val="20"/>
          <w:szCs w:val="20"/>
        </w:rPr>
        <w:tab/>
        <w:t xml:space="preserve">             </w:t>
      </w:r>
      <w:r>
        <w:rPr>
          <w:caps w:val="0"/>
          <w:smallCaps/>
          <w:color w:val="auto"/>
          <w:sz w:val="20"/>
          <w:szCs w:val="20"/>
        </w:rPr>
        <w:tab/>
        <w:t xml:space="preserve">            Jun. </w:t>
      </w:r>
      <w:r w:rsidRPr="00EB6F1B">
        <w:rPr>
          <w:caps w:val="0"/>
          <w:smallCaps/>
          <w:color w:val="auto"/>
          <w:sz w:val="20"/>
          <w:szCs w:val="20"/>
        </w:rPr>
        <w:t>202</w:t>
      </w:r>
      <w:r>
        <w:rPr>
          <w:caps w:val="0"/>
          <w:smallCaps/>
          <w:color w:val="auto"/>
          <w:sz w:val="20"/>
          <w:szCs w:val="20"/>
        </w:rPr>
        <w:t>0</w:t>
      </w:r>
      <w:r w:rsidRPr="00EB6F1B">
        <w:rPr>
          <w:caps w:val="0"/>
          <w:smallCaps/>
          <w:color w:val="auto"/>
          <w:sz w:val="20"/>
          <w:szCs w:val="20"/>
        </w:rPr>
        <w:t xml:space="preserve"> – </w:t>
      </w:r>
      <w:r>
        <w:rPr>
          <w:caps w:val="0"/>
          <w:smallCaps/>
          <w:color w:val="auto"/>
          <w:sz w:val="20"/>
          <w:szCs w:val="20"/>
        </w:rPr>
        <w:t>Jan. 2024</w:t>
      </w:r>
      <w:r w:rsidRPr="00EB6F1B">
        <w:rPr>
          <w:caps w:val="0"/>
          <w:smallCaps/>
          <w:color w:val="auto"/>
          <w:sz w:val="20"/>
          <w:szCs w:val="20"/>
        </w:rPr>
        <w:t xml:space="preserve"> </w:t>
      </w:r>
    </w:p>
    <w:p w14:paraId="2DBD79AD" w14:textId="2A74407E" w:rsidR="00F26E9C" w:rsidRPr="00A51757" w:rsidRDefault="0094582C" w:rsidP="00F26E9C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Developed marketing and offer skills</w:t>
      </w:r>
      <w:r w:rsidR="00B601A2">
        <w:rPr>
          <w:color w:val="auto"/>
          <w:sz w:val="20"/>
          <w:szCs w:val="20"/>
        </w:rPr>
        <w:t xml:space="preserve">. </w:t>
      </w:r>
      <w:r w:rsidR="00C52D1C">
        <w:rPr>
          <w:color w:val="auto"/>
          <w:sz w:val="20"/>
          <w:szCs w:val="20"/>
        </w:rPr>
        <w:t xml:space="preserve">Targeted clients with short form video, google ads and </w:t>
      </w:r>
      <w:r w:rsidR="008D61F0">
        <w:rPr>
          <w:color w:val="auto"/>
          <w:sz w:val="20"/>
          <w:szCs w:val="20"/>
        </w:rPr>
        <w:t>email marketing.</w:t>
      </w:r>
      <w:r w:rsidR="00B601A2">
        <w:rPr>
          <w:color w:val="auto"/>
          <w:sz w:val="20"/>
          <w:szCs w:val="20"/>
        </w:rPr>
        <w:t xml:space="preserve"> </w:t>
      </w:r>
    </w:p>
    <w:p w14:paraId="166476E7" w14:textId="370CECA1" w:rsidR="008D61F0" w:rsidRDefault="008D61F0" w:rsidP="00F26E9C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Honed </w:t>
      </w:r>
      <w:r w:rsidR="00525CED">
        <w:rPr>
          <w:color w:val="auto"/>
          <w:sz w:val="20"/>
          <w:szCs w:val="20"/>
        </w:rPr>
        <w:t>negotiation</w:t>
      </w:r>
      <w:r>
        <w:rPr>
          <w:color w:val="auto"/>
          <w:sz w:val="20"/>
          <w:szCs w:val="20"/>
        </w:rPr>
        <w:t xml:space="preserve">, conflict management and </w:t>
      </w:r>
      <w:r w:rsidR="00525CED">
        <w:rPr>
          <w:color w:val="auto"/>
          <w:sz w:val="20"/>
          <w:szCs w:val="20"/>
        </w:rPr>
        <w:t>customer service skills</w:t>
      </w:r>
    </w:p>
    <w:p w14:paraId="70063010" w14:textId="2B05BDEF" w:rsidR="00525CED" w:rsidRDefault="00525CED" w:rsidP="00F26E9C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Managed </w:t>
      </w:r>
      <w:r w:rsidR="00B828D6">
        <w:rPr>
          <w:color w:val="auto"/>
          <w:sz w:val="20"/>
          <w:szCs w:val="20"/>
        </w:rPr>
        <w:t>home sales and closing timeline to ensure smooth transitions for families</w:t>
      </w:r>
    </w:p>
    <w:p w14:paraId="158EE576" w14:textId="58412E55" w:rsidR="00C65A43" w:rsidRDefault="001D45BF" w:rsidP="00F26E9C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Created relationships </w:t>
      </w:r>
      <w:r w:rsidR="00C65A43">
        <w:rPr>
          <w:color w:val="auto"/>
          <w:sz w:val="20"/>
          <w:szCs w:val="20"/>
        </w:rPr>
        <w:t>with business leaders in the Cedar Falls and Des Moines metro</w:t>
      </w:r>
    </w:p>
    <w:p w14:paraId="26843483" w14:textId="3D598471" w:rsidR="0051241F" w:rsidRPr="00EB6F1B" w:rsidRDefault="00881901" w:rsidP="0051241F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 xml:space="preserve">Lawn Care </w:t>
      </w:r>
      <w:r w:rsidR="0051241F">
        <w:rPr>
          <w:caps w:val="0"/>
          <w:smallCaps/>
          <w:color w:val="auto"/>
          <w:sz w:val="20"/>
          <w:szCs w:val="20"/>
        </w:rPr>
        <w:t>Business Owner</w:t>
      </w:r>
      <w:r w:rsidR="0051241F" w:rsidRPr="00EB6F1B">
        <w:rPr>
          <w:caps w:val="0"/>
          <w:smallCaps/>
          <w:color w:val="auto"/>
          <w:sz w:val="20"/>
          <w:szCs w:val="20"/>
        </w:rPr>
        <w:t> | </w:t>
      </w:r>
      <w:r w:rsidR="0051241F">
        <w:rPr>
          <w:caps w:val="0"/>
          <w:smallCaps/>
          <w:color w:val="auto"/>
          <w:sz w:val="20"/>
          <w:szCs w:val="20"/>
        </w:rPr>
        <w:t>AV Mowing</w:t>
      </w:r>
      <w:r w:rsidR="0051241F" w:rsidRPr="00EB6F1B">
        <w:rPr>
          <w:caps w:val="0"/>
          <w:smallCaps/>
          <w:color w:val="auto"/>
          <w:sz w:val="20"/>
          <w:szCs w:val="20"/>
        </w:rPr>
        <w:t xml:space="preserve">                        </w:t>
      </w:r>
      <w:r w:rsidR="0051241F">
        <w:rPr>
          <w:caps w:val="0"/>
          <w:smallCaps/>
          <w:color w:val="auto"/>
          <w:sz w:val="20"/>
          <w:szCs w:val="20"/>
        </w:rPr>
        <w:tab/>
      </w:r>
      <w:r w:rsidR="0051241F">
        <w:rPr>
          <w:caps w:val="0"/>
          <w:smallCaps/>
          <w:color w:val="auto"/>
          <w:sz w:val="20"/>
          <w:szCs w:val="20"/>
        </w:rPr>
        <w:tab/>
        <w:t xml:space="preserve">            </w:t>
      </w:r>
      <w:r w:rsidR="0051241F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51241F">
        <w:rPr>
          <w:caps w:val="0"/>
          <w:smallCaps/>
          <w:color w:val="auto"/>
          <w:sz w:val="20"/>
          <w:szCs w:val="20"/>
        </w:rPr>
        <w:t xml:space="preserve"> </w:t>
      </w:r>
      <w:r w:rsidR="0051241F">
        <w:rPr>
          <w:caps w:val="0"/>
          <w:smallCaps/>
          <w:color w:val="auto"/>
          <w:sz w:val="20"/>
          <w:szCs w:val="20"/>
        </w:rPr>
        <w:tab/>
      </w:r>
      <w:r w:rsidR="0051241F">
        <w:rPr>
          <w:caps w:val="0"/>
          <w:smallCaps/>
          <w:color w:val="auto"/>
          <w:sz w:val="20"/>
          <w:szCs w:val="20"/>
        </w:rPr>
        <w:tab/>
        <w:t xml:space="preserve">             </w:t>
      </w:r>
      <w:r w:rsidR="0051241F">
        <w:rPr>
          <w:caps w:val="0"/>
          <w:smallCaps/>
          <w:color w:val="auto"/>
          <w:sz w:val="20"/>
          <w:szCs w:val="20"/>
        </w:rPr>
        <w:tab/>
        <w:t xml:space="preserve">          </w:t>
      </w:r>
      <w:r w:rsidR="009D5726">
        <w:rPr>
          <w:caps w:val="0"/>
          <w:smallCaps/>
          <w:color w:val="auto"/>
          <w:sz w:val="20"/>
          <w:szCs w:val="20"/>
        </w:rPr>
        <w:t xml:space="preserve">Mar 2008 </w:t>
      </w:r>
      <w:r w:rsidR="0051241F" w:rsidRPr="00EB6F1B">
        <w:rPr>
          <w:caps w:val="0"/>
          <w:smallCaps/>
          <w:color w:val="auto"/>
          <w:sz w:val="20"/>
          <w:szCs w:val="20"/>
        </w:rPr>
        <w:t xml:space="preserve">– </w:t>
      </w:r>
      <w:r w:rsidR="009D5726">
        <w:rPr>
          <w:caps w:val="0"/>
          <w:smallCaps/>
          <w:color w:val="auto"/>
          <w:sz w:val="20"/>
          <w:szCs w:val="20"/>
        </w:rPr>
        <w:t>Oct</w:t>
      </w:r>
      <w:r w:rsidR="0051241F">
        <w:rPr>
          <w:caps w:val="0"/>
          <w:smallCaps/>
          <w:color w:val="auto"/>
          <w:sz w:val="20"/>
          <w:szCs w:val="20"/>
        </w:rPr>
        <w:t>. 2</w:t>
      </w:r>
      <w:r w:rsidR="009D5726">
        <w:rPr>
          <w:caps w:val="0"/>
          <w:smallCaps/>
          <w:color w:val="auto"/>
          <w:sz w:val="20"/>
          <w:szCs w:val="20"/>
        </w:rPr>
        <w:t>016</w:t>
      </w:r>
    </w:p>
    <w:p w14:paraId="38DF3B17" w14:textId="17580CAE" w:rsidR="0051241F" w:rsidRPr="00A51757" w:rsidRDefault="00384FA6" w:rsidP="0051241F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Held yearly </w:t>
      </w:r>
      <w:r w:rsidR="004A6F91">
        <w:rPr>
          <w:color w:val="auto"/>
          <w:sz w:val="20"/>
          <w:szCs w:val="20"/>
        </w:rPr>
        <w:t>lawn care contracts</w:t>
      </w:r>
      <w:r w:rsidR="001D0C0C">
        <w:rPr>
          <w:color w:val="auto"/>
          <w:sz w:val="20"/>
          <w:szCs w:val="20"/>
        </w:rPr>
        <w:t xml:space="preserve"> for</w:t>
      </w:r>
      <w:r w:rsidR="004A6F91">
        <w:rPr>
          <w:color w:val="auto"/>
          <w:sz w:val="20"/>
          <w:szCs w:val="20"/>
        </w:rPr>
        <w:t xml:space="preserve"> 125 residential and commercial clients</w:t>
      </w:r>
    </w:p>
    <w:p w14:paraId="02B9EB22" w14:textId="71AB0223" w:rsidR="0051241F" w:rsidRDefault="00BF4DD0" w:rsidP="009F16E3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Developed leadership </w:t>
      </w:r>
      <w:r w:rsidR="001D0C0C">
        <w:rPr>
          <w:color w:val="auto"/>
          <w:sz w:val="20"/>
          <w:szCs w:val="20"/>
        </w:rPr>
        <w:t xml:space="preserve">and personal </w:t>
      </w:r>
      <w:r>
        <w:rPr>
          <w:color w:val="auto"/>
          <w:sz w:val="20"/>
          <w:szCs w:val="20"/>
        </w:rPr>
        <w:t xml:space="preserve">skills </w:t>
      </w:r>
      <w:r w:rsidR="00384FA6">
        <w:rPr>
          <w:color w:val="auto"/>
          <w:sz w:val="20"/>
          <w:szCs w:val="20"/>
        </w:rPr>
        <w:t xml:space="preserve">with employees </w:t>
      </w:r>
    </w:p>
    <w:p w14:paraId="39E18795" w14:textId="447FC808" w:rsidR="0078347B" w:rsidRPr="00B85DE6" w:rsidRDefault="00C6592C" w:rsidP="00463A82">
      <w:pPr>
        <w:pStyle w:val="ListBulle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Maintained customer relations and ensured quality workmanshi</w:t>
      </w:r>
      <w:r w:rsidR="00B85DE6">
        <w:rPr>
          <w:color w:val="auto"/>
          <w:sz w:val="20"/>
          <w:szCs w:val="20"/>
        </w:rPr>
        <w:t>p</w:t>
      </w:r>
    </w:p>
    <w:p w14:paraId="5AABEC25" w14:textId="77777777" w:rsidR="0078347B" w:rsidRDefault="0078347B" w:rsidP="00463A82">
      <w:pPr>
        <w:pStyle w:val="Heading1"/>
        <w:rPr>
          <w:color w:val="auto"/>
          <w:sz w:val="22"/>
          <w:szCs w:val="22"/>
        </w:rPr>
      </w:pPr>
    </w:p>
    <w:p w14:paraId="4E0E9503" w14:textId="1C1B3423" w:rsidR="00463A82" w:rsidRPr="00EB6F1B" w:rsidRDefault="00463A82" w:rsidP="00463A82">
      <w:pPr>
        <w:pStyle w:val="Heading1"/>
        <w:rPr>
          <w:rFonts w:asciiTheme="minorHAnsi" w:eastAsiaTheme="minorEastAsia" w:hAnsiTheme="minorHAnsi" w:cstheme="minorBidi"/>
          <w:color w:val="auto"/>
          <w:sz w:val="22"/>
          <w:szCs w:val="22"/>
        </w:rPr>
        <w:sectPr w:rsidR="00463A82" w:rsidRPr="00EB6F1B" w:rsidSect="00463A82">
          <w:footerReference w:type="default" r:id="rId14"/>
          <w:type w:val="continuous"/>
          <w:pgSz w:w="12240" w:h="15840"/>
          <w:pgMar w:top="1008" w:right="1008" w:bottom="1152" w:left="1008" w:header="576" w:footer="576" w:gutter="0"/>
          <w:pgNumType w:start="1"/>
          <w:cols w:space="720"/>
          <w:titlePg/>
          <w:docGrid w:linePitch="360"/>
        </w:sectPr>
      </w:pPr>
      <w:r w:rsidRPr="00EB6F1B">
        <w:rPr>
          <w:color w:val="auto"/>
          <w:sz w:val="22"/>
          <w:szCs w:val="22"/>
        </w:rPr>
        <w:t xml:space="preserve">Skills and Proficiencies </w:t>
      </w:r>
    </w:p>
    <w:p w14:paraId="2077670A" w14:textId="77777777" w:rsidR="00463A82" w:rsidRPr="00EB6F1B" w:rsidRDefault="00463A82" w:rsidP="00463A82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>Problem Solving</w:t>
      </w:r>
    </w:p>
    <w:p w14:paraId="090684CE" w14:textId="77777777" w:rsidR="00463A82" w:rsidRPr="00EB6F1B" w:rsidRDefault="00463A82" w:rsidP="00463A82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 xml:space="preserve">Creativity </w:t>
      </w:r>
    </w:p>
    <w:p w14:paraId="52026A0E" w14:textId="7C5F58FC" w:rsidR="00463A82" w:rsidRDefault="00463A82" w:rsidP="00463A82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>Teamwork</w:t>
      </w:r>
    </w:p>
    <w:p w14:paraId="70E5C423" w14:textId="7960EF1D" w:rsidR="005433D9" w:rsidRDefault="005433D9" w:rsidP="00463A82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Leadership</w:t>
      </w:r>
    </w:p>
    <w:p w14:paraId="16C222E6" w14:textId="1D1402D9" w:rsidR="005433D9" w:rsidRPr="00EB6F1B" w:rsidRDefault="00F76BE2" w:rsidP="00463A82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Project</w:t>
      </w:r>
      <w:r w:rsidR="00E50449">
        <w:rPr>
          <w:color w:val="auto"/>
          <w:sz w:val="20"/>
          <w:szCs w:val="20"/>
        </w:rPr>
        <w:t xml:space="preserve"> Planning</w:t>
      </w:r>
    </w:p>
    <w:p w14:paraId="289B5601" w14:textId="412D9A15" w:rsidR="005433D9" w:rsidRDefault="007E2ADA" w:rsidP="005433D9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Customer Relations</w:t>
      </w:r>
    </w:p>
    <w:p w14:paraId="2854A5D7" w14:textId="78C7520B" w:rsidR="005433D9" w:rsidRPr="00EB6F1B" w:rsidRDefault="0038613E" w:rsidP="005433D9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Budgeting</w:t>
      </w:r>
    </w:p>
    <w:p w14:paraId="69FF1647" w14:textId="5C9D0A8D" w:rsidR="00463A82" w:rsidRPr="00EB6F1B" w:rsidRDefault="007E2ADA" w:rsidP="00463A82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Sales</w:t>
      </w:r>
    </w:p>
    <w:p w14:paraId="664321B4" w14:textId="0D5B400B" w:rsidR="00463A82" w:rsidRPr="00EB6F1B" w:rsidRDefault="006656F5" w:rsidP="00463A82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Marketing</w:t>
      </w:r>
    </w:p>
    <w:p w14:paraId="3870D63A" w14:textId="08503D5F" w:rsidR="00463A82" w:rsidRPr="00EB6F1B" w:rsidRDefault="00597930" w:rsidP="00463A82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Business Finance</w:t>
      </w:r>
    </w:p>
    <w:p w14:paraId="5BD72EC2" w14:textId="0C096792" w:rsidR="00463A82" w:rsidRPr="00EB6F1B" w:rsidRDefault="00D67659" w:rsidP="00463A82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Content Creation</w:t>
      </w:r>
    </w:p>
    <w:p w14:paraId="57595962" w14:textId="25B4EE16" w:rsidR="005433D9" w:rsidRPr="00EB6F1B" w:rsidRDefault="009E39E3" w:rsidP="00EF4FD1">
      <w:pPr>
        <w:pStyle w:val="ListBullet"/>
        <w:numPr>
          <w:ilvl w:val="0"/>
          <w:numId w:val="0"/>
        </w:numPr>
        <w:ind w:left="360" w:hanging="360"/>
        <w:rPr>
          <w:color w:val="auto"/>
          <w:sz w:val="20"/>
          <w:szCs w:val="20"/>
        </w:rPr>
        <w:sectPr w:rsidR="005433D9" w:rsidRPr="00EB6F1B" w:rsidSect="00203E56">
          <w:type w:val="continuous"/>
          <w:pgSz w:w="12240" w:h="15840"/>
          <w:pgMar w:top="1008" w:right="1008" w:bottom="1152" w:left="1008" w:header="576" w:footer="576" w:gutter="0"/>
          <w:pgNumType w:start="1"/>
          <w:cols w:num="3" w:space="720"/>
          <w:titlePg/>
          <w:docGrid w:linePitch="360"/>
        </w:sectPr>
      </w:pPr>
      <w:r>
        <w:rPr>
          <w:color w:val="auto"/>
          <w:sz w:val="20"/>
          <w:szCs w:val="20"/>
        </w:rPr>
        <w:t xml:space="preserve">Decision </w:t>
      </w:r>
      <w:r w:rsidR="00E50449">
        <w:rPr>
          <w:color w:val="auto"/>
          <w:sz w:val="20"/>
          <w:szCs w:val="20"/>
        </w:rPr>
        <w:t>Analysis</w:t>
      </w:r>
    </w:p>
    <w:p w14:paraId="419053D3" w14:textId="1BBF7C0D" w:rsidR="005A245F" w:rsidRPr="005A245F" w:rsidRDefault="005A245F" w:rsidP="00F76BE2">
      <w:pPr>
        <w:pStyle w:val="ListBullet"/>
        <w:numPr>
          <w:ilvl w:val="0"/>
          <w:numId w:val="0"/>
        </w:numPr>
        <w:spacing w:after="0"/>
        <w:rPr>
          <w:color w:val="auto"/>
          <w:sz w:val="16"/>
          <w:szCs w:val="16"/>
        </w:rPr>
      </w:pPr>
    </w:p>
    <w:sectPr w:rsidR="005A245F" w:rsidRPr="005A245F" w:rsidSect="00C71CDF">
      <w:type w:val="continuous"/>
      <w:pgSz w:w="12240" w:h="15840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D2621" w14:textId="77777777" w:rsidR="003C2C9A" w:rsidRDefault="003C2C9A">
      <w:pPr>
        <w:spacing w:after="0"/>
      </w:pPr>
      <w:r>
        <w:separator/>
      </w:r>
    </w:p>
  </w:endnote>
  <w:endnote w:type="continuationSeparator" w:id="0">
    <w:p w14:paraId="6A2E33F6" w14:textId="77777777" w:rsidR="003C2C9A" w:rsidRDefault="003C2C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C43E" w14:textId="2C50FFD5" w:rsidR="00394A6D" w:rsidRDefault="0070475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1" relativeHeight="251656192" behindDoc="0" locked="0" layoutInCell="0" allowOverlap="1" wp14:anchorId="3A736153" wp14:editId="7AC19296">
              <wp:simplePos x="0" y="9594453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46fc4e179c7b7e0bdfa63856" descr="{&quot;HashCode&quot;:-176360099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B06657" w14:textId="4C0E3834" w:rsidR="00704752" w:rsidRPr="00704752" w:rsidRDefault="00704752" w:rsidP="00704752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704752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736153" id="_x0000_t202" coordsize="21600,21600" o:spt="202" path="m,l,21600r21600,l21600,xe">
              <v:stroke joinstyle="miter"/>
              <v:path gradientshapeok="t" o:connecttype="rect"/>
            </v:shapetype>
            <v:shape id="MSIPCM46fc4e179c7b7e0bdfa63856" o:spid="_x0000_s1026" type="#_x0000_t202" alt="{&quot;HashCode&quot;:-1763600996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JEu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" o:allowincell="f" filled="f" stroked="f" strokeweight=".5pt">
              <v:textbox inset=",0,20pt,0">
                <w:txbxContent>
                  <w:p w14:paraId="48B06657" w14:textId="4C0E3834" w:rsidR="00704752" w:rsidRPr="00704752" w:rsidRDefault="00704752" w:rsidP="00704752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704752">
                      <w:rPr>
                        <w:rFonts w:ascii="Calibri" w:hAnsi="Calibri" w:cs="Calibri"/>
                        <w:color w:val="FF0000"/>
                        <w:sz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28BA8A" w14:textId="77777777"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5E5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A16DF" w14:textId="40B07DFF" w:rsidR="009D6507" w:rsidRDefault="009D650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DDE7C2C" wp14:editId="43890944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2" name="MSIPCMa2664959b75be7b47124c1ca" descr="{&quot;HashCode&quot;:-1763600996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8B6325B" w14:textId="06B848E6" w:rsidR="009D6507" w:rsidRPr="009D6507" w:rsidRDefault="009D6507" w:rsidP="009D6507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E7C2C" id="_x0000_t202" coordsize="21600,21600" o:spt="202" path="m,l,21600r21600,l21600,xe">
              <v:stroke joinstyle="miter"/>
              <v:path gradientshapeok="t" o:connecttype="rect"/>
            </v:shapetype>
            <v:shape id="MSIPCMa2664959b75be7b47124c1ca" o:spid="_x0000_s1027" type="#_x0000_t202" alt="{&quot;HashCode&quot;:-1763600996,&quot;Height&quot;:792.0,&quot;Width&quot;:612.0,&quot;Placement&quot;:&quot;Footer&quot;,&quot;Index&quot;:&quot;FirstPage&quot;,&quot;Section&quot;:1,&quot;Top&quot;:0.0,&quot;Left&quot;:0.0}" style="position:absolute;margin-left:0;margin-top:755.45pt;width:612pt;height:21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" o:allowincell="f" filled="f" stroked="f" strokeweight=".5pt">
              <v:textbox inset=",0,20pt,0">
                <w:txbxContent>
                  <w:p w14:paraId="78B6325B" w14:textId="06B848E6" w:rsidR="009D6507" w:rsidRPr="009D6507" w:rsidRDefault="009D6507" w:rsidP="009D6507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FEAFC" w14:textId="4713FAD9" w:rsidR="00463A82" w:rsidRDefault="009D650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48B3F81" wp14:editId="6B5AEF97">
              <wp:simplePos x="0" y="0"/>
              <wp:positionH relativeFrom="page">
                <wp:posOffset>0</wp:posOffset>
              </wp:positionH>
              <wp:positionV relativeFrom="page">
                <wp:posOffset>9594453</wp:posOffset>
              </wp:positionV>
              <wp:extent cx="7772400" cy="273050"/>
              <wp:effectExtent l="0" t="0" r="0" b="12700"/>
              <wp:wrapNone/>
              <wp:docPr id="3" name="MSIPCMc93b4b4fbedb37171b6472f7" descr="{&quot;HashCode&quot;:-1763600996,&quot;Height&quot;:792.0,&quot;Width&quot;:612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5B5971B" w14:textId="29E25949" w:rsidR="009D6507" w:rsidRPr="009D6507" w:rsidRDefault="009D6507" w:rsidP="009D6507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9D6507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8B3F81" id="_x0000_t202" coordsize="21600,21600" o:spt="202" path="m,l,21600r21600,l21600,xe">
              <v:stroke joinstyle="miter"/>
              <v:path gradientshapeok="t" o:connecttype="rect"/>
            </v:shapetype>
            <v:shape id="MSIPCMc93b4b4fbedb37171b6472f7" o:spid="_x0000_s1028" type="#_x0000_t202" alt="{&quot;HashCode&quot;:-1763600996,&quot;Height&quot;:792.0,&quot;Width&quot;:612.0,&quot;Placement&quot;:&quot;Footer&quot;,&quot;Index&quot;:&quot;Primary&quot;,&quot;Section&quot;:3,&quot;Top&quot;:0.0,&quot;Left&quot;:0.0}" style="position:absolute;margin-left:0;margin-top:755.45pt;width:612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" o:allowincell="f" filled="f" stroked="f" strokeweight=".5pt">
              <v:textbox inset=",0,20pt,0">
                <w:txbxContent>
                  <w:p w14:paraId="45B5971B" w14:textId="29E25949" w:rsidR="009D6507" w:rsidRPr="009D6507" w:rsidRDefault="009D6507" w:rsidP="009D6507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9D6507">
                      <w:rPr>
                        <w:rFonts w:ascii="Calibri" w:hAnsi="Calibri" w:cs="Calibri"/>
                        <w:color w:val="FF0000"/>
                        <w:sz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86487919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63A82">
          <w:fldChar w:fldCharType="begin"/>
        </w:r>
        <w:r w:rsidR="00463A82">
          <w:instrText xml:space="preserve"> PAGE   \* MERGEFORMAT </w:instrText>
        </w:r>
        <w:r w:rsidR="00463A82">
          <w:fldChar w:fldCharType="separate"/>
        </w:r>
        <w:r w:rsidR="00463A82">
          <w:rPr>
            <w:noProof/>
          </w:rPr>
          <w:t>2</w:t>
        </w:r>
        <w:r w:rsidR="00463A82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252BE" w14:textId="77777777" w:rsidR="003C2C9A" w:rsidRDefault="003C2C9A">
      <w:pPr>
        <w:spacing w:after="0"/>
      </w:pPr>
      <w:r>
        <w:separator/>
      </w:r>
    </w:p>
  </w:footnote>
  <w:footnote w:type="continuationSeparator" w:id="0">
    <w:p w14:paraId="45C5A4C0" w14:textId="77777777" w:rsidR="003C2C9A" w:rsidRDefault="003C2C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08C1F6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25B67DC"/>
    <w:multiLevelType w:val="hybridMultilevel"/>
    <w:tmpl w:val="43AA6590"/>
    <w:lvl w:ilvl="0" w:tplc="CF72D1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506B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99C87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64BB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C2EE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0859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726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4CD3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D008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646575F"/>
    <w:multiLevelType w:val="hybridMultilevel"/>
    <w:tmpl w:val="40F0B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C643B"/>
    <w:multiLevelType w:val="hybridMultilevel"/>
    <w:tmpl w:val="0ADC14A4"/>
    <w:lvl w:ilvl="0" w:tplc="347A8E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F2BE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3299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6805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F82A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C0C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5E58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A8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F8F5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4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C574B8"/>
    <w:multiLevelType w:val="hybridMultilevel"/>
    <w:tmpl w:val="028E5F20"/>
    <w:lvl w:ilvl="0" w:tplc="C9FA10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760F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88D5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0432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488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8AFC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969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6AA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8002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BEC7FEB"/>
    <w:multiLevelType w:val="hybridMultilevel"/>
    <w:tmpl w:val="4B2C4272"/>
    <w:lvl w:ilvl="0" w:tplc="89D40E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AC8C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6AC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46D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8DE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D8ED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C05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2011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D282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31028728">
    <w:abstractNumId w:val="9"/>
  </w:num>
  <w:num w:numId="2" w16cid:durableId="2074346650">
    <w:abstractNumId w:val="9"/>
    <w:lvlOverride w:ilvl="0">
      <w:startOverride w:val="1"/>
    </w:lvlOverride>
  </w:num>
  <w:num w:numId="3" w16cid:durableId="1091202582">
    <w:abstractNumId w:val="9"/>
    <w:lvlOverride w:ilvl="0">
      <w:startOverride w:val="1"/>
    </w:lvlOverride>
  </w:num>
  <w:num w:numId="4" w16cid:durableId="1391272087">
    <w:abstractNumId w:val="9"/>
    <w:lvlOverride w:ilvl="0">
      <w:startOverride w:val="1"/>
    </w:lvlOverride>
  </w:num>
  <w:num w:numId="5" w16cid:durableId="1463694162">
    <w:abstractNumId w:val="7"/>
  </w:num>
  <w:num w:numId="6" w16cid:durableId="929703579">
    <w:abstractNumId w:val="6"/>
  </w:num>
  <w:num w:numId="7" w16cid:durableId="143931776">
    <w:abstractNumId w:val="5"/>
  </w:num>
  <w:num w:numId="8" w16cid:durableId="1586258541">
    <w:abstractNumId w:val="4"/>
  </w:num>
  <w:num w:numId="9" w16cid:durableId="211773410">
    <w:abstractNumId w:val="8"/>
  </w:num>
  <w:num w:numId="10" w16cid:durableId="1271165623">
    <w:abstractNumId w:val="3"/>
  </w:num>
  <w:num w:numId="11" w16cid:durableId="1603759184">
    <w:abstractNumId w:val="2"/>
  </w:num>
  <w:num w:numId="12" w16cid:durableId="214633008">
    <w:abstractNumId w:val="1"/>
  </w:num>
  <w:num w:numId="13" w16cid:durableId="884371365">
    <w:abstractNumId w:val="0"/>
  </w:num>
  <w:num w:numId="14" w16cid:durableId="2072651281">
    <w:abstractNumId w:val="13"/>
  </w:num>
  <w:num w:numId="15" w16cid:durableId="673217303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2000645386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1308627621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704065595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632252710">
    <w:abstractNumId w:val="14"/>
  </w:num>
  <w:num w:numId="20" w16cid:durableId="2018068685">
    <w:abstractNumId w:val="11"/>
  </w:num>
  <w:num w:numId="21" w16cid:durableId="1498571299">
    <w:abstractNumId w:val="15"/>
  </w:num>
  <w:num w:numId="22" w16cid:durableId="1340768159">
    <w:abstractNumId w:val="12"/>
  </w:num>
  <w:num w:numId="23" w16cid:durableId="1373916848">
    <w:abstractNumId w:val="16"/>
  </w:num>
  <w:num w:numId="24" w16cid:durableId="740639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29"/>
    <w:rsid w:val="00007FC5"/>
    <w:rsid w:val="00020253"/>
    <w:rsid w:val="000219C7"/>
    <w:rsid w:val="00055E6A"/>
    <w:rsid w:val="000777E9"/>
    <w:rsid w:val="000A1F56"/>
    <w:rsid w:val="000B0F22"/>
    <w:rsid w:val="000F7A6F"/>
    <w:rsid w:val="001008EC"/>
    <w:rsid w:val="00103FE6"/>
    <w:rsid w:val="00143E17"/>
    <w:rsid w:val="00150D82"/>
    <w:rsid w:val="00153534"/>
    <w:rsid w:val="001549B9"/>
    <w:rsid w:val="0015710C"/>
    <w:rsid w:val="00190D76"/>
    <w:rsid w:val="001918F5"/>
    <w:rsid w:val="00191E15"/>
    <w:rsid w:val="001C1021"/>
    <w:rsid w:val="001C4D29"/>
    <w:rsid w:val="001D0C0C"/>
    <w:rsid w:val="001D45BF"/>
    <w:rsid w:val="001E09AF"/>
    <w:rsid w:val="00201D5B"/>
    <w:rsid w:val="00203E56"/>
    <w:rsid w:val="00220F0F"/>
    <w:rsid w:val="00231023"/>
    <w:rsid w:val="00241741"/>
    <w:rsid w:val="00285459"/>
    <w:rsid w:val="002A289A"/>
    <w:rsid w:val="002A775D"/>
    <w:rsid w:val="003212CE"/>
    <w:rsid w:val="003339EB"/>
    <w:rsid w:val="00342933"/>
    <w:rsid w:val="003446D9"/>
    <w:rsid w:val="003560CF"/>
    <w:rsid w:val="00374627"/>
    <w:rsid w:val="00376913"/>
    <w:rsid w:val="0037745D"/>
    <w:rsid w:val="00384FA6"/>
    <w:rsid w:val="0038613E"/>
    <w:rsid w:val="00394A6D"/>
    <w:rsid w:val="003B531C"/>
    <w:rsid w:val="003B560C"/>
    <w:rsid w:val="003C09A1"/>
    <w:rsid w:val="003C2C9A"/>
    <w:rsid w:val="003D71FB"/>
    <w:rsid w:val="003F19B9"/>
    <w:rsid w:val="00410B0D"/>
    <w:rsid w:val="004476A1"/>
    <w:rsid w:val="004538A3"/>
    <w:rsid w:val="00463A82"/>
    <w:rsid w:val="004659DE"/>
    <w:rsid w:val="004706D0"/>
    <w:rsid w:val="004A6F91"/>
    <w:rsid w:val="004B19B2"/>
    <w:rsid w:val="004C0B58"/>
    <w:rsid w:val="004C2B0B"/>
    <w:rsid w:val="004D0FD6"/>
    <w:rsid w:val="004F04E3"/>
    <w:rsid w:val="004F7AA2"/>
    <w:rsid w:val="00500E68"/>
    <w:rsid w:val="00506041"/>
    <w:rsid w:val="005114E7"/>
    <w:rsid w:val="0051241F"/>
    <w:rsid w:val="00525CED"/>
    <w:rsid w:val="0053522B"/>
    <w:rsid w:val="00535AC0"/>
    <w:rsid w:val="0054270A"/>
    <w:rsid w:val="005433D9"/>
    <w:rsid w:val="00576068"/>
    <w:rsid w:val="00580D06"/>
    <w:rsid w:val="005932FB"/>
    <w:rsid w:val="00597930"/>
    <w:rsid w:val="005A245F"/>
    <w:rsid w:val="005C2C8D"/>
    <w:rsid w:val="005C6FE7"/>
    <w:rsid w:val="005E5E55"/>
    <w:rsid w:val="00616068"/>
    <w:rsid w:val="006656F5"/>
    <w:rsid w:val="006676B6"/>
    <w:rsid w:val="00676FB1"/>
    <w:rsid w:val="00686A37"/>
    <w:rsid w:val="006E401C"/>
    <w:rsid w:val="00704752"/>
    <w:rsid w:val="00711D15"/>
    <w:rsid w:val="00713754"/>
    <w:rsid w:val="00722509"/>
    <w:rsid w:val="00770D69"/>
    <w:rsid w:val="00773278"/>
    <w:rsid w:val="0077621B"/>
    <w:rsid w:val="00781C70"/>
    <w:rsid w:val="0078347B"/>
    <w:rsid w:val="00793F65"/>
    <w:rsid w:val="00795918"/>
    <w:rsid w:val="007963CE"/>
    <w:rsid w:val="007A099D"/>
    <w:rsid w:val="007A44BE"/>
    <w:rsid w:val="007B028E"/>
    <w:rsid w:val="007B3C3D"/>
    <w:rsid w:val="007C3CC7"/>
    <w:rsid w:val="007C475A"/>
    <w:rsid w:val="007C4D8E"/>
    <w:rsid w:val="007C6D30"/>
    <w:rsid w:val="007D00B3"/>
    <w:rsid w:val="007E2ADA"/>
    <w:rsid w:val="007F5C7B"/>
    <w:rsid w:val="00806A5A"/>
    <w:rsid w:val="00813EBF"/>
    <w:rsid w:val="0083702A"/>
    <w:rsid w:val="00842AEC"/>
    <w:rsid w:val="008505AE"/>
    <w:rsid w:val="00851A3B"/>
    <w:rsid w:val="00881901"/>
    <w:rsid w:val="008916B6"/>
    <w:rsid w:val="00891D70"/>
    <w:rsid w:val="008956CD"/>
    <w:rsid w:val="008D0B88"/>
    <w:rsid w:val="008D1314"/>
    <w:rsid w:val="008D61F0"/>
    <w:rsid w:val="008E10EB"/>
    <w:rsid w:val="008E133B"/>
    <w:rsid w:val="008E5442"/>
    <w:rsid w:val="008E5610"/>
    <w:rsid w:val="00904070"/>
    <w:rsid w:val="0092610C"/>
    <w:rsid w:val="009307E8"/>
    <w:rsid w:val="00933C94"/>
    <w:rsid w:val="00934FFC"/>
    <w:rsid w:val="00936A2E"/>
    <w:rsid w:val="0094582C"/>
    <w:rsid w:val="009763C8"/>
    <w:rsid w:val="00991275"/>
    <w:rsid w:val="009B69E3"/>
    <w:rsid w:val="009D5726"/>
    <w:rsid w:val="009D6507"/>
    <w:rsid w:val="009E39E3"/>
    <w:rsid w:val="009F16E3"/>
    <w:rsid w:val="00A024CD"/>
    <w:rsid w:val="00A151B3"/>
    <w:rsid w:val="00A1536E"/>
    <w:rsid w:val="00A51757"/>
    <w:rsid w:val="00A76E0B"/>
    <w:rsid w:val="00A810AC"/>
    <w:rsid w:val="00A8131A"/>
    <w:rsid w:val="00A87D89"/>
    <w:rsid w:val="00A91947"/>
    <w:rsid w:val="00AC3925"/>
    <w:rsid w:val="00AD21FB"/>
    <w:rsid w:val="00AD5BBE"/>
    <w:rsid w:val="00B02FAD"/>
    <w:rsid w:val="00B112B0"/>
    <w:rsid w:val="00B13B00"/>
    <w:rsid w:val="00B537F8"/>
    <w:rsid w:val="00B5477B"/>
    <w:rsid w:val="00B601A2"/>
    <w:rsid w:val="00B769EE"/>
    <w:rsid w:val="00B828D6"/>
    <w:rsid w:val="00B85DE6"/>
    <w:rsid w:val="00B91610"/>
    <w:rsid w:val="00BA4528"/>
    <w:rsid w:val="00BA4EC9"/>
    <w:rsid w:val="00BF4DD0"/>
    <w:rsid w:val="00C04F8E"/>
    <w:rsid w:val="00C35A30"/>
    <w:rsid w:val="00C4257F"/>
    <w:rsid w:val="00C52D1C"/>
    <w:rsid w:val="00C57E43"/>
    <w:rsid w:val="00C6592C"/>
    <w:rsid w:val="00C65A43"/>
    <w:rsid w:val="00C71CDF"/>
    <w:rsid w:val="00C72B59"/>
    <w:rsid w:val="00C82169"/>
    <w:rsid w:val="00C95CEC"/>
    <w:rsid w:val="00CC75DB"/>
    <w:rsid w:val="00CD49E6"/>
    <w:rsid w:val="00D01DA8"/>
    <w:rsid w:val="00D02BB3"/>
    <w:rsid w:val="00D15767"/>
    <w:rsid w:val="00D24797"/>
    <w:rsid w:val="00D33143"/>
    <w:rsid w:val="00D533C5"/>
    <w:rsid w:val="00D56207"/>
    <w:rsid w:val="00D67659"/>
    <w:rsid w:val="00D765AF"/>
    <w:rsid w:val="00D766EC"/>
    <w:rsid w:val="00DB5581"/>
    <w:rsid w:val="00DD0810"/>
    <w:rsid w:val="00DD4208"/>
    <w:rsid w:val="00DE1524"/>
    <w:rsid w:val="00DF62AB"/>
    <w:rsid w:val="00E30878"/>
    <w:rsid w:val="00E50449"/>
    <w:rsid w:val="00E80D7E"/>
    <w:rsid w:val="00E85D17"/>
    <w:rsid w:val="00E9273A"/>
    <w:rsid w:val="00E94FC2"/>
    <w:rsid w:val="00EA2B92"/>
    <w:rsid w:val="00EB6E68"/>
    <w:rsid w:val="00EB6F1B"/>
    <w:rsid w:val="00ED53D8"/>
    <w:rsid w:val="00EF3961"/>
    <w:rsid w:val="00EF4FD1"/>
    <w:rsid w:val="00F016CB"/>
    <w:rsid w:val="00F26E9C"/>
    <w:rsid w:val="00F37E09"/>
    <w:rsid w:val="00F37ED4"/>
    <w:rsid w:val="00F45905"/>
    <w:rsid w:val="00F46DEE"/>
    <w:rsid w:val="00F52709"/>
    <w:rsid w:val="00F52DC5"/>
    <w:rsid w:val="00F67A92"/>
    <w:rsid w:val="00F732F8"/>
    <w:rsid w:val="00F76BE2"/>
    <w:rsid w:val="00FE1597"/>
    <w:rsid w:val="00FF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F52E0"/>
  <w15:chartTrackingRefBased/>
  <w15:docId w15:val="{E018F314-DD99-478C-B1FA-CA17CA92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3190">
          <w:marLeft w:val="734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7135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3674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6289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7609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3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4411">
          <w:marLeft w:val="734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29577">
          <w:marLeft w:val="734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293">
          <w:marLeft w:val="734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2703">
          <w:marLeft w:val="734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ntentvault.ai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VaughnAustin@JohnDeer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herineLH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EC7EF310704536A93EC5264C2C0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3569A-8A57-4AC9-AE1B-3E23D0C52474}"/>
      </w:docPartPr>
      <w:docPartBody>
        <w:p w:rsidR="000C2F7B" w:rsidRDefault="00EF0B34">
          <w:pPr>
            <w:pStyle w:val="6EEC7EF310704536A93EC5264C2C0083"/>
          </w:pPr>
          <w:r>
            <w:t>Your Name</w:t>
          </w:r>
        </w:p>
      </w:docPartBody>
    </w:docPart>
    <w:docPart>
      <w:docPartPr>
        <w:name w:val="33C972ADE5334ADCABD00AAB6D3D8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EB658-57A9-4530-8804-5943684DD7C9}"/>
      </w:docPartPr>
      <w:docPartBody>
        <w:p w:rsidR="000C2F7B" w:rsidRDefault="00EF0B34">
          <w:pPr>
            <w:pStyle w:val="33C972ADE5334ADCABD00AAB6D3D81BA"/>
          </w:pPr>
          <w:r>
            <w:t>Education</w:t>
          </w:r>
        </w:p>
      </w:docPartBody>
    </w:docPart>
    <w:docPart>
      <w:docPartPr>
        <w:name w:val="BC0095E0542D41CEB1E1C1A729CE2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67FEF0-5C32-490D-A02F-8935FC614878}"/>
      </w:docPartPr>
      <w:docPartBody>
        <w:p w:rsidR="000C2F7B" w:rsidRDefault="00EF0B34">
          <w:pPr>
            <w:pStyle w:val="BC0095E0542D41CEB1E1C1A729CE2BF4"/>
          </w:pPr>
          <w:r>
            <w:t>Experience</w:t>
          </w:r>
        </w:p>
      </w:docPartBody>
    </w:docPart>
    <w:docPart>
      <w:docPartPr>
        <w:name w:val="C72EB4E265B040D29F01F456D077F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B7255-C6F0-4AA0-9558-4D5415AABBB5}"/>
      </w:docPartPr>
      <w:docPartBody>
        <w:p w:rsidR="007668DD" w:rsidRDefault="004B5B7B" w:rsidP="004B5B7B">
          <w:pPr>
            <w:pStyle w:val="C72EB4E265B040D29F01F456D077F4C8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7B"/>
    <w:rsid w:val="000C2F7B"/>
    <w:rsid w:val="0021087B"/>
    <w:rsid w:val="002B4894"/>
    <w:rsid w:val="004538A3"/>
    <w:rsid w:val="004B5B7B"/>
    <w:rsid w:val="004E63AE"/>
    <w:rsid w:val="007668DD"/>
    <w:rsid w:val="00773278"/>
    <w:rsid w:val="00790E19"/>
    <w:rsid w:val="007F347E"/>
    <w:rsid w:val="007F62A7"/>
    <w:rsid w:val="00806A5A"/>
    <w:rsid w:val="009239EB"/>
    <w:rsid w:val="009307E8"/>
    <w:rsid w:val="00CA1369"/>
    <w:rsid w:val="00D01DA8"/>
    <w:rsid w:val="00EF0042"/>
    <w:rsid w:val="00EF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EC7EF310704536A93EC5264C2C0083">
    <w:name w:val="6EEC7EF310704536A93EC5264C2C0083"/>
  </w:style>
  <w:style w:type="paragraph" w:customStyle="1" w:styleId="33C972ADE5334ADCABD00AAB6D3D81BA">
    <w:name w:val="33C972ADE5334ADCABD00AAB6D3D81BA"/>
  </w:style>
  <w:style w:type="paragraph" w:customStyle="1" w:styleId="BC0095E0542D41CEB1E1C1A729CE2BF4">
    <w:name w:val="BC0095E0542D41CEB1E1C1A729CE2BF4"/>
  </w:style>
  <w:style w:type="paragraph" w:customStyle="1" w:styleId="C72EB4E265B040D29F01F456D077F4C8">
    <w:name w:val="C72EB4E265B040D29F01F456D077F4C8"/>
    <w:rsid w:val="004B5B7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29B15429B40048AF50042F226F91CD" ma:contentTypeVersion="12" ma:contentTypeDescription="Create a new document." ma:contentTypeScope="" ma:versionID="5c3e02c9452a2cd9094b606cd3e0ac27">
  <xsd:schema xmlns:xsd="http://www.w3.org/2001/XMLSchema" xmlns:xs="http://www.w3.org/2001/XMLSchema" xmlns:p="http://schemas.microsoft.com/office/2006/metadata/properties" xmlns:ns3="f6602c75-fe71-481b-afe1-4159ec8c3011" xmlns:ns4="aff08b56-ab94-4509-b3d8-0127aa913645" targetNamespace="http://schemas.microsoft.com/office/2006/metadata/properties" ma:root="true" ma:fieldsID="a3e8dfef69312e4ab5bd072f7e27df2b" ns3:_="" ns4:_="">
    <xsd:import namespace="f6602c75-fe71-481b-afe1-4159ec8c3011"/>
    <xsd:import namespace="aff08b56-ab94-4509-b3d8-0127aa9136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02c75-fe71-481b-afe1-4159ec8c30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08b56-ab94-4509-b3d8-0127aa91364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5FA338-0B5F-435C-BC5D-8A0399FE5E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02c75-fe71-481b-afe1-4159ec8c3011"/>
    <ds:schemaRef ds:uri="aff08b56-ab94-4509-b3d8-0127aa9136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C39D73-2396-4E19-9EAA-DB3CBB16E0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82F863-EA5D-430C-BC62-E1069F4FD25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388fff8-b053-4fb1-90cd-f0bc93ae9791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resume.dotx</Template>
  <TotalTime>8</TotalTime>
  <Pages>2</Pages>
  <Words>683</Words>
  <Characters>4244</Characters>
  <Application>Microsoft Office Word</Application>
  <DocSecurity>0</DocSecurity>
  <Lines>77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Austin Vaughn</dc:creator>
  <cp:keywords/>
  <dc:description>Austin Vaughn</dc:description>
  <cp:lastModifiedBy>Austin Vaughn</cp:lastModifiedBy>
  <cp:revision>8</cp:revision>
  <cp:lastPrinted>2025-05-28T15:14:00Z</cp:lastPrinted>
  <dcterms:created xsi:type="dcterms:W3CDTF">2025-05-28T15:14:00Z</dcterms:created>
  <dcterms:modified xsi:type="dcterms:W3CDTF">2025-12-16T01:41:00Z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0x010100CF29B15429B40048AF50042F226F91CD</vt:lpwstr>
  </property>
  <property fmtid="{D5CDD505-2E9C-101B-9397-08002B2CF9AE}" pid="3" name="MSIP_Label_6388fff8-b053-4fb1-90cd-f0bc93ae9791_Enabled">
    <vt:lpwstr>true</vt:lpwstr>
  </property>
  <property fmtid="{D5CDD505-2E9C-101B-9397-08002B2CF9AE}" pid="4" name="MSIP_Label_6388fff8-b053-4fb1-90cd-f0bc93ae9791_SetDate">
    <vt:lpwstr>2022-11-29T18:48:43Z</vt:lpwstr>
  </property>
  <property fmtid="{D5CDD505-2E9C-101B-9397-08002B2CF9AE}" pid="5" name="MSIP_Label_6388fff8-b053-4fb1-90cd-f0bc93ae9791_Method">
    <vt:lpwstr>Privileged</vt:lpwstr>
  </property>
  <property fmtid="{D5CDD505-2E9C-101B-9397-08002B2CF9AE}" pid="6" name="MSIP_Label_6388fff8-b053-4fb1-90cd-f0bc93ae9791_Name">
    <vt:lpwstr>Company Use</vt:lpwstr>
  </property>
  <property fmtid="{D5CDD505-2E9C-101B-9397-08002B2CF9AE}" pid="7" name="MSIP_Label_6388fff8-b053-4fb1-90cd-f0bc93ae9791_SiteId">
    <vt:lpwstr>39b03722-b836-496a-85ec-850f0957ca6b</vt:lpwstr>
  </property>
  <property fmtid="{D5CDD505-2E9C-101B-9397-08002B2CF9AE}" pid="8" name="MSIP_Label_6388fff8-b053-4fb1-90cd-f0bc93ae9791_ActionId">
    <vt:lpwstr>e136d139-f194-4a23-a7fa-ef98480cbd93</vt:lpwstr>
  </property>
  <property fmtid="{D5CDD505-2E9C-101B-9397-08002B2CF9AE}" pid="9" name="MSIP_Label_6388fff8-b053-4fb1-90cd-f0bc93ae9791_ContentBits">
    <vt:lpwstr>2</vt:lpwstr>
  </property>
</Properties>
</file>