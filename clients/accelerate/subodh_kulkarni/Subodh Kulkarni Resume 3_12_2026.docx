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97A0" w14:textId="77777777" w:rsidR="006B0BD3" w:rsidRPr="00DA1805" w:rsidRDefault="002C5D3C" w:rsidP="0005692E">
      <w:pPr>
        <w:pStyle w:val="SectionHeading"/>
        <w:spacing w:before="120"/>
        <w:jc w:val="both"/>
        <w:rPr>
          <w:rFonts w:ascii="Arial" w:hAnsi="Arial" w:cs="Arial"/>
          <w:sz w:val="22"/>
          <w:u w:val="single"/>
        </w:rPr>
      </w:pPr>
      <w:r w:rsidRPr="00DA1805">
        <w:rPr>
          <w:rFonts w:ascii="Arial" w:hAnsi="Arial" w:cs="Arial"/>
          <w:sz w:val="22"/>
          <w:u w:val="single"/>
        </w:rPr>
        <w:t>Summary</w:t>
      </w:r>
    </w:p>
    <w:p w14:paraId="1E7C9EA5" w14:textId="77777777" w:rsidR="00A5783B" w:rsidRDefault="00E87E92" w:rsidP="00A5783B">
      <w:pPr>
        <w:pStyle w:val="ListParagraph"/>
        <w:numPr>
          <w:ilvl w:val="0"/>
          <w:numId w:val="33"/>
        </w:numPr>
        <w:shd w:val="clear" w:color="auto" w:fill="FFFFFF"/>
        <w:spacing w:after="0"/>
        <w:rPr>
          <w:rFonts w:ascii="Arial" w:eastAsia="Times New Roman" w:hAnsi="Arial" w:cs="Arial"/>
          <w:sz w:val="20"/>
          <w:szCs w:val="20"/>
        </w:rPr>
      </w:pPr>
      <w:r w:rsidRPr="007419F2">
        <w:rPr>
          <w:rFonts w:ascii="Arial" w:eastAsia="Times New Roman" w:hAnsi="Arial" w:cs="Arial"/>
          <w:sz w:val="20"/>
          <w:szCs w:val="20"/>
        </w:rPr>
        <w:t>Quality engineering leader with 30+ years across OEMs, defense, aerospace, and precision</w:t>
      </w:r>
      <w:r w:rsidR="007419F2" w:rsidRPr="007419F2">
        <w:rPr>
          <w:rFonts w:ascii="Arial" w:eastAsia="Times New Roman" w:hAnsi="Arial" w:cs="Arial"/>
          <w:sz w:val="20"/>
          <w:szCs w:val="20"/>
        </w:rPr>
        <w:t xml:space="preserve"> </w:t>
      </w:r>
      <w:r w:rsidRPr="007419F2">
        <w:rPr>
          <w:rFonts w:ascii="Arial" w:eastAsia="Times New Roman" w:hAnsi="Arial" w:cs="Arial"/>
          <w:sz w:val="20"/>
          <w:szCs w:val="20"/>
        </w:rPr>
        <w:t xml:space="preserve">agriculture. </w:t>
      </w:r>
    </w:p>
    <w:p w14:paraId="5A7269BF" w14:textId="77777777" w:rsidR="00A5783B" w:rsidRDefault="00E87E92" w:rsidP="00A5783B">
      <w:pPr>
        <w:pStyle w:val="ListParagraph"/>
        <w:numPr>
          <w:ilvl w:val="0"/>
          <w:numId w:val="33"/>
        </w:numPr>
        <w:shd w:val="clear" w:color="auto" w:fill="FFFFFF"/>
        <w:spacing w:after="0"/>
        <w:rPr>
          <w:rFonts w:ascii="Arial" w:eastAsia="Times New Roman" w:hAnsi="Arial" w:cs="Arial"/>
          <w:sz w:val="20"/>
          <w:szCs w:val="20"/>
        </w:rPr>
      </w:pPr>
      <w:r w:rsidRPr="007419F2">
        <w:rPr>
          <w:rFonts w:ascii="Arial" w:eastAsia="Times New Roman" w:hAnsi="Arial" w:cs="Arial"/>
          <w:sz w:val="20"/>
          <w:szCs w:val="20"/>
        </w:rPr>
        <w:t>Drove 70-90% repeat defect reductions across multiple John Deere combine</w:t>
      </w:r>
      <w:r w:rsidR="007419F2" w:rsidRPr="007419F2">
        <w:rPr>
          <w:rFonts w:ascii="Arial" w:eastAsia="Times New Roman" w:hAnsi="Arial" w:cs="Arial"/>
          <w:sz w:val="20"/>
          <w:szCs w:val="20"/>
        </w:rPr>
        <w:t xml:space="preserve"> </w:t>
      </w:r>
      <w:r w:rsidRPr="007419F2">
        <w:rPr>
          <w:rFonts w:ascii="Arial" w:eastAsia="Times New Roman" w:hAnsi="Arial" w:cs="Arial"/>
          <w:sz w:val="20"/>
          <w:szCs w:val="20"/>
        </w:rPr>
        <w:t>programs, delivered $125K+ in documented annual cost savings at Pella, and secured $500K+ in</w:t>
      </w:r>
      <w:r w:rsidR="007419F2" w:rsidRPr="007419F2">
        <w:rPr>
          <w:rFonts w:ascii="Arial" w:eastAsia="Times New Roman" w:hAnsi="Arial" w:cs="Arial"/>
          <w:sz w:val="20"/>
          <w:szCs w:val="20"/>
        </w:rPr>
        <w:t xml:space="preserve"> </w:t>
      </w:r>
      <w:r w:rsidRPr="007419F2">
        <w:rPr>
          <w:rFonts w:ascii="Arial" w:eastAsia="Times New Roman" w:hAnsi="Arial" w:cs="Arial"/>
          <w:sz w:val="20"/>
          <w:szCs w:val="20"/>
        </w:rPr>
        <w:t xml:space="preserve">research grants. </w:t>
      </w:r>
    </w:p>
    <w:p w14:paraId="74BD99FF" w14:textId="77777777" w:rsidR="00A5783B" w:rsidRDefault="00E87E92" w:rsidP="00A5783B">
      <w:pPr>
        <w:pStyle w:val="ListParagraph"/>
        <w:numPr>
          <w:ilvl w:val="0"/>
          <w:numId w:val="33"/>
        </w:numPr>
        <w:shd w:val="clear" w:color="auto" w:fill="FFFFFF"/>
        <w:spacing w:after="0"/>
        <w:rPr>
          <w:rFonts w:ascii="Arial" w:eastAsia="Times New Roman" w:hAnsi="Arial" w:cs="Arial"/>
          <w:sz w:val="20"/>
          <w:szCs w:val="20"/>
        </w:rPr>
      </w:pPr>
      <w:r w:rsidRPr="007419F2">
        <w:rPr>
          <w:rFonts w:ascii="Arial" w:eastAsia="Times New Roman" w:hAnsi="Arial" w:cs="Arial"/>
          <w:sz w:val="20"/>
          <w:szCs w:val="20"/>
        </w:rPr>
        <w:t xml:space="preserve">Systems Engineering certified (Caltech). </w:t>
      </w:r>
    </w:p>
    <w:p w14:paraId="6F04DF91" w14:textId="66D1A8CB" w:rsidR="00E87E92" w:rsidRPr="007419F2" w:rsidRDefault="00E87E92" w:rsidP="00A5783B">
      <w:pPr>
        <w:pStyle w:val="ListParagraph"/>
        <w:numPr>
          <w:ilvl w:val="0"/>
          <w:numId w:val="33"/>
        </w:numPr>
        <w:shd w:val="clear" w:color="auto" w:fill="FFFFFF"/>
        <w:spacing w:after="0"/>
        <w:rPr>
          <w:rFonts w:ascii="Arial" w:eastAsia="Times New Roman" w:hAnsi="Arial" w:cs="Arial"/>
          <w:sz w:val="20"/>
          <w:szCs w:val="20"/>
        </w:rPr>
      </w:pPr>
      <w:r w:rsidRPr="007419F2">
        <w:rPr>
          <w:rFonts w:ascii="Arial" w:eastAsia="Times New Roman" w:hAnsi="Arial" w:cs="Arial"/>
          <w:sz w:val="20"/>
          <w:szCs w:val="20"/>
        </w:rPr>
        <w:t>Partnered with suppliers, design</w:t>
      </w:r>
      <w:r w:rsidR="007419F2" w:rsidRPr="007419F2">
        <w:rPr>
          <w:rFonts w:ascii="Arial" w:eastAsia="Times New Roman" w:hAnsi="Arial" w:cs="Arial"/>
          <w:sz w:val="20"/>
          <w:szCs w:val="20"/>
        </w:rPr>
        <w:t xml:space="preserve"> </w:t>
      </w:r>
      <w:r w:rsidRPr="007419F2">
        <w:rPr>
          <w:rFonts w:ascii="Arial" w:eastAsia="Times New Roman" w:hAnsi="Arial" w:cs="Arial"/>
          <w:sz w:val="20"/>
          <w:szCs w:val="20"/>
        </w:rPr>
        <w:t>engineers, and cross-functional teams to ship complex programs on time while reducing field</w:t>
      </w:r>
      <w:r w:rsidR="007419F2" w:rsidRPr="007419F2">
        <w:rPr>
          <w:rFonts w:ascii="Arial" w:eastAsia="Times New Roman" w:hAnsi="Arial" w:cs="Arial"/>
          <w:sz w:val="20"/>
          <w:szCs w:val="20"/>
        </w:rPr>
        <w:t xml:space="preserve"> </w:t>
      </w:r>
      <w:r w:rsidRPr="007419F2">
        <w:rPr>
          <w:rFonts w:ascii="Arial" w:eastAsia="Times New Roman" w:hAnsi="Arial" w:cs="Arial"/>
          <w:sz w:val="20"/>
          <w:szCs w:val="20"/>
        </w:rPr>
        <w:t>failures</w:t>
      </w:r>
      <w:r w:rsidR="0066740A">
        <w:rPr>
          <w:rFonts w:ascii="Arial" w:eastAsia="Times New Roman" w:hAnsi="Arial" w:cs="Arial"/>
          <w:sz w:val="20"/>
          <w:szCs w:val="20"/>
        </w:rPr>
        <w:t>.</w:t>
      </w:r>
    </w:p>
    <w:p w14:paraId="52D14394" w14:textId="77777777" w:rsidR="002812FD" w:rsidRDefault="00ED14C0" w:rsidP="0005692E">
      <w:pPr>
        <w:pStyle w:val="SectionHeading"/>
        <w:spacing w:before="120"/>
        <w:jc w:val="both"/>
        <w:rPr>
          <w:rFonts w:ascii="Arial" w:hAnsi="Arial" w:cs="Arial"/>
          <w:sz w:val="22"/>
          <w:u w:val="single"/>
        </w:rPr>
      </w:pPr>
      <w:r w:rsidRPr="00DA1805">
        <w:rPr>
          <w:rFonts w:ascii="Arial" w:hAnsi="Arial" w:cs="Arial"/>
          <w:sz w:val="22"/>
          <w:u w:val="single"/>
        </w:rPr>
        <w:t>Experience</w:t>
      </w:r>
    </w:p>
    <w:p w14:paraId="30D11376" w14:textId="77777777" w:rsidR="007D0163" w:rsidRDefault="007D0163" w:rsidP="00480B53">
      <w:pPr>
        <w:pStyle w:val="SectionHeading"/>
        <w:spacing w:before="0" w:line="240" w:lineRule="atLeast"/>
        <w:rPr>
          <w:rFonts w:ascii="Arial" w:eastAsia="Times New Roman" w:hAnsi="Arial" w:cs="Arial"/>
          <w:bCs/>
          <w:color w:val="40382D" w:themeColor="text2" w:themeShade="BF"/>
          <w:sz w:val="20"/>
          <w:szCs w:val="20"/>
        </w:rPr>
      </w:pPr>
    </w:p>
    <w:p w14:paraId="411A559D" w14:textId="25C5D034" w:rsidR="006B0BD3" w:rsidRPr="00BF13D5" w:rsidRDefault="006830CB" w:rsidP="00480B53">
      <w:pPr>
        <w:pStyle w:val="SectionHeading"/>
        <w:spacing w:before="0" w:line="240" w:lineRule="atLeast"/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</w:pPr>
      <w:r w:rsidRPr="00B1316A">
        <w:rPr>
          <w:rFonts w:ascii="Arial" w:eastAsia="Times New Roman" w:hAnsi="Arial" w:cs="Arial"/>
          <w:bCs/>
          <w:color w:val="40382D" w:themeColor="text2" w:themeShade="BF"/>
          <w:sz w:val="20"/>
          <w:szCs w:val="20"/>
        </w:rPr>
        <w:t xml:space="preserve">Program </w:t>
      </w:r>
      <w:r w:rsidR="005D34D8" w:rsidRPr="00B1316A">
        <w:rPr>
          <w:rFonts w:ascii="Arial" w:eastAsia="Times New Roman" w:hAnsi="Arial" w:cs="Arial"/>
          <w:bCs/>
          <w:color w:val="40382D" w:themeColor="text2" w:themeShade="BF"/>
          <w:sz w:val="20"/>
          <w:szCs w:val="20"/>
        </w:rPr>
        <w:t>Quality Engineer,</w:t>
      </w:r>
      <w:r w:rsidR="005D34D8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John Deere</w:t>
      </w:r>
      <w:r w:rsidR="00480B53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</w:t>
      </w:r>
      <w:r w:rsidR="00B1316A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Research and </w:t>
      </w:r>
      <w:r w:rsidR="00480B53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Development Center</w:t>
      </w:r>
      <w:r w:rsidR="00AF48C2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,</w:t>
      </w:r>
      <w:r w:rsidR="00480B53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</w:t>
      </w:r>
      <w:r w:rsidR="00AF48C2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USA.</w:t>
      </w:r>
      <w:r w:rsidR="006C4C75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</w:t>
      </w:r>
      <w:r w:rsidR="00B1316A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                           </w:t>
      </w:r>
      <w:r w:rsidR="00B27BEE" w:rsidRPr="00B1316A">
        <w:rPr>
          <w:rFonts w:ascii="Arial" w:eastAsia="Times New Roman" w:hAnsi="Arial" w:cs="Arial"/>
          <w:i/>
          <w:sz w:val="20"/>
          <w:szCs w:val="20"/>
        </w:rPr>
        <w:t>2</w:t>
      </w:r>
      <w:r w:rsidR="006B0BD3" w:rsidRPr="00B1316A">
        <w:rPr>
          <w:rFonts w:ascii="Arial" w:eastAsia="Times New Roman" w:hAnsi="Arial" w:cs="Arial"/>
          <w:i/>
          <w:sz w:val="20"/>
          <w:szCs w:val="20"/>
        </w:rPr>
        <w:t>017 – Present</w:t>
      </w:r>
    </w:p>
    <w:p w14:paraId="0FFEA8A8" w14:textId="2EE64E68" w:rsidR="00846D0A" w:rsidRPr="00746C06" w:rsidRDefault="00846D0A" w:rsidP="000D015C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746C06">
        <w:rPr>
          <w:rFonts w:ascii="Arial" w:eastAsia="Times New Roman" w:hAnsi="Arial" w:cs="Arial"/>
          <w:sz w:val="20"/>
          <w:szCs w:val="20"/>
        </w:rPr>
        <w:t xml:space="preserve">Reduced repeat defects (CARs) by 70% year-over-year </w:t>
      </w:r>
      <w:r w:rsidR="00791B04">
        <w:rPr>
          <w:rFonts w:ascii="Arial" w:eastAsia="Times New Roman" w:hAnsi="Arial" w:cs="Arial"/>
          <w:sz w:val="20"/>
          <w:szCs w:val="20"/>
        </w:rPr>
        <w:t xml:space="preserve">from </w:t>
      </w:r>
      <w:r w:rsidR="00965480">
        <w:rPr>
          <w:rFonts w:ascii="Arial" w:eastAsia="Times New Roman" w:hAnsi="Arial" w:cs="Arial"/>
          <w:sz w:val="20"/>
          <w:szCs w:val="20"/>
        </w:rPr>
        <w:t>83</w:t>
      </w:r>
      <w:r w:rsidR="00791B04">
        <w:rPr>
          <w:rFonts w:ascii="Arial" w:eastAsia="Times New Roman" w:hAnsi="Arial" w:cs="Arial"/>
          <w:sz w:val="20"/>
          <w:szCs w:val="20"/>
        </w:rPr>
        <w:t xml:space="preserve"> to </w:t>
      </w:r>
      <w:r w:rsidR="004C6D9C">
        <w:rPr>
          <w:rFonts w:ascii="Arial" w:eastAsia="Times New Roman" w:hAnsi="Arial" w:cs="Arial"/>
          <w:sz w:val="20"/>
          <w:szCs w:val="20"/>
        </w:rPr>
        <w:t xml:space="preserve">16 </w:t>
      </w:r>
      <w:r w:rsidR="0066740A" w:rsidRPr="00746C06">
        <w:rPr>
          <w:rFonts w:ascii="Arial" w:eastAsia="Times New Roman" w:hAnsi="Arial" w:cs="Arial"/>
          <w:sz w:val="20"/>
          <w:szCs w:val="20"/>
        </w:rPr>
        <w:t xml:space="preserve">on the MY26 program </w:t>
      </w:r>
      <w:r w:rsidRPr="00746C06">
        <w:rPr>
          <w:rFonts w:ascii="Arial" w:eastAsia="Times New Roman" w:hAnsi="Arial" w:cs="Arial"/>
          <w:sz w:val="20"/>
          <w:szCs w:val="20"/>
        </w:rPr>
        <w:t>by implementing systematic root cause tracking</w:t>
      </w:r>
      <w:r w:rsidR="003A36E3">
        <w:rPr>
          <w:rFonts w:ascii="Arial" w:eastAsia="Times New Roman" w:hAnsi="Arial" w:cs="Arial"/>
          <w:sz w:val="20"/>
          <w:szCs w:val="20"/>
        </w:rPr>
        <w:t xml:space="preserve"> across 9 </w:t>
      </w:r>
      <w:r w:rsidR="00324C49">
        <w:rPr>
          <w:rFonts w:ascii="Arial" w:eastAsia="Times New Roman" w:hAnsi="Arial" w:cs="Arial"/>
          <w:sz w:val="20"/>
          <w:szCs w:val="20"/>
        </w:rPr>
        <w:t>engineers</w:t>
      </w:r>
      <w:r w:rsidR="00675A48">
        <w:rPr>
          <w:rFonts w:ascii="Arial" w:eastAsia="Times New Roman" w:hAnsi="Arial" w:cs="Arial"/>
          <w:sz w:val="20"/>
          <w:szCs w:val="20"/>
        </w:rPr>
        <w:t>, r</w:t>
      </w:r>
      <w:r w:rsidRPr="00746C06">
        <w:rPr>
          <w:rFonts w:ascii="Arial" w:eastAsia="Times New Roman" w:hAnsi="Arial" w:cs="Arial"/>
          <w:sz w:val="20"/>
          <w:szCs w:val="20"/>
        </w:rPr>
        <w:t>esolv</w:t>
      </w:r>
      <w:r w:rsidR="00675A48">
        <w:rPr>
          <w:rFonts w:ascii="Arial" w:eastAsia="Times New Roman" w:hAnsi="Arial" w:cs="Arial"/>
          <w:sz w:val="20"/>
          <w:szCs w:val="20"/>
        </w:rPr>
        <w:t>ed</w:t>
      </w:r>
      <w:r w:rsidRPr="00746C06">
        <w:rPr>
          <w:rFonts w:ascii="Arial" w:eastAsia="Times New Roman" w:hAnsi="Arial" w:cs="Arial"/>
          <w:sz w:val="20"/>
          <w:szCs w:val="20"/>
        </w:rPr>
        <w:t xml:space="preserve"> </w:t>
      </w:r>
      <w:r w:rsidR="00EA1C79">
        <w:rPr>
          <w:rFonts w:ascii="Arial" w:eastAsia="Times New Roman" w:hAnsi="Arial" w:cs="Arial"/>
          <w:sz w:val="20"/>
          <w:szCs w:val="20"/>
        </w:rPr>
        <w:t>57</w:t>
      </w:r>
      <w:r w:rsidRPr="00746C06">
        <w:rPr>
          <w:rFonts w:ascii="Arial" w:eastAsia="Times New Roman" w:hAnsi="Arial" w:cs="Arial"/>
          <w:sz w:val="20"/>
          <w:szCs w:val="20"/>
        </w:rPr>
        <w:t xml:space="preserve"> new non</w:t>
      </w:r>
      <w:r w:rsidR="00F065B4">
        <w:rPr>
          <w:rFonts w:ascii="Arial" w:eastAsia="Times New Roman" w:hAnsi="Arial" w:cs="Arial"/>
          <w:sz w:val="20"/>
          <w:szCs w:val="20"/>
        </w:rPr>
        <w:t>-</w:t>
      </w:r>
      <w:r w:rsidR="00F065B4" w:rsidRPr="00746C06">
        <w:rPr>
          <w:rFonts w:ascii="Arial" w:eastAsia="Times New Roman" w:hAnsi="Arial" w:cs="Arial"/>
          <w:sz w:val="20"/>
          <w:szCs w:val="20"/>
        </w:rPr>
        <w:t>conformance</w:t>
      </w:r>
      <w:r w:rsidR="00F065B4">
        <w:rPr>
          <w:rFonts w:ascii="Arial" w:eastAsia="Times New Roman" w:hAnsi="Arial" w:cs="Arial"/>
          <w:sz w:val="20"/>
          <w:szCs w:val="20"/>
        </w:rPr>
        <w:t>s</w:t>
      </w:r>
      <w:r w:rsidRPr="00746C06">
        <w:rPr>
          <w:rFonts w:ascii="Arial" w:eastAsia="Times New Roman" w:hAnsi="Arial" w:cs="Arial"/>
          <w:sz w:val="20"/>
          <w:szCs w:val="20"/>
        </w:rPr>
        <w:t xml:space="preserve"> and </w:t>
      </w:r>
      <w:r w:rsidR="0019104E">
        <w:rPr>
          <w:rFonts w:ascii="Arial" w:eastAsia="Times New Roman" w:hAnsi="Arial" w:cs="Arial"/>
          <w:sz w:val="20"/>
          <w:szCs w:val="20"/>
        </w:rPr>
        <w:t>dispositioned</w:t>
      </w:r>
      <w:r w:rsidRPr="00746C06">
        <w:rPr>
          <w:rFonts w:ascii="Arial" w:eastAsia="Times New Roman" w:hAnsi="Arial" w:cs="Arial"/>
          <w:sz w:val="20"/>
          <w:szCs w:val="20"/>
        </w:rPr>
        <w:t xml:space="preserve"> ~1,400</w:t>
      </w:r>
      <w:r w:rsidR="0019104E">
        <w:rPr>
          <w:rFonts w:ascii="Arial" w:eastAsia="Times New Roman" w:hAnsi="Arial" w:cs="Arial"/>
          <w:sz w:val="20"/>
          <w:szCs w:val="20"/>
        </w:rPr>
        <w:t xml:space="preserve"> field</w:t>
      </w:r>
      <w:r w:rsidRPr="00746C06">
        <w:rPr>
          <w:rFonts w:ascii="Arial" w:eastAsia="Times New Roman" w:hAnsi="Arial" w:cs="Arial"/>
          <w:sz w:val="20"/>
          <w:szCs w:val="20"/>
        </w:rPr>
        <w:t xml:space="preserve"> </w:t>
      </w:r>
      <w:r w:rsidR="00675A48">
        <w:rPr>
          <w:rFonts w:ascii="Arial" w:eastAsia="Times New Roman" w:hAnsi="Arial" w:cs="Arial"/>
          <w:sz w:val="20"/>
          <w:szCs w:val="20"/>
        </w:rPr>
        <w:t xml:space="preserve">automation </w:t>
      </w:r>
      <w:r w:rsidRPr="00746C06">
        <w:rPr>
          <w:rFonts w:ascii="Arial" w:eastAsia="Times New Roman" w:hAnsi="Arial" w:cs="Arial"/>
          <w:sz w:val="20"/>
          <w:szCs w:val="20"/>
        </w:rPr>
        <w:t>events across HX and ISG</w:t>
      </w:r>
      <w:r w:rsidR="00324C49">
        <w:rPr>
          <w:rFonts w:ascii="Arial" w:eastAsia="Times New Roman" w:hAnsi="Arial" w:cs="Arial"/>
          <w:sz w:val="20"/>
          <w:szCs w:val="20"/>
        </w:rPr>
        <w:t xml:space="preserve"> through all EPDP</w:t>
      </w:r>
      <w:r w:rsidR="001E1275">
        <w:rPr>
          <w:rFonts w:ascii="Arial" w:eastAsia="Times New Roman" w:hAnsi="Arial" w:cs="Arial"/>
          <w:sz w:val="20"/>
          <w:szCs w:val="20"/>
        </w:rPr>
        <w:t>.</w:t>
      </w:r>
      <w:r w:rsidR="0019104E">
        <w:rPr>
          <w:rFonts w:ascii="Arial" w:eastAsia="Times New Roman" w:hAnsi="Arial" w:cs="Arial"/>
          <w:sz w:val="20"/>
          <w:szCs w:val="20"/>
        </w:rPr>
        <w:t xml:space="preserve"> </w:t>
      </w:r>
    </w:p>
    <w:p w14:paraId="5C78741B" w14:textId="2BB7D29D" w:rsidR="001E1275" w:rsidRPr="001E1275" w:rsidRDefault="001E1275" w:rsidP="001E1275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Achieved </w:t>
      </w:r>
      <w:r w:rsidR="00846D0A" w:rsidRPr="00746C06">
        <w:rPr>
          <w:rFonts w:ascii="Arial" w:eastAsia="Times New Roman" w:hAnsi="Arial" w:cs="Arial"/>
          <w:sz w:val="20"/>
          <w:szCs w:val="20"/>
        </w:rPr>
        <w:t>90% repeat defect reduction</w:t>
      </w:r>
      <w:r w:rsidR="00097986">
        <w:rPr>
          <w:rFonts w:ascii="Arial" w:eastAsia="Times New Roman" w:hAnsi="Arial" w:cs="Arial"/>
          <w:sz w:val="20"/>
          <w:szCs w:val="20"/>
        </w:rPr>
        <w:t xml:space="preserve"> on MY25</w:t>
      </w:r>
      <w:r w:rsidR="00EA1C79">
        <w:rPr>
          <w:rFonts w:ascii="Arial" w:eastAsia="Times New Roman" w:hAnsi="Arial" w:cs="Arial"/>
          <w:sz w:val="20"/>
          <w:szCs w:val="20"/>
        </w:rPr>
        <w:t xml:space="preserve"> - </w:t>
      </w:r>
      <w:r w:rsidR="00097986">
        <w:rPr>
          <w:rFonts w:ascii="Arial" w:eastAsia="Times New Roman" w:hAnsi="Arial" w:cs="Arial"/>
          <w:sz w:val="20"/>
          <w:szCs w:val="20"/>
        </w:rPr>
        <w:t xml:space="preserve">Yield 3.0 </w:t>
      </w:r>
      <w:r w:rsidR="00B213C3">
        <w:rPr>
          <w:rFonts w:ascii="Arial" w:eastAsia="Times New Roman" w:hAnsi="Arial" w:cs="Arial"/>
          <w:sz w:val="20"/>
          <w:szCs w:val="20"/>
        </w:rPr>
        <w:t xml:space="preserve">program within 3 years and </w:t>
      </w:r>
      <w:r w:rsidR="00974B0A">
        <w:rPr>
          <w:rFonts w:ascii="Arial" w:eastAsia="Times New Roman" w:hAnsi="Arial" w:cs="Arial"/>
          <w:sz w:val="20"/>
          <w:szCs w:val="20"/>
        </w:rPr>
        <w:t>3</w:t>
      </w:r>
      <w:r w:rsidR="00B213C3">
        <w:rPr>
          <w:rFonts w:ascii="Arial" w:eastAsia="Times New Roman" w:hAnsi="Arial" w:cs="Arial"/>
          <w:sz w:val="20"/>
          <w:szCs w:val="20"/>
        </w:rPr>
        <w:t xml:space="preserve"> phases</w:t>
      </w:r>
      <w:r w:rsidR="00974B0A">
        <w:rPr>
          <w:rFonts w:ascii="Arial" w:eastAsia="Times New Roman" w:hAnsi="Arial" w:cs="Arial"/>
          <w:sz w:val="20"/>
          <w:szCs w:val="20"/>
        </w:rPr>
        <w:t xml:space="preserve"> using system </w:t>
      </w:r>
      <w:r w:rsidR="00C352D9">
        <w:rPr>
          <w:rFonts w:ascii="Arial" w:eastAsia="Times New Roman" w:hAnsi="Arial" w:cs="Arial"/>
          <w:sz w:val="20"/>
          <w:szCs w:val="20"/>
        </w:rPr>
        <w:t xml:space="preserve">engineering </w:t>
      </w:r>
      <w:r w:rsidR="00974B0A">
        <w:rPr>
          <w:rFonts w:ascii="Arial" w:eastAsia="Times New Roman" w:hAnsi="Arial" w:cs="Arial"/>
          <w:sz w:val="20"/>
          <w:szCs w:val="20"/>
        </w:rPr>
        <w:t>appro</w:t>
      </w:r>
      <w:r w:rsidR="00C352D9">
        <w:rPr>
          <w:rFonts w:ascii="Arial" w:eastAsia="Times New Roman" w:hAnsi="Arial" w:cs="Arial"/>
          <w:sz w:val="20"/>
          <w:szCs w:val="20"/>
        </w:rPr>
        <w:t>ach; resolved 30 CARs</w:t>
      </w:r>
      <w:r w:rsidR="00A03145">
        <w:rPr>
          <w:rFonts w:ascii="Arial" w:eastAsia="Times New Roman" w:hAnsi="Arial" w:cs="Arial"/>
          <w:sz w:val="20"/>
          <w:szCs w:val="20"/>
        </w:rPr>
        <w:t xml:space="preserve"> and 200 plus field events while presenting risk mitigation plans to leadership and product council.</w:t>
      </w:r>
    </w:p>
    <w:p w14:paraId="60CD1612" w14:textId="0A9A84CD" w:rsidR="00CB616F" w:rsidRPr="00B0241C" w:rsidRDefault="00CB616F" w:rsidP="00CB616F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B0241C">
        <w:rPr>
          <w:rFonts w:ascii="Arial" w:eastAsia="Times New Roman" w:hAnsi="Arial" w:cs="Arial"/>
          <w:sz w:val="20"/>
          <w:szCs w:val="20"/>
        </w:rPr>
        <w:t xml:space="preserve">Saved </w:t>
      </w:r>
      <w:r w:rsidR="006133C0">
        <w:rPr>
          <w:rFonts w:ascii="Arial" w:eastAsia="Times New Roman" w:hAnsi="Arial" w:cs="Arial"/>
          <w:sz w:val="20"/>
          <w:szCs w:val="20"/>
        </w:rPr>
        <w:t xml:space="preserve">estimated </w:t>
      </w:r>
      <w:r w:rsidRPr="00B0241C">
        <w:rPr>
          <w:rFonts w:ascii="Arial" w:eastAsia="Times New Roman" w:hAnsi="Arial" w:cs="Arial"/>
          <w:sz w:val="20"/>
          <w:szCs w:val="20"/>
        </w:rPr>
        <w:t>350+ engineering hours</w:t>
      </w:r>
      <w:r w:rsidR="004B009C">
        <w:rPr>
          <w:rFonts w:ascii="Arial" w:eastAsia="Times New Roman" w:hAnsi="Arial" w:cs="Arial"/>
          <w:sz w:val="20"/>
          <w:szCs w:val="20"/>
        </w:rPr>
        <w:t xml:space="preserve"> ($30</w:t>
      </w:r>
      <w:r w:rsidR="006133C0">
        <w:rPr>
          <w:rFonts w:ascii="Arial" w:eastAsia="Times New Roman" w:hAnsi="Arial" w:cs="Arial"/>
          <w:sz w:val="20"/>
          <w:szCs w:val="20"/>
        </w:rPr>
        <w:t>,000/year)</w:t>
      </w:r>
      <w:r w:rsidRPr="00B0241C">
        <w:rPr>
          <w:rFonts w:ascii="Arial" w:eastAsia="Times New Roman" w:hAnsi="Arial" w:cs="Arial"/>
          <w:sz w:val="20"/>
          <w:szCs w:val="20"/>
        </w:rPr>
        <w:t xml:space="preserve"> by consolidating redundant FGR and DPAR review meetings into a unified process</w:t>
      </w:r>
      <w:r w:rsidR="00F641D0">
        <w:rPr>
          <w:rFonts w:ascii="Arial" w:eastAsia="Times New Roman" w:hAnsi="Arial" w:cs="Arial"/>
          <w:sz w:val="20"/>
          <w:szCs w:val="20"/>
        </w:rPr>
        <w:t xml:space="preserve">; </w:t>
      </w:r>
      <w:r w:rsidR="007713BE">
        <w:rPr>
          <w:rFonts w:ascii="Arial" w:eastAsia="Times New Roman" w:hAnsi="Arial" w:cs="Arial"/>
          <w:sz w:val="20"/>
          <w:szCs w:val="20"/>
        </w:rPr>
        <w:t>the process was later</w:t>
      </w:r>
      <w:r w:rsidRPr="00B0241C">
        <w:rPr>
          <w:rFonts w:ascii="Arial" w:eastAsia="Times New Roman" w:hAnsi="Arial" w:cs="Arial"/>
          <w:sz w:val="20"/>
          <w:szCs w:val="20"/>
        </w:rPr>
        <w:t xml:space="preserve"> adopted globally </w:t>
      </w:r>
      <w:r w:rsidR="00677445">
        <w:rPr>
          <w:rFonts w:ascii="Arial" w:eastAsia="Times New Roman" w:hAnsi="Arial" w:cs="Arial"/>
          <w:sz w:val="20"/>
          <w:szCs w:val="20"/>
        </w:rPr>
        <w:t>under</w:t>
      </w:r>
      <w:r w:rsidRPr="00B0241C">
        <w:rPr>
          <w:rFonts w:ascii="Arial" w:eastAsia="Times New Roman" w:hAnsi="Arial" w:cs="Arial"/>
          <w:sz w:val="20"/>
          <w:szCs w:val="20"/>
        </w:rPr>
        <w:t xml:space="preserve"> the direction of the Global Quality Manager. </w:t>
      </w:r>
    </w:p>
    <w:p w14:paraId="4AC72690" w14:textId="37E2CE2D" w:rsidR="00CB616F" w:rsidRDefault="007713BE" w:rsidP="008F72CD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Reduced</w:t>
      </w:r>
      <w:r w:rsidR="002845C5">
        <w:rPr>
          <w:rFonts w:ascii="Arial" w:eastAsia="Times New Roman" w:hAnsi="Arial" w:cs="Arial"/>
          <w:sz w:val="20"/>
          <w:szCs w:val="20"/>
        </w:rPr>
        <w:t xml:space="preserve"> FEE</w:t>
      </w:r>
      <w:r w:rsidR="00472985">
        <w:rPr>
          <w:rFonts w:ascii="Arial" w:eastAsia="Times New Roman" w:hAnsi="Arial" w:cs="Arial"/>
          <w:sz w:val="20"/>
          <w:szCs w:val="20"/>
        </w:rPr>
        <w:t>-HD</w:t>
      </w:r>
      <w:r w:rsidR="002845C5">
        <w:rPr>
          <w:rFonts w:ascii="Arial" w:eastAsia="Times New Roman" w:hAnsi="Arial" w:cs="Arial"/>
          <w:sz w:val="20"/>
          <w:szCs w:val="20"/>
        </w:rPr>
        <w:t xml:space="preserve"> frame rework by 75% during LPB activities, recovering approximately 30 hours/week</w:t>
      </w:r>
      <w:r w:rsidR="003427D9">
        <w:rPr>
          <w:rFonts w:ascii="Arial" w:eastAsia="Times New Roman" w:hAnsi="Arial" w:cs="Arial"/>
          <w:sz w:val="20"/>
          <w:szCs w:val="20"/>
        </w:rPr>
        <w:t xml:space="preserve"> ($</w:t>
      </w:r>
      <w:r w:rsidR="002B2EB8">
        <w:rPr>
          <w:rFonts w:ascii="Arial" w:eastAsia="Times New Roman" w:hAnsi="Arial" w:cs="Arial"/>
          <w:sz w:val="20"/>
          <w:szCs w:val="20"/>
        </w:rPr>
        <w:t>40,000</w:t>
      </w:r>
      <w:r w:rsidR="00AD0C18">
        <w:rPr>
          <w:rFonts w:ascii="Arial" w:eastAsia="Times New Roman" w:hAnsi="Arial" w:cs="Arial"/>
          <w:sz w:val="20"/>
          <w:szCs w:val="20"/>
        </w:rPr>
        <w:t xml:space="preserve"> during build</w:t>
      </w:r>
      <w:r w:rsidR="00677445">
        <w:rPr>
          <w:rFonts w:ascii="Arial" w:eastAsia="Times New Roman" w:hAnsi="Arial" w:cs="Arial"/>
          <w:sz w:val="20"/>
          <w:szCs w:val="20"/>
        </w:rPr>
        <w:t xml:space="preserve"> alone</w:t>
      </w:r>
      <w:r w:rsidR="002B2EB8">
        <w:rPr>
          <w:rFonts w:ascii="Arial" w:eastAsia="Times New Roman" w:hAnsi="Arial" w:cs="Arial"/>
          <w:sz w:val="20"/>
          <w:szCs w:val="20"/>
        </w:rPr>
        <w:t>) in production labor</w:t>
      </w:r>
      <w:r w:rsidR="00AD0C18">
        <w:rPr>
          <w:rFonts w:ascii="Arial" w:eastAsia="Times New Roman" w:hAnsi="Arial" w:cs="Arial"/>
          <w:sz w:val="20"/>
          <w:szCs w:val="20"/>
        </w:rPr>
        <w:t xml:space="preserve"> and </w:t>
      </w:r>
      <w:r w:rsidR="00C50A17">
        <w:rPr>
          <w:rFonts w:ascii="Arial" w:eastAsia="Times New Roman" w:hAnsi="Arial" w:cs="Arial"/>
          <w:sz w:val="20"/>
          <w:szCs w:val="20"/>
        </w:rPr>
        <w:t xml:space="preserve">developed DTAC solution that prevented </w:t>
      </w:r>
      <w:r w:rsidR="007C2430">
        <w:rPr>
          <w:rFonts w:ascii="Arial" w:eastAsia="Times New Roman" w:hAnsi="Arial" w:cs="Arial"/>
          <w:sz w:val="20"/>
          <w:szCs w:val="20"/>
        </w:rPr>
        <w:t>around 100</w:t>
      </w:r>
      <w:r w:rsidR="003F309C">
        <w:rPr>
          <w:rFonts w:ascii="Arial" w:eastAsia="Times New Roman" w:hAnsi="Arial" w:cs="Arial"/>
          <w:sz w:val="20"/>
          <w:szCs w:val="20"/>
        </w:rPr>
        <w:t xml:space="preserve"> frames returning to factory.</w:t>
      </w:r>
      <w:r w:rsidR="007C2430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</w:p>
    <w:p w14:paraId="2D0276EF" w14:textId="7A8D24B6" w:rsidR="00CB616F" w:rsidRDefault="00FB1CB3" w:rsidP="008F72CD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R</w:t>
      </w:r>
      <w:r w:rsidR="003D5E98">
        <w:rPr>
          <w:rFonts w:ascii="Arial" w:eastAsia="Times New Roman" w:hAnsi="Arial" w:cs="Arial"/>
          <w:sz w:val="20"/>
          <w:szCs w:val="20"/>
        </w:rPr>
        <w:t>educed</w:t>
      </w:r>
      <w:r w:rsidR="00D50687">
        <w:rPr>
          <w:rFonts w:ascii="Arial" w:eastAsia="Times New Roman" w:hAnsi="Arial" w:cs="Arial"/>
          <w:sz w:val="20"/>
          <w:szCs w:val="20"/>
        </w:rPr>
        <w:t xml:space="preserve"> sensor related repeat issue by 90%</w:t>
      </w:r>
      <w:r w:rsidR="00D32F6A">
        <w:rPr>
          <w:rFonts w:ascii="Arial" w:eastAsia="Times New Roman" w:hAnsi="Arial" w:cs="Arial"/>
          <w:sz w:val="20"/>
          <w:szCs w:val="20"/>
        </w:rPr>
        <w:t xml:space="preserve"> over 4 years</w:t>
      </w:r>
      <w:r w:rsidR="00D50687">
        <w:rPr>
          <w:rFonts w:ascii="Arial" w:eastAsia="Times New Roman" w:hAnsi="Arial" w:cs="Arial"/>
          <w:sz w:val="20"/>
          <w:szCs w:val="20"/>
        </w:rPr>
        <w:t xml:space="preserve"> on the </w:t>
      </w:r>
      <w:r w:rsidR="00D32F6A">
        <w:rPr>
          <w:rFonts w:ascii="Arial" w:eastAsia="Times New Roman" w:hAnsi="Arial" w:cs="Arial"/>
          <w:sz w:val="20"/>
          <w:szCs w:val="20"/>
        </w:rPr>
        <w:t>C</w:t>
      </w:r>
      <w:r w:rsidR="00D50687">
        <w:rPr>
          <w:rFonts w:ascii="Arial" w:eastAsia="Times New Roman" w:hAnsi="Arial" w:cs="Arial"/>
          <w:sz w:val="20"/>
          <w:szCs w:val="20"/>
        </w:rPr>
        <w:t>om</w:t>
      </w:r>
      <w:r w:rsidR="00790677">
        <w:rPr>
          <w:rFonts w:ascii="Arial" w:eastAsia="Times New Roman" w:hAnsi="Arial" w:cs="Arial"/>
          <w:sz w:val="20"/>
          <w:szCs w:val="20"/>
        </w:rPr>
        <w:t>bine and FEE programs by executing 23 various sensor application review</w:t>
      </w:r>
      <w:r w:rsidR="00D32F6A">
        <w:rPr>
          <w:rFonts w:ascii="Arial" w:eastAsia="Times New Roman" w:hAnsi="Arial" w:cs="Arial"/>
          <w:sz w:val="20"/>
          <w:szCs w:val="20"/>
        </w:rPr>
        <w:t xml:space="preserve"> meetings</w:t>
      </w:r>
      <w:r w:rsidR="00532C5B">
        <w:rPr>
          <w:rFonts w:ascii="Arial" w:eastAsia="Times New Roman" w:hAnsi="Arial" w:cs="Arial"/>
          <w:sz w:val="20"/>
          <w:szCs w:val="20"/>
        </w:rPr>
        <w:t xml:space="preserve"> that included multi-decade team</w:t>
      </w:r>
      <w:r w:rsidR="00790677">
        <w:rPr>
          <w:rFonts w:ascii="Arial" w:eastAsia="Times New Roman" w:hAnsi="Arial" w:cs="Arial"/>
          <w:sz w:val="20"/>
          <w:szCs w:val="20"/>
        </w:rPr>
        <w:t xml:space="preserve"> </w:t>
      </w:r>
      <w:r w:rsidR="00532C5B">
        <w:rPr>
          <w:rFonts w:ascii="Arial" w:eastAsia="Times New Roman" w:hAnsi="Arial" w:cs="Arial"/>
          <w:sz w:val="20"/>
          <w:szCs w:val="20"/>
        </w:rPr>
        <w:t xml:space="preserve">members and </w:t>
      </w:r>
      <w:r w:rsidR="0038475F">
        <w:rPr>
          <w:rFonts w:ascii="Arial" w:eastAsia="Times New Roman" w:hAnsi="Arial" w:cs="Arial"/>
          <w:sz w:val="20"/>
          <w:szCs w:val="20"/>
        </w:rPr>
        <w:t xml:space="preserve">suppliers </w:t>
      </w:r>
      <w:r w:rsidR="00790677">
        <w:rPr>
          <w:rFonts w:ascii="Arial" w:eastAsia="Times New Roman" w:hAnsi="Arial" w:cs="Arial"/>
          <w:sz w:val="20"/>
          <w:szCs w:val="20"/>
        </w:rPr>
        <w:t>on 126 sensors</w:t>
      </w:r>
      <w:r w:rsidR="00D50008">
        <w:rPr>
          <w:rFonts w:ascii="Arial" w:eastAsia="Times New Roman" w:hAnsi="Arial" w:cs="Arial"/>
          <w:sz w:val="20"/>
          <w:szCs w:val="20"/>
        </w:rPr>
        <w:t xml:space="preserve">, and </w:t>
      </w:r>
      <w:r w:rsidR="007D613E">
        <w:rPr>
          <w:rFonts w:ascii="Arial" w:eastAsia="Times New Roman" w:hAnsi="Arial" w:cs="Arial"/>
          <w:sz w:val="20"/>
          <w:szCs w:val="20"/>
        </w:rPr>
        <w:t xml:space="preserve">processed </w:t>
      </w:r>
      <w:r w:rsidR="00D50008">
        <w:rPr>
          <w:rFonts w:ascii="Arial" w:eastAsia="Times New Roman" w:hAnsi="Arial" w:cs="Arial"/>
          <w:sz w:val="20"/>
          <w:szCs w:val="20"/>
        </w:rPr>
        <w:t>250+ parts evaluation conducting</w:t>
      </w:r>
      <w:r w:rsidR="007D613E">
        <w:rPr>
          <w:rFonts w:ascii="Arial" w:eastAsia="Times New Roman" w:hAnsi="Arial" w:cs="Arial"/>
          <w:sz w:val="20"/>
          <w:szCs w:val="20"/>
        </w:rPr>
        <w:t xml:space="preserve"> </w:t>
      </w:r>
      <w:r w:rsidR="00074845">
        <w:rPr>
          <w:rFonts w:ascii="Arial" w:eastAsia="Times New Roman" w:hAnsi="Arial" w:cs="Arial"/>
          <w:sz w:val="20"/>
          <w:szCs w:val="20"/>
        </w:rPr>
        <w:t>EPDP pr</w:t>
      </w:r>
      <w:r w:rsidR="009B6B64">
        <w:rPr>
          <w:rFonts w:ascii="Arial" w:eastAsia="Times New Roman" w:hAnsi="Arial" w:cs="Arial"/>
          <w:sz w:val="20"/>
          <w:szCs w:val="20"/>
        </w:rPr>
        <w:t>ocesses, covering speed, temperature, pressure, position, and proximity sensors.</w:t>
      </w:r>
    </w:p>
    <w:p w14:paraId="1B060332" w14:textId="77777777" w:rsidR="006B0BD3" w:rsidRPr="00DA1805" w:rsidRDefault="005D34D8" w:rsidP="00B27BEE">
      <w:pPr>
        <w:pStyle w:val="SectionHeading"/>
        <w:spacing w:before="0" w:line="240" w:lineRule="atLeast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Module Leader, Quality Services,</w:t>
      </w:r>
      <w:r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bookmarkStart w:id="0" w:name="_Hlk30766389"/>
      <w:r w:rsidR="00480B53" w:rsidRPr="00DA1805">
        <w:rPr>
          <w:rFonts w:ascii="Arial" w:eastAsia="Times New Roman" w:hAnsi="Arial" w:cs="Arial"/>
          <w:b w:val="0"/>
          <w:i/>
          <w:sz w:val="20"/>
          <w:szCs w:val="20"/>
        </w:rPr>
        <w:t>John Deere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Harvester Works</w:t>
      </w:r>
      <w:r w:rsidR="00B27BEE" w:rsidRP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>(Combines),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USA</w:t>
      </w:r>
      <w:bookmarkEnd w:id="0"/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.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2016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2017</w:t>
      </w:r>
    </w:p>
    <w:p w14:paraId="6553C2CD" w14:textId="64C22D91" w:rsidR="005D34D8" w:rsidRDefault="00D55478" w:rsidP="00800CAD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FD5D00">
        <w:rPr>
          <w:rFonts w:ascii="Arial" w:eastAsia="Times New Roman" w:hAnsi="Arial" w:cs="Arial"/>
          <w:sz w:val="20"/>
          <w:szCs w:val="20"/>
        </w:rPr>
        <w:t>Implemented 100% cross-training of Combine and FEE line inspectors for the first time in HX history, eliminating overtime violations and</w:t>
      </w:r>
      <w:r w:rsidR="00FD5D00" w:rsidRPr="00FD5D00">
        <w:rPr>
          <w:rFonts w:ascii="Arial" w:eastAsia="Times New Roman" w:hAnsi="Arial" w:cs="Arial"/>
          <w:sz w:val="20"/>
          <w:szCs w:val="20"/>
        </w:rPr>
        <w:t xml:space="preserve"> </w:t>
      </w:r>
      <w:r w:rsidRPr="00FD5D00">
        <w:rPr>
          <w:rFonts w:ascii="Arial" w:eastAsia="Times New Roman" w:hAnsi="Arial" w:cs="Arial"/>
          <w:sz w:val="20"/>
          <w:szCs w:val="20"/>
        </w:rPr>
        <w:t>saving ~$30,000 per year during multi-shift factory operations.</w:t>
      </w:r>
    </w:p>
    <w:p w14:paraId="6940944D" w14:textId="5DF3F7D1" w:rsidR="007F4547" w:rsidRPr="00D55478" w:rsidRDefault="007F4547" w:rsidP="007F4547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D55478">
        <w:rPr>
          <w:rFonts w:ascii="Arial" w:eastAsia="Times New Roman" w:hAnsi="Arial" w:cs="Arial"/>
          <w:sz w:val="20"/>
          <w:szCs w:val="20"/>
        </w:rPr>
        <w:t>Led a 35</w:t>
      </w:r>
      <w:r>
        <w:rPr>
          <w:rFonts w:ascii="Arial" w:eastAsia="Times New Roman" w:hAnsi="Arial" w:cs="Arial"/>
          <w:sz w:val="20"/>
          <w:szCs w:val="20"/>
        </w:rPr>
        <w:t>-</w:t>
      </w:r>
      <w:r w:rsidRPr="00D55478">
        <w:rPr>
          <w:rFonts w:ascii="Arial" w:eastAsia="Times New Roman" w:hAnsi="Arial" w:cs="Arial"/>
          <w:sz w:val="20"/>
          <w:szCs w:val="20"/>
        </w:rPr>
        <w:t>inspector</w:t>
      </w:r>
      <w:r>
        <w:rPr>
          <w:rFonts w:ascii="Arial" w:eastAsia="Times New Roman" w:hAnsi="Arial" w:cs="Arial"/>
          <w:sz w:val="20"/>
          <w:szCs w:val="20"/>
        </w:rPr>
        <w:t xml:space="preserve"> team </w:t>
      </w:r>
      <w:r w:rsidRPr="00D55478">
        <w:rPr>
          <w:rFonts w:ascii="Arial" w:eastAsia="Times New Roman" w:hAnsi="Arial" w:cs="Arial"/>
          <w:sz w:val="20"/>
          <w:szCs w:val="20"/>
        </w:rPr>
        <w:t>across multiple shifts</w:t>
      </w:r>
      <w:r w:rsidR="00683DA9">
        <w:rPr>
          <w:rFonts w:ascii="Arial" w:eastAsia="Times New Roman" w:hAnsi="Arial" w:cs="Arial"/>
          <w:sz w:val="20"/>
          <w:szCs w:val="20"/>
        </w:rPr>
        <w:t>; reduced absenteeism</w:t>
      </w:r>
      <w:r w:rsidR="001B5036">
        <w:rPr>
          <w:rFonts w:ascii="Arial" w:eastAsia="Times New Roman" w:hAnsi="Arial" w:cs="Arial"/>
          <w:sz w:val="20"/>
          <w:szCs w:val="20"/>
        </w:rPr>
        <w:t xml:space="preserve"> related production disruptions by </w:t>
      </w:r>
      <w:r w:rsidRPr="00D55478">
        <w:rPr>
          <w:rFonts w:ascii="Arial" w:eastAsia="Times New Roman" w:hAnsi="Arial" w:cs="Arial"/>
          <w:sz w:val="20"/>
          <w:szCs w:val="20"/>
        </w:rPr>
        <w:t xml:space="preserve">~20% </w:t>
      </w:r>
      <w:r w:rsidR="00412B63">
        <w:rPr>
          <w:rFonts w:ascii="Arial" w:eastAsia="Times New Roman" w:hAnsi="Arial" w:cs="Arial"/>
          <w:sz w:val="20"/>
          <w:szCs w:val="20"/>
        </w:rPr>
        <w:t>by building a</w:t>
      </w:r>
      <w:r w:rsidRPr="00D55478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semi-automated staff</w:t>
      </w:r>
      <w:r w:rsidR="00412B63">
        <w:rPr>
          <w:rFonts w:ascii="Arial" w:eastAsia="Times New Roman" w:hAnsi="Arial" w:cs="Arial"/>
          <w:sz w:val="20"/>
          <w:szCs w:val="20"/>
        </w:rPr>
        <w:t>ing model</w:t>
      </w:r>
      <w:r w:rsidR="00F43AB2">
        <w:rPr>
          <w:rFonts w:ascii="Arial" w:eastAsia="Times New Roman" w:hAnsi="Arial" w:cs="Arial"/>
          <w:sz w:val="20"/>
          <w:szCs w:val="20"/>
        </w:rPr>
        <w:t xml:space="preserve"> that matched inspector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="00F43AB2">
        <w:rPr>
          <w:rFonts w:ascii="Arial" w:eastAsia="Times New Roman" w:hAnsi="Arial" w:cs="Arial"/>
          <w:sz w:val="20"/>
          <w:szCs w:val="20"/>
        </w:rPr>
        <w:t xml:space="preserve">qualifications to line requirement </w:t>
      </w:r>
      <w:r w:rsidR="00902233">
        <w:rPr>
          <w:rFonts w:ascii="Arial" w:eastAsia="Times New Roman" w:hAnsi="Arial" w:cs="Arial"/>
          <w:sz w:val="20"/>
          <w:szCs w:val="20"/>
        </w:rPr>
        <w:t xml:space="preserve">in real time </w:t>
      </w:r>
      <w:r>
        <w:rPr>
          <w:rFonts w:ascii="Arial" w:eastAsia="Times New Roman" w:hAnsi="Arial" w:cs="Arial"/>
          <w:sz w:val="20"/>
          <w:szCs w:val="20"/>
        </w:rPr>
        <w:t>at H</w:t>
      </w:r>
      <w:r w:rsidR="00152251">
        <w:rPr>
          <w:rFonts w:ascii="Arial" w:eastAsia="Times New Roman" w:hAnsi="Arial" w:cs="Arial"/>
          <w:sz w:val="20"/>
          <w:szCs w:val="20"/>
        </w:rPr>
        <w:t>arvester Works</w:t>
      </w:r>
      <w:r w:rsidRPr="00D55478">
        <w:rPr>
          <w:rFonts w:ascii="Arial" w:eastAsia="Times New Roman" w:hAnsi="Arial" w:cs="Arial"/>
          <w:sz w:val="20"/>
          <w:szCs w:val="20"/>
        </w:rPr>
        <w:t>.</w:t>
      </w:r>
    </w:p>
    <w:p w14:paraId="596527BC" w14:textId="730A9983" w:rsidR="006B0BD3" w:rsidRPr="00DA1805" w:rsidRDefault="005D34D8" w:rsidP="0005692E">
      <w:pPr>
        <w:pStyle w:val="SectionHeading"/>
        <w:spacing w:before="0" w:line="240" w:lineRule="atLeast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Quality Engineer, </w:t>
      </w:r>
      <w:r w:rsidR="00206BEF">
        <w:rPr>
          <w:rFonts w:ascii="Arial" w:eastAsia="Times New Roman" w:hAnsi="Arial" w:cs="Arial"/>
          <w:i/>
          <w:sz w:val="20"/>
          <w:szCs w:val="20"/>
        </w:rPr>
        <w:t>OF</w:t>
      </w:r>
      <w:r w:rsidRPr="00DA1805">
        <w:rPr>
          <w:rFonts w:ascii="Arial" w:eastAsia="Times New Roman" w:hAnsi="Arial" w:cs="Arial"/>
          <w:i/>
          <w:sz w:val="20"/>
          <w:szCs w:val="20"/>
        </w:rPr>
        <w:t xml:space="preserve">P, </w:t>
      </w:r>
      <w:r w:rsidR="00480B53" w:rsidRPr="00DA1805">
        <w:rPr>
          <w:rFonts w:ascii="Arial" w:eastAsia="Times New Roman" w:hAnsi="Arial" w:cs="Arial"/>
          <w:b w:val="0"/>
          <w:i/>
          <w:sz w:val="20"/>
          <w:szCs w:val="20"/>
        </w:rPr>
        <w:t>John Deere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Harvester Works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(Combines)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, USA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              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 xml:space="preserve">      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          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2014 – 2016</w:t>
      </w:r>
    </w:p>
    <w:p w14:paraId="4487050A" w14:textId="44070014" w:rsidR="009D3BF2" w:rsidRPr="00F06F88" w:rsidRDefault="000E0013" w:rsidP="00F06F88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Estimated</w:t>
      </w:r>
      <w:r w:rsidR="007E6D3A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50% reduction of defects associated with the top 5 combine warranty issues</w:t>
      </w:r>
      <w:r w:rsidR="000F2F57">
        <w:rPr>
          <w:rFonts w:ascii="Arial" w:eastAsia="Times New Roman" w:hAnsi="Arial" w:cs="Arial"/>
          <w:sz w:val="20"/>
          <w:szCs w:val="20"/>
        </w:rPr>
        <w:t xml:space="preserve"> including 80% reduction in ladder damage </w:t>
      </w:r>
      <w:r w:rsidR="00871DC2">
        <w:rPr>
          <w:rFonts w:ascii="Arial" w:eastAsia="Times New Roman" w:hAnsi="Arial" w:cs="Arial"/>
          <w:sz w:val="20"/>
          <w:szCs w:val="20"/>
        </w:rPr>
        <w:t xml:space="preserve">by driving corrective actions across supplies and </w:t>
      </w:r>
      <w:r w:rsidR="00587779">
        <w:rPr>
          <w:rFonts w:ascii="Arial" w:eastAsia="Times New Roman" w:hAnsi="Arial" w:cs="Arial"/>
          <w:sz w:val="20"/>
          <w:szCs w:val="20"/>
        </w:rPr>
        <w:t>cross-functional stakeholders in feeder departments</w:t>
      </w:r>
      <w:r w:rsidR="00CD6C9E">
        <w:rPr>
          <w:rFonts w:ascii="Arial" w:eastAsia="Times New Roman" w:hAnsi="Arial" w:cs="Arial"/>
          <w:sz w:val="20"/>
          <w:szCs w:val="20"/>
        </w:rPr>
        <w:t>, reducing</w:t>
      </w:r>
      <w:r w:rsidR="004105AC">
        <w:rPr>
          <w:rFonts w:ascii="Arial" w:eastAsia="Times New Roman" w:hAnsi="Arial" w:cs="Arial"/>
          <w:sz w:val="20"/>
          <w:szCs w:val="20"/>
        </w:rPr>
        <w:t xml:space="preserve"> warranty cost of </w:t>
      </w:r>
      <w:r w:rsidR="00A946D6">
        <w:rPr>
          <w:rFonts w:ascii="Arial" w:eastAsia="Times New Roman" w:hAnsi="Arial" w:cs="Arial"/>
          <w:sz w:val="20"/>
          <w:szCs w:val="20"/>
        </w:rPr>
        <w:t xml:space="preserve">$ </w:t>
      </w:r>
      <w:r w:rsidR="006F3DE1">
        <w:rPr>
          <w:rFonts w:ascii="Arial" w:eastAsia="Times New Roman" w:hAnsi="Arial" w:cs="Arial"/>
          <w:sz w:val="20"/>
          <w:szCs w:val="20"/>
        </w:rPr>
        <w:t>8</w:t>
      </w:r>
      <w:r w:rsidR="00A946D6">
        <w:rPr>
          <w:rFonts w:ascii="Arial" w:eastAsia="Times New Roman" w:hAnsi="Arial" w:cs="Arial"/>
          <w:sz w:val="20"/>
          <w:szCs w:val="20"/>
        </w:rPr>
        <w:t>5,000/year for the products I worked with.</w:t>
      </w:r>
      <w:r w:rsidR="00CD6C9E">
        <w:rPr>
          <w:rFonts w:ascii="Arial" w:eastAsia="Times New Roman" w:hAnsi="Arial" w:cs="Arial"/>
          <w:sz w:val="20"/>
          <w:szCs w:val="20"/>
        </w:rPr>
        <w:t xml:space="preserve"> </w:t>
      </w:r>
      <w:r w:rsidR="00587779">
        <w:rPr>
          <w:rFonts w:ascii="Arial" w:eastAsia="Times New Roman" w:hAnsi="Arial" w:cs="Arial"/>
          <w:sz w:val="20"/>
          <w:szCs w:val="20"/>
        </w:rPr>
        <w:t xml:space="preserve"> </w:t>
      </w:r>
    </w:p>
    <w:p w14:paraId="6FBB750F" w14:textId="6D49D541" w:rsidR="002812FD" w:rsidRPr="00DA1805" w:rsidRDefault="00F020B5" w:rsidP="0005692E">
      <w:pPr>
        <w:pStyle w:val="SectionHeading"/>
        <w:spacing w:before="0" w:line="240" w:lineRule="atLeast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Logistics 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 xml:space="preserve">Engineer, </w:t>
      </w:r>
      <w:r w:rsidR="00A87AF3" w:rsidRPr="00DA1805">
        <w:rPr>
          <w:rFonts w:ascii="Arial" w:eastAsia="Times New Roman" w:hAnsi="Arial" w:cs="Arial"/>
          <w:b w:val="0"/>
          <w:i/>
          <w:sz w:val="20"/>
          <w:szCs w:val="20"/>
        </w:rPr>
        <w:t>J B Hunt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(Logistics Company)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Arkansas, USA          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ab/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ab/>
      </w:r>
      <w:r w:rsidR="00680D9F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E04C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</w:t>
      </w:r>
      <w:r w:rsidR="004E04C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>2013</w:t>
      </w:r>
      <w:bookmarkStart w:id="1" w:name="_Hlk29563023"/>
      <w:r w:rsidR="001F6750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814777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bookmarkEnd w:id="1"/>
      <w:r w:rsidR="00814777" w:rsidRPr="00DA1805">
        <w:rPr>
          <w:rFonts w:ascii="Arial" w:eastAsia="Times New Roman" w:hAnsi="Arial" w:cs="Arial"/>
          <w:i/>
          <w:sz w:val="20"/>
          <w:szCs w:val="20"/>
        </w:rPr>
        <w:t>2013</w:t>
      </w:r>
    </w:p>
    <w:p w14:paraId="1A819852" w14:textId="31832DF9" w:rsidR="00310540" w:rsidRPr="00310540" w:rsidRDefault="00D77BC2" w:rsidP="00551648">
      <w:pPr>
        <w:pStyle w:val="ListParagraph"/>
        <w:numPr>
          <w:ilvl w:val="0"/>
          <w:numId w:val="27"/>
        </w:numPr>
        <w:jc w:val="both"/>
      </w:pPr>
      <w:r w:rsidRPr="007055E1">
        <w:rPr>
          <w:rFonts w:ascii="Arial" w:eastAsia="Times New Roman" w:hAnsi="Arial" w:cs="Arial"/>
          <w:sz w:val="20"/>
          <w:szCs w:val="20"/>
        </w:rPr>
        <w:t xml:space="preserve">Delivered SQL-based back-end cost update project </w:t>
      </w:r>
      <w:r w:rsidR="00203341">
        <w:rPr>
          <w:rFonts w:ascii="Arial" w:eastAsia="Times New Roman" w:hAnsi="Arial" w:cs="Arial"/>
          <w:sz w:val="20"/>
          <w:szCs w:val="20"/>
        </w:rPr>
        <w:t>for intermodal</w:t>
      </w:r>
      <w:r w:rsidR="00AD38D1">
        <w:rPr>
          <w:rFonts w:ascii="Arial" w:eastAsia="Times New Roman" w:hAnsi="Arial" w:cs="Arial"/>
          <w:sz w:val="20"/>
          <w:szCs w:val="20"/>
        </w:rPr>
        <w:t xml:space="preserve"> </w:t>
      </w:r>
      <w:r w:rsidRPr="007055E1">
        <w:rPr>
          <w:rFonts w:ascii="Arial" w:eastAsia="Times New Roman" w:hAnsi="Arial" w:cs="Arial"/>
          <w:sz w:val="20"/>
          <w:szCs w:val="20"/>
        </w:rPr>
        <w:t>logistical decision</w:t>
      </w:r>
      <w:r w:rsidR="00AD38D1">
        <w:rPr>
          <w:rFonts w:ascii="Arial" w:eastAsia="Times New Roman" w:hAnsi="Arial" w:cs="Arial"/>
          <w:sz w:val="20"/>
          <w:szCs w:val="20"/>
        </w:rPr>
        <w:t xml:space="preserve">s </w:t>
      </w:r>
      <w:r w:rsidR="00B80EF4">
        <w:rPr>
          <w:rFonts w:ascii="Arial" w:eastAsia="Times New Roman" w:hAnsi="Arial" w:cs="Arial"/>
          <w:sz w:val="20"/>
          <w:szCs w:val="20"/>
        </w:rPr>
        <w:t xml:space="preserve">with estimated savings of $250,000 </w:t>
      </w:r>
      <w:r w:rsidR="00366F0C">
        <w:rPr>
          <w:rFonts w:ascii="Arial" w:eastAsia="Times New Roman" w:hAnsi="Arial" w:cs="Arial"/>
          <w:sz w:val="20"/>
          <w:szCs w:val="20"/>
        </w:rPr>
        <w:t>to av</w:t>
      </w:r>
      <w:r w:rsidR="00F52C1F">
        <w:rPr>
          <w:rFonts w:ascii="Arial" w:eastAsia="Times New Roman" w:hAnsi="Arial" w:cs="Arial"/>
          <w:sz w:val="20"/>
          <w:szCs w:val="20"/>
        </w:rPr>
        <w:t xml:space="preserve">oid </w:t>
      </w:r>
      <w:r w:rsidR="00366F0C">
        <w:rPr>
          <w:rFonts w:ascii="Arial" w:eastAsia="Times New Roman" w:hAnsi="Arial" w:cs="Arial"/>
          <w:sz w:val="20"/>
          <w:szCs w:val="20"/>
        </w:rPr>
        <w:t xml:space="preserve">empty containers </w:t>
      </w:r>
      <w:r w:rsidR="00F52C1F">
        <w:rPr>
          <w:rFonts w:ascii="Arial" w:eastAsia="Times New Roman" w:hAnsi="Arial" w:cs="Arial"/>
          <w:sz w:val="20"/>
          <w:szCs w:val="20"/>
        </w:rPr>
        <w:t>h</w:t>
      </w:r>
      <w:r w:rsidR="00366F0C">
        <w:rPr>
          <w:rFonts w:ascii="Arial" w:eastAsia="Times New Roman" w:hAnsi="Arial" w:cs="Arial"/>
          <w:sz w:val="20"/>
          <w:szCs w:val="20"/>
        </w:rPr>
        <w:t>aul</w:t>
      </w:r>
      <w:r w:rsidR="00F52C1F">
        <w:rPr>
          <w:rFonts w:ascii="Arial" w:eastAsia="Times New Roman" w:hAnsi="Arial" w:cs="Arial"/>
          <w:sz w:val="20"/>
          <w:szCs w:val="20"/>
        </w:rPr>
        <w:t>ing</w:t>
      </w:r>
      <w:r w:rsidR="00366F0C">
        <w:rPr>
          <w:rFonts w:ascii="Arial" w:eastAsia="Times New Roman" w:hAnsi="Arial" w:cs="Arial"/>
          <w:sz w:val="20"/>
          <w:szCs w:val="20"/>
        </w:rPr>
        <w:t xml:space="preserve"> back to </w:t>
      </w:r>
      <w:r w:rsidR="00F52C1F">
        <w:rPr>
          <w:rFonts w:ascii="Arial" w:eastAsia="Times New Roman" w:hAnsi="Arial" w:cs="Arial"/>
          <w:sz w:val="20"/>
          <w:szCs w:val="20"/>
        </w:rPr>
        <w:t>departure</w:t>
      </w:r>
      <w:r w:rsidR="00366F0C">
        <w:rPr>
          <w:rFonts w:ascii="Arial" w:eastAsia="Times New Roman" w:hAnsi="Arial" w:cs="Arial"/>
          <w:sz w:val="20"/>
          <w:szCs w:val="20"/>
        </w:rPr>
        <w:t xml:space="preserve"> depot</w:t>
      </w:r>
      <w:r w:rsidRPr="007055E1">
        <w:rPr>
          <w:rFonts w:ascii="Arial" w:eastAsia="Times New Roman" w:hAnsi="Arial" w:cs="Arial"/>
          <w:sz w:val="20"/>
          <w:szCs w:val="20"/>
        </w:rPr>
        <w:t>.</w:t>
      </w:r>
    </w:p>
    <w:p w14:paraId="359B8CBE" w14:textId="6833144C" w:rsidR="002812FD" w:rsidRPr="00DA1805" w:rsidRDefault="001502B9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Quality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 xml:space="preserve">Project Manager, </w:t>
      </w:r>
      <w:r w:rsidR="00A87AF3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Pella 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 xml:space="preserve">(Windows, </w:t>
      </w:r>
      <w:r w:rsidR="00304231">
        <w:rPr>
          <w:rFonts w:ascii="Arial" w:eastAsia="Times New Roman" w:hAnsi="Arial" w:cs="Arial"/>
          <w:b w:val="0"/>
          <w:i/>
          <w:sz w:val="20"/>
          <w:szCs w:val="20"/>
        </w:rPr>
        <w:t>C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 xml:space="preserve">urtain wall, and </w:t>
      </w:r>
      <w:r w:rsidR="00304231">
        <w:rPr>
          <w:rFonts w:ascii="Arial" w:eastAsia="Times New Roman" w:hAnsi="Arial" w:cs="Arial"/>
          <w:b w:val="0"/>
          <w:i/>
          <w:sz w:val="20"/>
          <w:szCs w:val="20"/>
        </w:rPr>
        <w:t>D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>oors)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</w:t>
      </w:r>
      <w:r w:rsidR="003B608A">
        <w:rPr>
          <w:rFonts w:ascii="Arial" w:eastAsia="Times New Roman" w:hAnsi="Arial" w:cs="Arial"/>
          <w:b w:val="0"/>
          <w:i/>
          <w:sz w:val="20"/>
          <w:szCs w:val="20"/>
        </w:rPr>
        <w:t>Missouri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USA </w:t>
      </w:r>
      <w:r w:rsidR="0005018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1B3EB1">
        <w:rPr>
          <w:rFonts w:ascii="Arial" w:eastAsia="Times New Roman" w:hAnsi="Arial" w:cs="Arial"/>
          <w:b w:val="0"/>
          <w:i/>
          <w:sz w:val="20"/>
          <w:szCs w:val="20"/>
        </w:rPr>
        <w:t xml:space="preserve">       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05018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</w:t>
      </w:r>
      <w:r w:rsidR="007E453A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 xml:space="preserve">2011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>2012</w:t>
      </w:r>
    </w:p>
    <w:p w14:paraId="673FA952" w14:textId="231A68F7" w:rsidR="00F729F9" w:rsidRPr="00F729F9" w:rsidRDefault="003E53CD" w:rsidP="00F76E1D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F729F9">
        <w:rPr>
          <w:rFonts w:ascii="Arial" w:hAnsi="Arial" w:cs="Arial"/>
          <w:b w:val="0"/>
          <w:color w:val="40382D"/>
          <w:sz w:val="20"/>
          <w:szCs w:val="20"/>
        </w:rPr>
        <w:t>Reduced daily part rejection by 20% on painted mullions and jambs (~$125,000/year savings) by revising and implementing preventive</w:t>
      </w:r>
      <w:r w:rsidR="00F729F9" w:rsidRPr="00F729F9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Pr="00F729F9">
        <w:rPr>
          <w:rFonts w:ascii="Arial" w:hAnsi="Arial" w:cs="Arial"/>
          <w:b w:val="0"/>
          <w:color w:val="40382D"/>
          <w:sz w:val="20"/>
          <w:szCs w:val="20"/>
        </w:rPr>
        <w:t>maintenance plans for paint curing ovens and conveyor systems, targeting dust and flake deposition root causes.</w:t>
      </w:r>
    </w:p>
    <w:p w14:paraId="455E49A8" w14:textId="4228AA80" w:rsidR="00CE0350" w:rsidRDefault="004D5C71" w:rsidP="003E53CD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t>I</w:t>
      </w:r>
      <w:r w:rsidRPr="004D5C71">
        <w:rPr>
          <w:rFonts w:ascii="Arial" w:hAnsi="Arial" w:cs="Arial"/>
          <w:b w:val="0"/>
          <w:color w:val="40382D"/>
          <w:sz w:val="20"/>
          <w:szCs w:val="20"/>
        </w:rPr>
        <w:t>mproved product quality and reduced scuff-related rejection by 10% through new material stacking methods and revised operational guidelines for window and curtain wall assemblies.</w:t>
      </w:r>
    </w:p>
    <w:p w14:paraId="28CE64AA" w14:textId="77777777" w:rsidR="002812FD" w:rsidRPr="00DA1805" w:rsidRDefault="002812FD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Farm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Machinery Specialist, 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Divi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s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ion of Agriculture, University of Arkansas</w:t>
      </w:r>
      <w:r w:rsidR="005336E7">
        <w:rPr>
          <w:rFonts w:ascii="Arial" w:eastAsia="Times New Roman" w:hAnsi="Arial" w:cs="Arial"/>
          <w:b w:val="0"/>
          <w:bCs/>
          <w:i/>
          <w:sz w:val="20"/>
          <w:szCs w:val="20"/>
        </w:rPr>
        <w:t>, USA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ab/>
        <w:t xml:space="preserve">              </w:t>
      </w:r>
      <w:r w:rsidR="00680D9F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</w:t>
      </w:r>
      <w:r w:rsidR="007E453A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48294C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         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2007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 xml:space="preserve"> –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2011</w:t>
      </w:r>
    </w:p>
    <w:p w14:paraId="7B04DF6F" w14:textId="77777777" w:rsidR="00786BB1" w:rsidRDefault="00D026F2" w:rsidP="004E4436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786BB1">
        <w:rPr>
          <w:rFonts w:ascii="Arial" w:eastAsia="Times New Roman" w:hAnsi="Arial" w:cs="Arial"/>
          <w:sz w:val="20"/>
          <w:szCs w:val="20"/>
        </w:rPr>
        <w:t>Secured over $500,000 in grants as Principal Investigator and collaborator. Published 35+ peer-reviewed articles on precision agriculture</w:t>
      </w:r>
      <w:r w:rsidR="00154155" w:rsidRPr="00786BB1">
        <w:rPr>
          <w:rFonts w:ascii="Arial" w:eastAsia="Times New Roman" w:hAnsi="Arial" w:cs="Arial"/>
          <w:sz w:val="20"/>
          <w:szCs w:val="20"/>
        </w:rPr>
        <w:t xml:space="preserve"> </w:t>
      </w:r>
      <w:r w:rsidRPr="00786BB1">
        <w:rPr>
          <w:rFonts w:ascii="Arial" w:eastAsia="Times New Roman" w:hAnsi="Arial" w:cs="Arial"/>
          <w:sz w:val="20"/>
          <w:szCs w:val="20"/>
        </w:rPr>
        <w:t>and machinery performance, earning documented recognition from John Deere, USDA, Cotton Incorporated, and multiple universities.</w:t>
      </w:r>
    </w:p>
    <w:p w14:paraId="7F21354B" w14:textId="5E338F14" w:rsidR="00D026F2" w:rsidRPr="00786BB1" w:rsidRDefault="00D026F2" w:rsidP="004E4436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786BB1">
        <w:rPr>
          <w:rFonts w:ascii="Arial" w:eastAsia="Times New Roman" w:hAnsi="Arial" w:cs="Arial"/>
          <w:sz w:val="20"/>
          <w:szCs w:val="20"/>
        </w:rPr>
        <w:lastRenderedPageBreak/>
        <w:t>Obtained $50,000+ in funding for cotton picker soil compaction research and $40,000 for an ATV accident simulation project, identifying</w:t>
      </w:r>
      <w:r w:rsidR="00154155" w:rsidRPr="00786BB1">
        <w:rPr>
          <w:rFonts w:ascii="Arial" w:eastAsia="Times New Roman" w:hAnsi="Arial" w:cs="Arial"/>
          <w:sz w:val="20"/>
          <w:szCs w:val="20"/>
        </w:rPr>
        <w:t xml:space="preserve"> </w:t>
      </w:r>
      <w:r w:rsidRPr="00786BB1">
        <w:rPr>
          <w:rFonts w:ascii="Arial" w:eastAsia="Times New Roman" w:hAnsi="Arial" w:cs="Arial"/>
          <w:sz w:val="20"/>
          <w:szCs w:val="20"/>
        </w:rPr>
        <w:t>improvement opportunities for newly launched John Deere equipment and a collaborator agency in accident restoration.</w:t>
      </w:r>
    </w:p>
    <w:p w14:paraId="01301705" w14:textId="0A469BF0" w:rsidR="001B344B" w:rsidRPr="00141680" w:rsidRDefault="00D026F2" w:rsidP="0066293D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color w:val="40382D"/>
          <w:sz w:val="20"/>
          <w:szCs w:val="20"/>
        </w:rPr>
      </w:pPr>
      <w:r w:rsidRPr="00141680">
        <w:rPr>
          <w:rFonts w:ascii="Arial" w:eastAsia="Times New Roman" w:hAnsi="Arial" w:cs="Arial"/>
          <w:sz w:val="20"/>
          <w:szCs w:val="20"/>
        </w:rPr>
        <w:t>Planned and executed educational and training programs on machinery and precision ag technologies at local, regional, state, and</w:t>
      </w:r>
      <w:r w:rsidR="00154155" w:rsidRPr="00141680">
        <w:rPr>
          <w:rFonts w:ascii="Arial" w:eastAsia="Times New Roman" w:hAnsi="Arial" w:cs="Arial"/>
          <w:sz w:val="20"/>
          <w:szCs w:val="20"/>
        </w:rPr>
        <w:t xml:space="preserve"> </w:t>
      </w:r>
      <w:r w:rsidRPr="00141680">
        <w:rPr>
          <w:rFonts w:ascii="Arial" w:eastAsia="Times New Roman" w:hAnsi="Arial" w:cs="Arial"/>
          <w:sz w:val="20"/>
          <w:szCs w:val="20"/>
        </w:rPr>
        <w:t>national level</w:t>
      </w:r>
      <w:r w:rsidR="00445FB6">
        <w:rPr>
          <w:rFonts w:ascii="Arial" w:eastAsia="Times New Roman" w:hAnsi="Arial" w:cs="Arial"/>
          <w:sz w:val="20"/>
          <w:szCs w:val="20"/>
        </w:rPr>
        <w:t xml:space="preserve"> a</w:t>
      </w:r>
      <w:r w:rsidR="0066022E">
        <w:rPr>
          <w:rFonts w:ascii="Arial" w:eastAsia="Times New Roman" w:hAnsi="Arial" w:cs="Arial"/>
          <w:sz w:val="20"/>
          <w:szCs w:val="20"/>
        </w:rPr>
        <w:t>s a</w:t>
      </w:r>
      <w:r w:rsidR="00CE4B39">
        <w:rPr>
          <w:rFonts w:ascii="Arial" w:eastAsia="Times New Roman" w:hAnsi="Arial" w:cs="Arial"/>
          <w:sz w:val="20"/>
          <w:szCs w:val="20"/>
        </w:rPr>
        <w:t xml:space="preserve"> university’s extension representative</w:t>
      </w:r>
      <w:r w:rsidR="00141680" w:rsidRPr="00141680">
        <w:rPr>
          <w:rFonts w:ascii="Arial" w:eastAsia="Times New Roman" w:hAnsi="Arial" w:cs="Arial"/>
          <w:sz w:val="20"/>
          <w:szCs w:val="20"/>
        </w:rPr>
        <w:t>.</w:t>
      </w:r>
    </w:p>
    <w:p w14:paraId="3677B403" w14:textId="5FBB6A35" w:rsidR="002812FD" w:rsidRPr="00DA1805" w:rsidRDefault="002812FD" w:rsidP="00D026F2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bCs/>
          <w:i/>
          <w:sz w:val="20"/>
          <w:szCs w:val="20"/>
        </w:rPr>
        <w:t>Sr</w:t>
      </w:r>
      <w:r w:rsidR="00CE0350" w:rsidRPr="00DA1805">
        <w:rPr>
          <w:rFonts w:ascii="Arial" w:eastAsia="Times New Roman" w:hAnsi="Arial" w:cs="Arial"/>
          <w:bCs/>
          <w:i/>
          <w:sz w:val="20"/>
          <w:szCs w:val="20"/>
        </w:rPr>
        <w:t>.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Research Assistant,</w:t>
      </w:r>
      <w:r w:rsidR="007D5459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Agricultural Engineering, </w:t>
      </w:r>
      <w:r w:rsidR="007D5459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Universities (South Dakota and </w:t>
      </w:r>
      <w:r w:rsidR="00786BB1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Arkansas</w:t>
      </w:r>
      <w:r w:rsidR="00786BB1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)  </w:t>
      </w:r>
      <w:r w:rsidR="00A26943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 </w:t>
      </w:r>
      <w:r w:rsidR="00F81BB4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  </w:t>
      </w:r>
      <w:r w:rsidR="0048294C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200</w:t>
      </w:r>
      <w:r w:rsidR="001B5C90" w:rsidRPr="00DA1805">
        <w:rPr>
          <w:rFonts w:ascii="Arial" w:eastAsia="Times New Roman" w:hAnsi="Arial" w:cs="Arial"/>
          <w:bCs/>
          <w:i/>
          <w:sz w:val="20"/>
          <w:szCs w:val="20"/>
        </w:rPr>
        <w:t>1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A14B18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A14B18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A14B18">
        <w:rPr>
          <w:rFonts w:ascii="Arial" w:eastAsia="Times New Roman" w:hAnsi="Arial" w:cs="Arial"/>
          <w:bCs/>
          <w:i/>
          <w:sz w:val="20"/>
          <w:szCs w:val="20"/>
        </w:rPr>
        <w:t>2006</w:t>
      </w:r>
    </w:p>
    <w:p w14:paraId="3A593965" w14:textId="2848A247" w:rsidR="00496212" w:rsidRPr="00DA1805" w:rsidRDefault="00540ACD" w:rsidP="00A26943">
      <w:pPr>
        <w:pStyle w:val="SectionHeading"/>
        <w:numPr>
          <w:ilvl w:val="0"/>
          <w:numId w:val="30"/>
        </w:numPr>
        <w:spacing w:before="0" w:line="240" w:lineRule="auto"/>
        <w:ind w:left="770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Completed </w:t>
      </w:r>
      <w:r w:rsidR="00157925" w:rsidRPr="003C45E2">
        <w:rPr>
          <w:rFonts w:ascii="Arial" w:hAnsi="Arial" w:cs="Arial"/>
          <w:b w:val="0"/>
          <w:bCs/>
          <w:color w:val="40382D"/>
          <w:sz w:val="20"/>
          <w:szCs w:val="20"/>
        </w:rPr>
        <w:t xml:space="preserve">3 </w:t>
      </w:r>
      <w:r w:rsidR="00157925">
        <w:rPr>
          <w:rFonts w:ascii="Arial" w:hAnsi="Arial" w:cs="Arial"/>
          <w:b w:val="0"/>
          <w:color w:val="40382D"/>
          <w:sz w:val="20"/>
          <w:szCs w:val="20"/>
        </w:rPr>
        <w:t>major</w:t>
      </w:r>
      <w:r w:rsidR="003C45E2">
        <w:rPr>
          <w:rFonts w:ascii="Arial" w:hAnsi="Arial" w:cs="Arial"/>
          <w:b w:val="0"/>
          <w:color w:val="40382D"/>
          <w:sz w:val="20"/>
          <w:szCs w:val="20"/>
        </w:rPr>
        <w:t xml:space="preserve"> precision agriculture</w:t>
      </w:r>
      <w:r w:rsidR="0015792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350780">
        <w:rPr>
          <w:rFonts w:ascii="Arial" w:hAnsi="Arial" w:cs="Arial"/>
          <w:b w:val="0"/>
          <w:color w:val="40382D"/>
          <w:sz w:val="20"/>
          <w:szCs w:val="20"/>
        </w:rPr>
        <w:t xml:space="preserve">research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projects</w:t>
      </w:r>
      <w:r w:rsidR="00A43754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041FD1">
        <w:rPr>
          <w:rFonts w:ascii="Arial" w:hAnsi="Arial" w:cs="Arial"/>
          <w:b w:val="0"/>
          <w:color w:val="40382D"/>
          <w:sz w:val="20"/>
          <w:szCs w:val="20"/>
        </w:rPr>
        <w:t xml:space="preserve">in </w:t>
      </w:r>
      <w:r w:rsidR="00C06D1B">
        <w:rPr>
          <w:rFonts w:ascii="Arial" w:hAnsi="Arial" w:cs="Arial"/>
          <w:b w:val="0"/>
          <w:color w:val="40382D"/>
          <w:sz w:val="20"/>
          <w:szCs w:val="20"/>
        </w:rPr>
        <w:t xml:space="preserve">sugarbeet, </w:t>
      </w:r>
      <w:r w:rsidR="00041FD1">
        <w:rPr>
          <w:rFonts w:ascii="Arial" w:hAnsi="Arial" w:cs="Arial"/>
          <w:b w:val="0"/>
          <w:color w:val="40382D"/>
          <w:sz w:val="20"/>
          <w:szCs w:val="20"/>
        </w:rPr>
        <w:t xml:space="preserve">cotton and Soybean </w:t>
      </w:r>
      <w:r w:rsidR="00A43754" w:rsidRPr="00DA1805">
        <w:rPr>
          <w:rFonts w:ascii="Arial" w:hAnsi="Arial" w:cs="Arial"/>
          <w:b w:val="0"/>
          <w:color w:val="40382D"/>
          <w:sz w:val="20"/>
          <w:szCs w:val="20"/>
        </w:rPr>
        <w:t>within time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and </w:t>
      </w:r>
      <w:r w:rsidR="008A086F">
        <w:rPr>
          <w:rFonts w:ascii="Arial" w:hAnsi="Arial" w:cs="Arial"/>
          <w:b w:val="0"/>
          <w:color w:val="40382D"/>
          <w:sz w:val="20"/>
          <w:szCs w:val="20"/>
        </w:rPr>
        <w:t xml:space="preserve">published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results in the form of </w:t>
      </w:r>
      <w:r w:rsidR="003872F2">
        <w:rPr>
          <w:rFonts w:ascii="Arial" w:hAnsi="Arial" w:cs="Arial"/>
          <w:b w:val="0"/>
          <w:color w:val="40382D"/>
          <w:sz w:val="20"/>
          <w:szCs w:val="20"/>
        </w:rPr>
        <w:t xml:space="preserve">peer reviewed journal articles, </w:t>
      </w:r>
      <w:r w:rsidR="00E841F1">
        <w:rPr>
          <w:rFonts w:ascii="Arial" w:hAnsi="Arial" w:cs="Arial"/>
          <w:b w:val="0"/>
          <w:color w:val="40382D"/>
          <w:sz w:val="20"/>
          <w:szCs w:val="20"/>
        </w:rPr>
        <w:t xml:space="preserve">proceedings, and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presentation </w:t>
      </w:r>
      <w:r w:rsidR="004A4CC0">
        <w:rPr>
          <w:rFonts w:ascii="Arial" w:hAnsi="Arial" w:cs="Arial"/>
          <w:b w:val="0"/>
          <w:color w:val="40382D"/>
          <w:sz w:val="20"/>
          <w:szCs w:val="20"/>
        </w:rPr>
        <w:t>at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9C5A7F" w:rsidRPr="00DA1805">
        <w:rPr>
          <w:rFonts w:ascii="Arial" w:hAnsi="Arial" w:cs="Arial"/>
          <w:b w:val="0"/>
          <w:color w:val="40382D"/>
          <w:sz w:val="20"/>
          <w:szCs w:val="20"/>
        </w:rPr>
        <w:t>international</w:t>
      </w:r>
      <w:r w:rsidR="00041FD1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A56BD2" w:rsidRPr="00DA1805">
        <w:rPr>
          <w:rFonts w:ascii="Arial" w:hAnsi="Arial" w:cs="Arial"/>
          <w:b w:val="0"/>
          <w:color w:val="40382D"/>
          <w:sz w:val="20"/>
          <w:szCs w:val="20"/>
        </w:rPr>
        <w:t>C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onferences</w:t>
      </w:r>
      <w:r w:rsidR="008A086F">
        <w:rPr>
          <w:rFonts w:ascii="Arial" w:hAnsi="Arial" w:cs="Arial"/>
          <w:b w:val="0"/>
          <w:color w:val="40382D"/>
          <w:sz w:val="20"/>
          <w:szCs w:val="20"/>
        </w:rPr>
        <w:t xml:space="preserve"> and my thesis and dissertations</w:t>
      </w:r>
      <w:r w:rsidR="006426C5">
        <w:rPr>
          <w:rFonts w:ascii="Arial" w:hAnsi="Arial" w:cs="Arial"/>
          <w:b w:val="0"/>
          <w:color w:val="40382D"/>
          <w:sz w:val="20"/>
          <w:szCs w:val="20"/>
        </w:rPr>
        <w:t xml:space="preserve"> as a grad</w:t>
      </w:r>
      <w:r w:rsidR="00324FE8">
        <w:rPr>
          <w:rFonts w:ascii="Arial" w:hAnsi="Arial" w:cs="Arial"/>
          <w:b w:val="0"/>
          <w:color w:val="40382D"/>
          <w:sz w:val="20"/>
          <w:szCs w:val="20"/>
        </w:rPr>
        <w:t>uate</w:t>
      </w:r>
      <w:r w:rsidR="006426C5">
        <w:rPr>
          <w:rFonts w:ascii="Arial" w:hAnsi="Arial" w:cs="Arial"/>
          <w:b w:val="0"/>
          <w:color w:val="40382D"/>
          <w:sz w:val="20"/>
          <w:szCs w:val="20"/>
        </w:rPr>
        <w:t xml:space="preserve"> student</w:t>
      </w:r>
      <w:r w:rsidR="002812FD" w:rsidRPr="00DA1805">
        <w:rPr>
          <w:rFonts w:ascii="Arial" w:hAnsi="Arial" w:cs="Arial"/>
          <w:b w:val="0"/>
          <w:color w:val="40382D"/>
          <w:sz w:val="20"/>
          <w:szCs w:val="20"/>
        </w:rPr>
        <w:t>.</w:t>
      </w:r>
    </w:p>
    <w:p w14:paraId="0BFBB20F" w14:textId="77777777" w:rsidR="007E453A" w:rsidRPr="00DA1805" w:rsidRDefault="007E453A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i/>
          <w:sz w:val="20"/>
          <w:szCs w:val="20"/>
        </w:rPr>
      </w:pPr>
    </w:p>
    <w:p w14:paraId="51EA9F2C" w14:textId="77777777" w:rsidR="00496212" w:rsidRPr="00DA1805" w:rsidRDefault="002812FD" w:rsidP="00460400">
      <w:pPr>
        <w:pStyle w:val="SectionHeading"/>
        <w:spacing w:before="0" w:line="240" w:lineRule="auto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Deputy Chief Engineer (Q</w:t>
      </w:r>
      <w:r w:rsidR="00D04D7F" w:rsidRPr="00DA1805">
        <w:rPr>
          <w:rFonts w:ascii="Arial" w:eastAsia="Times New Roman" w:hAnsi="Arial" w:cs="Arial"/>
          <w:i/>
          <w:sz w:val="20"/>
          <w:szCs w:val="20"/>
        </w:rPr>
        <w:t>.C &amp; R&amp;D</w:t>
      </w:r>
      <w:r w:rsidRPr="00DA1805">
        <w:rPr>
          <w:rFonts w:ascii="Arial" w:eastAsia="Times New Roman" w:hAnsi="Arial" w:cs="Arial"/>
          <w:i/>
          <w:sz w:val="20"/>
          <w:szCs w:val="20"/>
        </w:rPr>
        <w:t>),</w:t>
      </w:r>
      <w:r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Walchandnagar Industries Limited</w:t>
      </w:r>
      <w:r w:rsidR="00460400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(Heavy Engineering)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,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076CD6" w:rsidRPr="00DA1805">
        <w:rPr>
          <w:rFonts w:ascii="Arial" w:eastAsia="Times New Roman" w:hAnsi="Arial" w:cs="Arial"/>
          <w:b w:val="0"/>
          <w:i/>
          <w:sz w:val="20"/>
          <w:szCs w:val="20"/>
        </w:rPr>
        <w:t>India</w:t>
      </w:r>
      <w:r w:rsidR="00460400">
        <w:rPr>
          <w:rFonts w:ascii="Arial" w:eastAsia="Times New Roman" w:hAnsi="Arial" w:cs="Arial"/>
          <w:b w:val="0"/>
          <w:i/>
          <w:sz w:val="20"/>
          <w:szCs w:val="20"/>
        </w:rPr>
        <w:t xml:space="preserve">    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Pr="00DA1805">
        <w:rPr>
          <w:rFonts w:ascii="Arial" w:eastAsia="Times New Roman" w:hAnsi="Arial" w:cs="Arial"/>
          <w:i/>
          <w:sz w:val="20"/>
          <w:szCs w:val="20"/>
        </w:rPr>
        <w:t>1995</w:t>
      </w:r>
      <w:r w:rsidR="00D91366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F8601D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i/>
          <w:sz w:val="20"/>
          <w:szCs w:val="20"/>
        </w:rPr>
        <w:t>2001</w:t>
      </w:r>
    </w:p>
    <w:p w14:paraId="469EB9DE" w14:textId="03ECE981" w:rsidR="004A18A9" w:rsidRPr="000E309F" w:rsidRDefault="004A18A9" w:rsidP="00B84FF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0E309F">
        <w:rPr>
          <w:rFonts w:ascii="Arial" w:eastAsia="Times New Roman" w:hAnsi="Arial" w:cs="Arial"/>
          <w:sz w:val="20"/>
          <w:szCs w:val="20"/>
        </w:rPr>
        <w:t xml:space="preserve">Led QC/QA activities for a 6,000 metric ton fabricated nuclear power plant steel structure, plus defense projects including rocket </w:t>
      </w:r>
      <w:r w:rsidR="00676948" w:rsidRPr="000E309F">
        <w:rPr>
          <w:rFonts w:ascii="Arial" w:eastAsia="Times New Roman" w:hAnsi="Arial" w:cs="Arial"/>
          <w:sz w:val="20"/>
          <w:szCs w:val="20"/>
        </w:rPr>
        <w:t>nozzles, cones</w:t>
      </w:r>
      <w:r w:rsidRPr="000E309F">
        <w:rPr>
          <w:rFonts w:ascii="Arial" w:eastAsia="Times New Roman" w:hAnsi="Arial" w:cs="Arial"/>
          <w:sz w:val="20"/>
          <w:szCs w:val="20"/>
        </w:rPr>
        <w:t>, booster assemblies, and missile launchers — contributing to a $250,000 early-completion bonus from the Government of India.</w:t>
      </w:r>
    </w:p>
    <w:p w14:paraId="4AA4667F" w14:textId="6399A87D" w:rsidR="00790D1B" w:rsidRPr="00676948" w:rsidRDefault="004A18A9" w:rsidP="002D4A4A">
      <w:pPr>
        <w:pStyle w:val="ListParagraph"/>
        <w:numPr>
          <w:ilvl w:val="0"/>
          <w:numId w:val="27"/>
        </w:numPr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676948">
        <w:rPr>
          <w:rFonts w:ascii="Arial" w:eastAsia="Times New Roman" w:hAnsi="Arial" w:cs="Arial"/>
          <w:sz w:val="20"/>
          <w:szCs w:val="20"/>
        </w:rPr>
        <w:t xml:space="preserve">Managed end-to-end R&amp;D for a walk-behind sugarcane harvester from ideation through design, manufacturing, and field testing </w:t>
      </w:r>
      <w:r w:rsidR="000E309F" w:rsidRPr="00676948">
        <w:rPr>
          <w:rFonts w:ascii="Arial" w:eastAsia="Times New Roman" w:hAnsi="Arial" w:cs="Arial"/>
          <w:sz w:val="20"/>
          <w:szCs w:val="20"/>
        </w:rPr>
        <w:t xml:space="preserve">- </w:t>
      </w:r>
      <w:r w:rsidRPr="00676948">
        <w:rPr>
          <w:rFonts w:ascii="Arial" w:eastAsia="Times New Roman" w:hAnsi="Arial" w:cs="Arial"/>
          <w:sz w:val="20"/>
          <w:szCs w:val="20"/>
        </w:rPr>
        <w:t>building 25 prototypes for field operation.</w:t>
      </w:r>
    </w:p>
    <w:p w14:paraId="6D15DE14" w14:textId="15968621" w:rsidR="00496212" w:rsidRPr="00DA1805" w:rsidRDefault="0073508C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bCs/>
          <w:i/>
          <w:sz w:val="20"/>
          <w:szCs w:val="20"/>
        </w:rPr>
        <w:t>Production Engineer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, </w:t>
      </w:r>
      <w:r w:rsidR="002812FD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Elpro International Limited</w:t>
      </w:r>
      <w:r w:rsidR="00460400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(X-Ray Machines)</w:t>
      </w:r>
      <w:r w:rsidR="002812FD" w:rsidRPr="00DA1805">
        <w:rPr>
          <w:rFonts w:ascii="Arial" w:eastAsia="Times New Roman" w:hAnsi="Arial" w:cs="Arial"/>
          <w:b w:val="0"/>
          <w:i/>
          <w:sz w:val="20"/>
          <w:szCs w:val="20"/>
        </w:rPr>
        <w:t>, India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ab/>
      </w:r>
      <w:r w:rsidR="00460400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9373FC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</w:t>
      </w:r>
      <w:r w:rsidR="002812FD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F015C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  </w:t>
      </w:r>
      <w:r w:rsidR="00F8601D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>1994</w:t>
      </w:r>
      <w:r w:rsidR="0042683E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42683E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D91366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>1995</w:t>
      </w:r>
    </w:p>
    <w:p w14:paraId="34D1FF4A" w14:textId="3B5F290D" w:rsidR="00790D1B" w:rsidRPr="00676948" w:rsidRDefault="00676948" w:rsidP="00676948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bookmarkStart w:id="2" w:name="_Hlk30763578"/>
      <w:r w:rsidRPr="00676948">
        <w:rPr>
          <w:rFonts w:ascii="Arial" w:eastAsia="Times New Roman" w:hAnsi="Arial" w:cs="Arial"/>
          <w:sz w:val="20"/>
          <w:szCs w:val="20"/>
        </w:rPr>
        <w:t>Increased manufacturing efficiency by 3% as process engineer for medical X-ray machine and press shop operations.</w:t>
      </w:r>
    </w:p>
    <w:p w14:paraId="3AD2B7D0" w14:textId="3CE86C96" w:rsidR="006879D7" w:rsidRPr="00240581" w:rsidRDefault="00E063B3" w:rsidP="006879D7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  <w:r>
        <w:rPr>
          <w:rFonts w:ascii="Arial" w:eastAsia="Times New Roman" w:hAnsi="Arial" w:cs="Arial"/>
          <w:b/>
          <w:i/>
          <w:spacing w:val="-3"/>
          <w:sz w:val="20"/>
          <w:szCs w:val="20"/>
        </w:rPr>
        <w:t>Technical</w:t>
      </w:r>
      <w:r w:rsidR="006879D7" w:rsidRPr="00240581">
        <w:rPr>
          <w:rFonts w:ascii="Arial" w:eastAsia="Times New Roman" w:hAnsi="Arial" w:cs="Arial"/>
          <w:b/>
          <w:i/>
          <w:spacing w:val="-3"/>
          <w:sz w:val="20"/>
          <w:szCs w:val="20"/>
        </w:rPr>
        <w:t xml:space="preserve"> Skills</w:t>
      </w:r>
    </w:p>
    <w:p w14:paraId="57ABA327" w14:textId="23E65B22" w:rsidR="00E063B3" w:rsidRPr="00E063B3" w:rsidRDefault="00E063B3" w:rsidP="00E063B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063B3">
        <w:rPr>
          <w:rFonts w:ascii="Arial" w:eastAsia="Times New Roman" w:hAnsi="Arial" w:cs="Arial"/>
          <w:sz w:val="20"/>
          <w:szCs w:val="20"/>
        </w:rPr>
        <w:t xml:space="preserve">Quality </w:t>
      </w:r>
      <w:r w:rsidR="00FA78D2" w:rsidRPr="00E063B3">
        <w:rPr>
          <w:rFonts w:ascii="Arial" w:eastAsia="Times New Roman" w:hAnsi="Arial" w:cs="Arial"/>
          <w:sz w:val="20"/>
          <w:szCs w:val="20"/>
        </w:rPr>
        <w:t>Systems</w:t>
      </w:r>
      <w:r w:rsidR="00703FA6">
        <w:rPr>
          <w:rFonts w:ascii="Arial" w:eastAsia="Times New Roman" w:hAnsi="Arial" w:cs="Arial"/>
          <w:sz w:val="20"/>
          <w:szCs w:val="20"/>
        </w:rPr>
        <w:t xml:space="preserve"> Tools</w:t>
      </w:r>
      <w:r w:rsidR="00FA78D2" w:rsidRPr="00E063B3">
        <w:rPr>
          <w:rFonts w:ascii="Arial" w:eastAsia="Times New Roman" w:hAnsi="Arial" w:cs="Arial"/>
          <w:sz w:val="20"/>
          <w:szCs w:val="20"/>
        </w:rPr>
        <w:t>:</w:t>
      </w:r>
      <w:r w:rsidR="009F7AA4">
        <w:rPr>
          <w:rFonts w:ascii="Arial" w:eastAsia="Times New Roman" w:hAnsi="Arial" w:cs="Arial"/>
          <w:sz w:val="20"/>
          <w:szCs w:val="20"/>
        </w:rPr>
        <w:t xml:space="preserve"> </w:t>
      </w:r>
      <w:r w:rsidRPr="00E063B3">
        <w:rPr>
          <w:rFonts w:ascii="Arial" w:eastAsia="Times New Roman" w:hAnsi="Arial" w:cs="Arial"/>
          <w:sz w:val="20"/>
          <w:szCs w:val="20"/>
        </w:rPr>
        <w:t xml:space="preserve">FMEA (System &amp; Process), </w:t>
      </w:r>
      <w:r w:rsidR="00FD7EBD">
        <w:rPr>
          <w:rFonts w:ascii="Arial" w:eastAsia="Times New Roman" w:hAnsi="Arial" w:cs="Arial"/>
          <w:sz w:val="20"/>
          <w:szCs w:val="20"/>
        </w:rPr>
        <w:t xml:space="preserve">8D </w:t>
      </w:r>
      <w:r w:rsidRPr="00E063B3">
        <w:rPr>
          <w:rFonts w:ascii="Arial" w:eastAsia="Times New Roman" w:hAnsi="Arial" w:cs="Arial"/>
          <w:sz w:val="20"/>
          <w:szCs w:val="20"/>
        </w:rPr>
        <w:t>NCCA Management, Root Cause Analysis, EPDP, VB</w:t>
      </w:r>
    </w:p>
    <w:p w14:paraId="6E9EE123" w14:textId="1D8EF467" w:rsidR="00E063B3" w:rsidRPr="00E063B3" w:rsidRDefault="00E063B3" w:rsidP="00E063B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063B3">
        <w:rPr>
          <w:rFonts w:ascii="Arial" w:eastAsia="Times New Roman" w:hAnsi="Arial" w:cs="Arial"/>
          <w:sz w:val="20"/>
          <w:szCs w:val="20"/>
        </w:rPr>
        <w:t xml:space="preserve">Data &amp; </w:t>
      </w:r>
      <w:r w:rsidR="00FA78D2" w:rsidRPr="00E063B3">
        <w:rPr>
          <w:rFonts w:ascii="Arial" w:eastAsia="Times New Roman" w:hAnsi="Arial" w:cs="Arial"/>
          <w:sz w:val="20"/>
          <w:szCs w:val="20"/>
        </w:rPr>
        <w:t>Analytics:</w:t>
      </w:r>
      <w:r w:rsidR="009F7AA4">
        <w:rPr>
          <w:rFonts w:ascii="Arial" w:eastAsia="Times New Roman" w:hAnsi="Arial" w:cs="Arial"/>
          <w:sz w:val="20"/>
          <w:szCs w:val="20"/>
        </w:rPr>
        <w:t xml:space="preserve"> </w:t>
      </w:r>
      <w:r w:rsidR="00435772" w:rsidRPr="00E063B3">
        <w:rPr>
          <w:rFonts w:ascii="Arial" w:eastAsia="Times New Roman" w:hAnsi="Arial" w:cs="Arial"/>
          <w:sz w:val="20"/>
          <w:szCs w:val="20"/>
        </w:rPr>
        <w:t>Statistical Process Control,</w:t>
      </w:r>
      <w:r w:rsidR="00435772">
        <w:rPr>
          <w:rFonts w:ascii="Arial" w:eastAsia="Times New Roman" w:hAnsi="Arial" w:cs="Arial"/>
          <w:sz w:val="20"/>
          <w:szCs w:val="20"/>
        </w:rPr>
        <w:t xml:space="preserve"> </w:t>
      </w:r>
      <w:r w:rsidRPr="00E063B3">
        <w:rPr>
          <w:rFonts w:ascii="Arial" w:eastAsia="Times New Roman" w:hAnsi="Arial" w:cs="Arial"/>
          <w:sz w:val="20"/>
          <w:szCs w:val="20"/>
        </w:rPr>
        <w:t xml:space="preserve">SQL, R / RStudio, SAS, JMP, SAP (Quality &amp; HR modules) </w:t>
      </w:r>
    </w:p>
    <w:p w14:paraId="602FF0FA" w14:textId="26141638" w:rsidR="00E063B3" w:rsidRPr="00E063B3" w:rsidRDefault="00E063B3" w:rsidP="00E063B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063B3">
        <w:rPr>
          <w:rFonts w:ascii="Arial" w:eastAsia="Times New Roman" w:hAnsi="Arial" w:cs="Arial"/>
          <w:sz w:val="20"/>
          <w:szCs w:val="20"/>
        </w:rPr>
        <w:t xml:space="preserve">Engineering </w:t>
      </w:r>
      <w:r w:rsidR="00FA78D2" w:rsidRPr="00E063B3">
        <w:rPr>
          <w:rFonts w:ascii="Arial" w:eastAsia="Times New Roman" w:hAnsi="Arial" w:cs="Arial"/>
          <w:sz w:val="20"/>
          <w:szCs w:val="20"/>
        </w:rPr>
        <w:t>Tools:</w:t>
      </w:r>
      <w:r w:rsidR="009F7AA4">
        <w:rPr>
          <w:rFonts w:ascii="Arial" w:eastAsia="Times New Roman" w:hAnsi="Arial" w:cs="Arial"/>
          <w:sz w:val="20"/>
          <w:szCs w:val="20"/>
        </w:rPr>
        <w:t xml:space="preserve"> </w:t>
      </w:r>
      <w:r w:rsidRPr="00E063B3">
        <w:rPr>
          <w:rFonts w:ascii="Arial" w:eastAsia="Times New Roman" w:hAnsi="Arial" w:cs="Arial"/>
          <w:sz w:val="20"/>
          <w:szCs w:val="20"/>
        </w:rPr>
        <w:t>AutoCAD, Pro/E, ANSYS, SolidWorks, ArcGIS, ENVI, ERDAS IMAGINE</w:t>
      </w:r>
    </w:p>
    <w:p w14:paraId="4607F15A" w14:textId="5364656D" w:rsidR="007745FF" w:rsidRDefault="00FA78D2" w:rsidP="0004044C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7745FF">
        <w:rPr>
          <w:rFonts w:ascii="Arial" w:eastAsia="Times New Roman" w:hAnsi="Arial" w:cs="Arial"/>
          <w:sz w:val="20"/>
          <w:szCs w:val="20"/>
        </w:rPr>
        <w:t>Standards:</w:t>
      </w:r>
      <w:r w:rsidR="00E063B3" w:rsidRPr="007745FF">
        <w:rPr>
          <w:rFonts w:ascii="Arial" w:eastAsia="Times New Roman" w:hAnsi="Arial" w:cs="Arial"/>
          <w:sz w:val="20"/>
          <w:szCs w:val="20"/>
        </w:rPr>
        <w:t xml:space="preserve"> JD</w:t>
      </w:r>
      <w:r w:rsidR="00647DFF">
        <w:rPr>
          <w:rFonts w:ascii="Arial" w:eastAsia="Times New Roman" w:hAnsi="Arial" w:cs="Arial"/>
          <w:sz w:val="20"/>
          <w:szCs w:val="20"/>
        </w:rPr>
        <w:t xml:space="preserve"> Internal Standards</w:t>
      </w:r>
      <w:r w:rsidR="00E063B3" w:rsidRPr="007745FF">
        <w:rPr>
          <w:rFonts w:ascii="Arial" w:eastAsia="Times New Roman" w:hAnsi="Arial" w:cs="Arial"/>
          <w:sz w:val="20"/>
          <w:szCs w:val="20"/>
        </w:rPr>
        <w:t xml:space="preserve">, ASNT/ISNT NDE Standards </w:t>
      </w:r>
    </w:p>
    <w:p w14:paraId="599A5A7F" w14:textId="3C156ADC" w:rsidR="009F712B" w:rsidRPr="00026815" w:rsidRDefault="009F712B" w:rsidP="00026815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  <w:r w:rsidRPr="00026815">
        <w:rPr>
          <w:rFonts w:ascii="Arial" w:eastAsia="Times New Roman" w:hAnsi="Arial" w:cs="Arial"/>
          <w:b/>
          <w:i/>
          <w:spacing w:val="-3"/>
          <w:sz w:val="20"/>
          <w:szCs w:val="20"/>
        </w:rPr>
        <w:t>Certifications</w:t>
      </w:r>
      <w:bookmarkEnd w:id="2"/>
    </w:p>
    <w:p w14:paraId="63D84567" w14:textId="451C11C0" w:rsidR="0028143A" w:rsidRDefault="0028143A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t xml:space="preserve">Systems Engineering Fundamentals, Caltech, </w:t>
      </w:r>
      <w:r w:rsidRPr="0028143A">
        <w:rPr>
          <w:rFonts w:ascii="Arial" w:hAnsi="Arial" w:cs="Arial"/>
          <w:bCs/>
          <w:i/>
          <w:iCs/>
          <w:color w:val="40382D"/>
          <w:sz w:val="20"/>
          <w:szCs w:val="20"/>
        </w:rPr>
        <w:t>2022</w:t>
      </w:r>
    </w:p>
    <w:p w14:paraId="118E8FA2" w14:textId="149CF10D" w:rsidR="009F712B" w:rsidRPr="00DA1805" w:rsidRDefault="009F712B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Business Analytics Certification, University of Iowa,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2019</w:t>
      </w:r>
    </w:p>
    <w:p w14:paraId="2528F6FF" w14:textId="77777777" w:rsidR="0025034C" w:rsidRDefault="009F712B" w:rsidP="0078432B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173428">
        <w:rPr>
          <w:rFonts w:ascii="Arial" w:hAnsi="Arial" w:cs="Arial"/>
          <w:b w:val="0"/>
          <w:color w:val="40382D"/>
          <w:sz w:val="20"/>
          <w:szCs w:val="20"/>
        </w:rPr>
        <w:t xml:space="preserve">Held Level II Certifications in Non-destructive techniques - magnetic particles, ultrasonic, and liquid penetrant ISNT and ASNT, </w:t>
      </w:r>
      <w:r w:rsidRPr="00173428">
        <w:rPr>
          <w:rFonts w:ascii="Arial" w:eastAsia="Times New Roman" w:hAnsi="Arial" w:cs="Arial"/>
          <w:bCs/>
          <w:i/>
          <w:sz w:val="20"/>
          <w:szCs w:val="20"/>
        </w:rPr>
        <w:t>1997-1999.</w:t>
      </w:r>
      <w:r w:rsidRPr="00173428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</w:p>
    <w:p w14:paraId="720A4964" w14:textId="77777777" w:rsidR="007745FF" w:rsidRDefault="007745FF" w:rsidP="00026815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</w:p>
    <w:p w14:paraId="015543BA" w14:textId="759F0EDE" w:rsidR="007135EC" w:rsidRPr="00026815" w:rsidRDefault="007745FF" w:rsidP="00026815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  <w:r>
        <w:rPr>
          <w:rFonts w:ascii="Arial" w:eastAsia="Times New Roman" w:hAnsi="Arial" w:cs="Arial"/>
          <w:b/>
          <w:i/>
          <w:spacing w:val="-3"/>
          <w:sz w:val="20"/>
          <w:szCs w:val="20"/>
        </w:rPr>
        <w:t xml:space="preserve">Leadership and Community </w:t>
      </w:r>
      <w:r w:rsidR="003C0A6A" w:rsidRPr="00026815">
        <w:rPr>
          <w:rFonts w:ascii="Arial" w:eastAsia="Times New Roman" w:hAnsi="Arial" w:cs="Arial"/>
          <w:b/>
          <w:i/>
          <w:spacing w:val="-3"/>
          <w:sz w:val="20"/>
          <w:szCs w:val="20"/>
        </w:rPr>
        <w:t>Service</w:t>
      </w:r>
      <w:r w:rsidR="00BE6021" w:rsidRPr="00026815">
        <w:rPr>
          <w:rFonts w:ascii="Arial" w:eastAsia="Times New Roman" w:hAnsi="Arial" w:cs="Arial"/>
          <w:b/>
          <w:i/>
          <w:spacing w:val="-3"/>
          <w:sz w:val="20"/>
          <w:szCs w:val="20"/>
        </w:rPr>
        <w:t xml:space="preserve"> </w:t>
      </w:r>
    </w:p>
    <w:p w14:paraId="09A03E6E" w14:textId="7665A672" w:rsidR="00A27AF7" w:rsidRPr="00C05B10" w:rsidRDefault="00A27AF7" w:rsidP="00A27AF7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Raised and donated approximately $30,000 to various non-profit organizations via sale of handcrafted wooden cultural artifacts that I built and via personal funds for helping underprivileged and orphaned children </w:t>
      </w:r>
      <w:r w:rsidR="00882B44">
        <w:rPr>
          <w:rFonts w:ascii="Arial" w:eastAsia="Times New Roman" w:hAnsi="Arial" w:cs="Arial"/>
          <w:sz w:val="20"/>
          <w:szCs w:val="20"/>
        </w:rPr>
        <w:t xml:space="preserve">towards </w:t>
      </w:r>
      <w:r>
        <w:rPr>
          <w:rFonts w:ascii="Arial" w:eastAsia="Times New Roman" w:hAnsi="Arial" w:cs="Arial"/>
          <w:sz w:val="20"/>
          <w:szCs w:val="20"/>
        </w:rPr>
        <w:t xml:space="preserve">education and secure life.  </w:t>
      </w:r>
    </w:p>
    <w:p w14:paraId="4ACD4A9E" w14:textId="4F8D652C" w:rsidR="00C05B10" w:rsidRPr="00C05B10" w:rsidRDefault="00C05B10" w:rsidP="00C05B10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C05B10">
        <w:rPr>
          <w:rFonts w:ascii="Arial" w:eastAsia="Times New Roman" w:hAnsi="Arial" w:cs="Arial"/>
          <w:sz w:val="20"/>
          <w:szCs w:val="20"/>
        </w:rPr>
        <w:t xml:space="preserve">Founded a community language school (8 teachers, 27 students) </w:t>
      </w:r>
      <w:r>
        <w:rPr>
          <w:rFonts w:ascii="Arial" w:eastAsia="Times New Roman" w:hAnsi="Arial" w:cs="Arial"/>
          <w:sz w:val="20"/>
          <w:szCs w:val="20"/>
        </w:rPr>
        <w:t>-</w:t>
      </w:r>
      <w:r w:rsidRPr="00C05B10">
        <w:rPr>
          <w:rFonts w:ascii="Arial" w:eastAsia="Times New Roman" w:hAnsi="Arial" w:cs="Arial"/>
          <w:sz w:val="20"/>
          <w:szCs w:val="20"/>
        </w:rPr>
        <w:t xml:space="preserve"> established, led, and successfully transitioned operations.</w:t>
      </w:r>
    </w:p>
    <w:p w14:paraId="71291E2A" w14:textId="7F378E37" w:rsidR="003C0A6A" w:rsidRDefault="00C05B10" w:rsidP="00C05B10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C05B10">
        <w:rPr>
          <w:rFonts w:ascii="Arial" w:eastAsia="Times New Roman" w:hAnsi="Arial" w:cs="Arial"/>
          <w:sz w:val="20"/>
          <w:szCs w:val="20"/>
        </w:rPr>
        <w:t>Organized scientific toy-making workshops, free STEM tutoring sessions, and inspirational lecture series for youth and adults.</w:t>
      </w:r>
    </w:p>
    <w:sectPr w:rsidR="003C0A6A" w:rsidSect="004F1A6A">
      <w:footerReference w:type="default" r:id="rId11"/>
      <w:headerReference w:type="first" r:id="rId12"/>
      <w:footerReference w:type="first" r:id="rId13"/>
      <w:type w:val="continuous"/>
      <w:pgSz w:w="12240" w:h="15840"/>
      <w:pgMar w:top="1620" w:right="900" w:bottom="900" w:left="900" w:header="450" w:footer="37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8C567" w14:textId="77777777" w:rsidR="00FA6F73" w:rsidRDefault="00FA6F73">
      <w:pPr>
        <w:spacing w:after="0" w:line="240" w:lineRule="auto"/>
      </w:pPr>
      <w:r>
        <w:separator/>
      </w:r>
    </w:p>
  </w:endnote>
  <w:endnote w:type="continuationSeparator" w:id="0">
    <w:p w14:paraId="4D12B1D9" w14:textId="77777777" w:rsidR="00FA6F73" w:rsidRDefault="00FA6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A99A9" w14:textId="67AD4826" w:rsidR="004A4883" w:rsidRDefault="00525ECB">
    <w:pPr>
      <w:pStyle w:val="Footer"/>
    </w:pP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7DB5C2ED" wp14:editId="40E1BC66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3" name="MSIPCM8d134926b66e420ae29db8b8" descr="{&quot;HashCode&quot;:16683881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E74EEE" w14:textId="3ADA1EDF" w:rsidR="00525ECB" w:rsidRPr="00525ECB" w:rsidRDefault="00525ECB" w:rsidP="00525EC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525ECB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5C2ED" id="_x0000_t202" coordsize="21600,21600" o:spt="202" path="m,l,21600r21600,l21600,xe">
              <v:stroke joinstyle="miter"/>
              <v:path gradientshapeok="t" o:connecttype="rect"/>
            </v:shapetype>
            <v:shape id="MSIPCM8d134926b66e420ae29db8b8" o:spid="_x0000_s1026" type="#_x0000_t202" alt="{&quot;HashCode&quot;:16683881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JEu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" o:allowincell="f" filled="f" stroked="f" strokeweight=".5pt">
              <v:textbox inset=",0,20pt,0">
                <w:txbxContent>
                  <w:p w14:paraId="2CE74EEE" w14:textId="3ADA1EDF" w:rsidR="00525ECB" w:rsidRPr="00525ECB" w:rsidRDefault="00525ECB" w:rsidP="00525ECB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525ECB">
                      <w:rPr>
                        <w:rFonts w:ascii="Calibri" w:hAnsi="Calibri" w:cs="Calibri"/>
                        <w:color w:val="FF0000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45952" behindDoc="1" locked="0" layoutInCell="1" allowOverlap="1" wp14:anchorId="2175EC8E" wp14:editId="4400C41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3950" cy="9693275"/>
              <wp:effectExtent l="0" t="0" r="3175" b="3175"/>
              <wp:wrapNone/>
              <wp:docPr id="2" name="Bkgd: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73950" cy="9693275"/>
                      </a:xfrm>
                      <a:prstGeom prst="roundRect">
                        <a:avLst>
                          <a:gd name="adj" fmla="val 1736"/>
                        </a:avLst>
                      </a:prstGeom>
                      <a:blipFill dpi="0" rotWithShape="1">
                        <a:blip r:embed="rId1">
                          <a:duotone>
                            <a:schemeClr val="lt1">
                              <a:lumMod val="70000"/>
                              <a:lumOff val="30000"/>
                            </a:schemeClr>
                            <a:srgbClr val="FFFFFF"/>
                          </a:duotone>
                        </a:blip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71596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2175EC8E" id="Bkgd: 1" o:spid="_x0000_s1027" style="position:absolute;margin-left:0;margin-top:0;width:588.5pt;height:763.25pt;z-index:-251670528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UI3NjJDREIxRTRFNzY0NEZBREQzNjZDMUI5&#10;NzU0M0M8L2V4aWY6TmF0aXZlRGlnZXN0PgogICAgICA8L3JkZjpEZXNjcmlwdGlvbj4KICAgPC9y&#10;ZGY6UkRGPgo8L3g6eG1wbWV0YT4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" stroked="f" strokeweight="1pt">
              <v:fill r:id="rId2" o:title="" recolor="t" rotate="t" type="tile"/>
              <v:imagedata recolortarget="white [2257]"/>
              <v:textbox inset="2.53903mm,1.2695mm,2.53903mm,1.2695mm">
                <w:txbxContent>
                  <w:p w14:paraId="51771596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6C6FDBFB" wp14:editId="1A57116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188200" cy="9217660"/>
              <wp:effectExtent l="0" t="0" r="8255" b="635"/>
              <wp:wrapNone/>
              <wp:docPr id="6" name="Bkgd: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88200" cy="92176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136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A98111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6C6FDBFB" id="Bkgd: 2" o:spid="_x0000_s1028" style="position:absolute;margin-left:0;margin-top:0;width:566pt;height:725.8pt;z-index:-25166643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" stroked="f" strokeweight="2pt">
              <v:fill opacity="54484f"/>
              <v:textbox inset="2.53903mm,1.2695mm,2.53903mm,1.2695mm">
                <w:txbxContent>
                  <w:p w14:paraId="42A98111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1943D246" wp14:editId="59E674D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13245" cy="8862695"/>
              <wp:effectExtent l="0" t="0" r="635" b="0"/>
              <wp:wrapNone/>
              <wp:docPr id="5" name="Bkgd: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13245" cy="8862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D84F8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1943D246" id="Bkgd: 3" o:spid="_x0000_s1029" style="position:absolute;margin-left:0;margin-top:0;width:544.35pt;height:697.85pt;z-index:-251662336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" stroked="f" strokeweight=".5pt">
              <v:stroke linestyle="thinThin"/>
              <v:textbox inset="2.53903mm,1.2695mm,2.53903mm,1.2695mm">
                <w:txbxContent>
                  <w:p w14:paraId="72DD84F8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1D126D" wp14:editId="6B58D3E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9486900</wp:posOffset>
                  </wp:positionV>
                </mc:Fallback>
              </mc:AlternateContent>
              <wp:extent cx="6833235" cy="246380"/>
              <wp:effectExtent l="0" t="0" r="3810" b="1270"/>
              <wp:wrapSquare wrapText="bothSides"/>
              <wp:docPr id="13" name="Dat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33235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33C64B" w14:textId="77777777" w:rsidR="004A4883" w:rsidRDefault="00FA6F73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Author"/>
                              <w:id w:val="-1660617785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F61507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SUBODH KULKARNI</w:t>
                              </w:r>
                            </w:sdtContent>
                          </w:sdt>
                          <w:r w:rsidR="00ED14C0">
                            <w:rPr>
                              <w:b/>
                              <w:bCs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ED14C0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 w:rsidR="00C50C73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 w:rsidR="00ED14C0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C50C73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14777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 w:rsidR="00C50C73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1D126D" id="Date" o:spid="_x0000_s1030" style="position:absolute;margin-left:0;margin-top:0;width:538.05pt;height:19.4pt;z-index:251658240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" filled="f" stroked="f" strokeweight="2pt">
              <v:textbox inset="0,0,0,0">
                <w:txbxContent>
                  <w:p w14:paraId="2133C64B" w14:textId="77777777" w:rsidR="004A4883" w:rsidRDefault="003C2E7E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alias w:val="Author"/>
                        <w:id w:val="-1660617785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r w:rsidR="00F61507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SUBODH KULKARNI</w:t>
                        </w:r>
                      </w:sdtContent>
                    </w:sdt>
                    <w:r w:rsidR="00ED14C0"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</w:rPr>
                      <w:t xml:space="preserve"> </w:t>
                    </w:r>
                    <w:r w:rsidR="00ED14C0"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 w:rsidR="00C50C73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 w:rsidR="00ED14C0"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 xml:space="preserve"> PAGE   \* MERGEFORMAT </w:instrText>
                    </w:r>
                    <w:r w:rsidR="00C50C73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 w:rsidR="00814777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 w:rsidR="00C50C73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29A44" w14:textId="7BBEB86A" w:rsidR="00050181" w:rsidRDefault="00525EC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5EB5C25A" wp14:editId="56CF6517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4" name="MSIPCMbfa048b9ab755501fa12ff8a" descr="{&quot;HashCode&quot;:166838815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4486FBA" w14:textId="65FC760C" w:rsidR="00525ECB" w:rsidRPr="00525ECB" w:rsidRDefault="00525ECB" w:rsidP="00525EC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525ECB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5C25A" id="_x0000_t202" coordsize="21600,21600" o:spt="202" path="m,l,21600r21600,l21600,xe">
              <v:stroke joinstyle="miter"/>
              <v:path gradientshapeok="t" o:connecttype="rect"/>
            </v:shapetype>
            <v:shape id="MSIPCMbfa048b9ab755501fa12ff8a" o:spid="_x0000_s1031" type="#_x0000_t202" alt="{&quot;HashCode&quot;:166838815,&quot;Height&quot;:792.0,&quot;Width&quot;:612.0,&quot;Placement&quot;:&quot;Footer&quot;,&quot;Index&quot;:&quot;FirstPage&quot;,&quot;Section&quot;:1,&quot;Top&quot;:0.0,&quot;Left&quot;:0.0}" style="position:absolute;left:0;text-align:left;margin-left:0;margin-top:755.45pt;width:612pt;height:21.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" o:allowincell="f" filled="f" stroked="f" strokeweight=".5pt">
              <v:textbox inset=",0,20pt,0">
                <w:txbxContent>
                  <w:p w14:paraId="54486FBA" w14:textId="65FC760C" w:rsidR="00525ECB" w:rsidRPr="00525ECB" w:rsidRDefault="00525ECB" w:rsidP="00525ECB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525ECB">
                      <w:rPr>
                        <w:rFonts w:ascii="Calibri" w:hAnsi="Calibri" w:cs="Calibri"/>
                        <w:color w:val="FF0000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2080378278"/>
        <w:docPartObj>
          <w:docPartGallery w:val="Page Numbers (Bottom of Page)"/>
          <w:docPartUnique/>
        </w:docPartObj>
      </w:sdtPr>
      <w:sdtEndPr/>
      <w:sdtContent>
        <w:sdt>
          <w:sdtPr>
            <w:id w:val="565050477"/>
            <w:docPartObj>
              <w:docPartGallery w:val="Page Numbers (Top of Page)"/>
              <w:docPartUnique/>
            </w:docPartObj>
          </w:sdtPr>
          <w:sdtEndPr/>
          <w:sdtContent>
            <w:r w:rsidR="00050181" w:rsidRPr="00050181">
              <w:rPr>
                <w:rFonts w:ascii="Arial" w:hAnsi="Arial" w:cs="Arial"/>
                <w:sz w:val="16"/>
                <w:szCs w:val="16"/>
              </w:rPr>
              <w:t xml:space="preserve">Page 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instrText xml:space="preserve"> PAGE </w:instrTex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="00814777">
              <w:rPr>
                <w:rFonts w:ascii="Arial" w:hAnsi="Arial" w:cs="Arial"/>
                <w:b/>
                <w:noProof/>
                <w:sz w:val="16"/>
                <w:szCs w:val="16"/>
              </w:rPr>
              <w:t>1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="00050181" w:rsidRPr="00050181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instrText xml:space="preserve"> NUMPAGES  </w:instrTex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="00814777">
              <w:rPr>
                <w:rFonts w:ascii="Arial" w:hAnsi="Arial" w:cs="Arial"/>
                <w:b/>
                <w:noProof/>
                <w:sz w:val="16"/>
                <w:szCs w:val="16"/>
              </w:rPr>
              <w:t>1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sdtContent>
        </w:sdt>
      </w:sdtContent>
    </w:sdt>
  </w:p>
  <w:p w14:paraId="0D74F7C0" w14:textId="77777777" w:rsidR="00050181" w:rsidRDefault="000501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61142" w14:textId="77777777" w:rsidR="00FA6F73" w:rsidRDefault="00FA6F73">
      <w:pPr>
        <w:spacing w:after="0" w:line="240" w:lineRule="auto"/>
      </w:pPr>
      <w:r>
        <w:separator/>
      </w:r>
    </w:p>
  </w:footnote>
  <w:footnote w:type="continuationSeparator" w:id="0">
    <w:p w14:paraId="4B6DB288" w14:textId="77777777" w:rsidR="00FA6F73" w:rsidRDefault="00FA6F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EAA83" w14:textId="2E2F4F6D" w:rsidR="002525A4" w:rsidRPr="002525A4" w:rsidRDefault="00050181" w:rsidP="00FE38D6">
    <w:pPr>
      <w:pStyle w:val="SectionHeading"/>
      <w:spacing w:before="0"/>
      <w:jc w:val="center"/>
      <w:rPr>
        <w:b w:val="0"/>
        <w:bCs/>
      </w:rPr>
    </w:pPr>
    <w:r w:rsidRPr="00CC4302">
      <w:rPr>
        <w:rFonts w:ascii="Arial" w:hAnsi="Arial" w:cs="Arial"/>
        <w:sz w:val="20"/>
        <w:szCs w:val="20"/>
      </w:rPr>
      <w:t>Subodh Kulkarni</w:t>
    </w:r>
    <w:r w:rsidR="00552079">
      <w:rPr>
        <w:rFonts w:ascii="Arial" w:hAnsi="Arial" w:cs="Arial"/>
        <w:sz w:val="20"/>
        <w:szCs w:val="20"/>
      </w:rPr>
      <w:t>, Ph.D.</w:t>
    </w:r>
    <w:r w:rsidR="00FE38D6">
      <w:rPr>
        <w:rFonts w:ascii="Arial" w:hAnsi="Arial" w:cs="Arial"/>
        <w:sz w:val="20"/>
        <w:szCs w:val="20"/>
      </w:rPr>
      <w:t xml:space="preserve"> (</w:t>
    </w:r>
    <w:r w:rsidR="00A97201" w:rsidRPr="002525A4">
      <w:rPr>
        <w:bCs/>
      </w:rPr>
      <w:t>US Citizen</w:t>
    </w:r>
    <w:r w:rsidR="00FE38D6">
      <w:rPr>
        <w:bCs/>
      </w:rPr>
      <w:t>)</w:t>
    </w:r>
  </w:p>
  <w:p w14:paraId="038AC7C4" w14:textId="321C712D" w:rsidR="001D1CA2" w:rsidRDefault="001D1CA2" w:rsidP="002525A4">
    <w:pPr>
      <w:spacing w:after="0"/>
      <w:jc w:val="center"/>
      <w:rPr>
        <w:rFonts w:ascii="Arial" w:eastAsia="Times New Roman" w:hAnsi="Arial" w:cs="Arial"/>
        <w:bCs/>
        <w:color w:val="40382D"/>
        <w:sz w:val="20"/>
        <w:szCs w:val="20"/>
      </w:rPr>
    </w:pPr>
    <w:r w:rsidRPr="001D1CA2">
      <w:rPr>
        <w:rFonts w:ascii="Arial" w:eastAsia="Times New Roman" w:hAnsi="Arial" w:cs="Arial"/>
        <w:bCs/>
        <w:color w:val="40382D"/>
        <w:sz w:val="20"/>
        <w:szCs w:val="20"/>
      </w:rPr>
      <w:t xml:space="preserve"> </w:t>
    </w:r>
    <w:r w:rsidR="00137ED5">
      <w:rPr>
        <w:rFonts w:ascii="Arial" w:eastAsia="Times New Roman" w:hAnsi="Arial" w:cs="Arial"/>
        <w:bCs/>
        <w:color w:val="40382D"/>
        <w:sz w:val="20"/>
        <w:szCs w:val="20"/>
      </w:rPr>
      <w:t>Kulkarnisub</w:t>
    </w:r>
    <w:r w:rsidR="00A97201">
      <w:rPr>
        <w:rFonts w:ascii="Arial" w:eastAsia="Times New Roman" w:hAnsi="Arial" w:cs="Arial"/>
        <w:bCs/>
        <w:color w:val="40382D"/>
        <w:sz w:val="20"/>
        <w:szCs w:val="20"/>
      </w:rPr>
      <w:t>odhs@johndeere.com</w:t>
    </w:r>
    <w:r>
      <w:rPr>
        <w:rFonts w:ascii="Arial" w:eastAsia="Times New Roman" w:hAnsi="Arial" w:cs="Arial"/>
        <w:bCs/>
        <w:color w:val="40382D"/>
        <w:sz w:val="20"/>
        <w:szCs w:val="20"/>
      </w:rPr>
      <w:t>, 479-595-2218</w:t>
    </w:r>
  </w:p>
  <w:p w14:paraId="10F7CD4C" w14:textId="16DBDD97" w:rsidR="00050181" w:rsidRPr="00CC4302" w:rsidRDefault="001D1CA2" w:rsidP="002C5D3C">
    <w:pPr>
      <w:spacing w:after="0"/>
      <w:jc w:val="center"/>
      <w:rPr>
        <w:rFonts w:ascii="Arial" w:eastAsia="Times New Roman" w:hAnsi="Arial" w:cs="Arial"/>
        <w:bCs/>
        <w:color w:val="40382D"/>
        <w:sz w:val="20"/>
        <w:szCs w:val="20"/>
      </w:rPr>
    </w:pPr>
    <w:r w:rsidRPr="00CC4302">
      <w:rPr>
        <w:rFonts w:ascii="Arial" w:eastAsia="Times New Roman" w:hAnsi="Arial" w:cs="Arial"/>
        <w:bCs/>
        <w:noProof/>
        <w:color w:val="40382D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9C581B5" wp14:editId="2D10D798">
              <wp:simplePos x="0" y="0"/>
              <wp:positionH relativeFrom="column">
                <wp:posOffset>15875</wp:posOffset>
              </wp:positionH>
              <wp:positionV relativeFrom="paragraph">
                <wp:posOffset>176530</wp:posOffset>
              </wp:positionV>
              <wp:extent cx="6400800" cy="0"/>
              <wp:effectExtent l="17780" t="13335" r="20320" b="15240"/>
              <wp:wrapNone/>
              <wp:docPr id="1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C0598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1.25pt;margin-top:13.9pt;width:7in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5E3"/>
    <w:multiLevelType w:val="hybridMultilevel"/>
    <w:tmpl w:val="B4CCA0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B6A65"/>
    <w:multiLevelType w:val="hybridMultilevel"/>
    <w:tmpl w:val="DA08FB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F4EC7"/>
    <w:multiLevelType w:val="hybridMultilevel"/>
    <w:tmpl w:val="FD84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55F9F"/>
    <w:multiLevelType w:val="hybridMultilevel"/>
    <w:tmpl w:val="4C1C4A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84D16"/>
    <w:multiLevelType w:val="hybridMultilevel"/>
    <w:tmpl w:val="071623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32B4C"/>
    <w:multiLevelType w:val="hybridMultilevel"/>
    <w:tmpl w:val="965003CA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43A52"/>
    <w:multiLevelType w:val="hybridMultilevel"/>
    <w:tmpl w:val="224886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5581C"/>
    <w:multiLevelType w:val="hybridMultilevel"/>
    <w:tmpl w:val="D1B6E384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69BE15F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40DAC"/>
    <w:multiLevelType w:val="hybridMultilevel"/>
    <w:tmpl w:val="7A0EE4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2572E"/>
    <w:multiLevelType w:val="hybridMultilevel"/>
    <w:tmpl w:val="8676C948"/>
    <w:lvl w:ilvl="0" w:tplc="0409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1" w15:restartNumberingAfterBreak="0">
    <w:nsid w:val="35B812EE"/>
    <w:multiLevelType w:val="hybridMultilevel"/>
    <w:tmpl w:val="F4D66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F562BD"/>
    <w:multiLevelType w:val="hybridMultilevel"/>
    <w:tmpl w:val="8B083044"/>
    <w:lvl w:ilvl="0" w:tplc="69BE15F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6D23C8"/>
    <w:multiLevelType w:val="hybridMultilevel"/>
    <w:tmpl w:val="D1D0B5F8"/>
    <w:lvl w:ilvl="0" w:tplc="69BE15F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21C4A"/>
    <w:multiLevelType w:val="hybridMultilevel"/>
    <w:tmpl w:val="DD64FD92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2A1D9A"/>
    <w:multiLevelType w:val="hybridMultilevel"/>
    <w:tmpl w:val="BDF63384"/>
    <w:lvl w:ilvl="0" w:tplc="69BE15F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DA014E"/>
    <w:multiLevelType w:val="hybridMultilevel"/>
    <w:tmpl w:val="7E1A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8033B"/>
    <w:multiLevelType w:val="hybridMultilevel"/>
    <w:tmpl w:val="FFF02C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B1D8D"/>
    <w:multiLevelType w:val="hybridMultilevel"/>
    <w:tmpl w:val="C0A62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B961A8"/>
    <w:multiLevelType w:val="hybridMultilevel"/>
    <w:tmpl w:val="798A2026"/>
    <w:lvl w:ilvl="0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76486B"/>
    <w:multiLevelType w:val="hybridMultilevel"/>
    <w:tmpl w:val="5DE0BC42"/>
    <w:lvl w:ilvl="0" w:tplc="9E2C8AD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2F7243"/>
    <w:multiLevelType w:val="hybridMultilevel"/>
    <w:tmpl w:val="AC445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C42FB8"/>
    <w:multiLevelType w:val="hybridMultilevel"/>
    <w:tmpl w:val="1D2C7644"/>
    <w:lvl w:ilvl="0" w:tplc="C4EE59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F0B6B67"/>
    <w:multiLevelType w:val="hybridMultilevel"/>
    <w:tmpl w:val="53EE3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FB2F44"/>
    <w:multiLevelType w:val="hybridMultilevel"/>
    <w:tmpl w:val="3F7E1B0A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16EFC"/>
    <w:multiLevelType w:val="hybridMultilevel"/>
    <w:tmpl w:val="1CD68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E57898"/>
    <w:multiLevelType w:val="hybridMultilevel"/>
    <w:tmpl w:val="6ED2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430AB7"/>
    <w:multiLevelType w:val="hybridMultilevel"/>
    <w:tmpl w:val="903CD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744430">
    <w:abstractNumId w:val="30"/>
  </w:num>
  <w:num w:numId="2" w16cid:durableId="110630576">
    <w:abstractNumId w:val="13"/>
  </w:num>
  <w:num w:numId="3" w16cid:durableId="1673071320">
    <w:abstractNumId w:val="21"/>
  </w:num>
  <w:num w:numId="4" w16cid:durableId="1786729603">
    <w:abstractNumId w:val="1"/>
  </w:num>
  <w:num w:numId="5" w16cid:durableId="420181798">
    <w:abstractNumId w:val="26"/>
  </w:num>
  <w:num w:numId="6" w16cid:durableId="1724521145">
    <w:abstractNumId w:val="23"/>
  </w:num>
  <w:num w:numId="7" w16cid:durableId="2031832216">
    <w:abstractNumId w:val="22"/>
  </w:num>
  <w:num w:numId="8" w16cid:durableId="504173413">
    <w:abstractNumId w:val="18"/>
  </w:num>
  <w:num w:numId="9" w16cid:durableId="1217401091">
    <w:abstractNumId w:val="19"/>
  </w:num>
  <w:num w:numId="10" w16cid:durableId="283465708">
    <w:abstractNumId w:val="4"/>
  </w:num>
  <w:num w:numId="11" w16cid:durableId="134640608">
    <w:abstractNumId w:val="10"/>
  </w:num>
  <w:num w:numId="12" w16cid:durableId="2053654040">
    <w:abstractNumId w:val="32"/>
  </w:num>
  <w:num w:numId="13" w16cid:durableId="401485983">
    <w:abstractNumId w:val="20"/>
  </w:num>
  <w:num w:numId="14" w16cid:durableId="328556137">
    <w:abstractNumId w:val="0"/>
  </w:num>
  <w:num w:numId="15" w16cid:durableId="445151858">
    <w:abstractNumId w:val="27"/>
  </w:num>
  <w:num w:numId="16" w16cid:durableId="1532763954">
    <w:abstractNumId w:val="3"/>
  </w:num>
  <w:num w:numId="17" w16cid:durableId="991640542">
    <w:abstractNumId w:val="11"/>
  </w:num>
  <w:num w:numId="18" w16cid:durableId="699940921">
    <w:abstractNumId w:val="24"/>
  </w:num>
  <w:num w:numId="19" w16cid:durableId="584338916">
    <w:abstractNumId w:val="31"/>
  </w:num>
  <w:num w:numId="20" w16cid:durableId="1101294725">
    <w:abstractNumId w:val="17"/>
  </w:num>
  <w:num w:numId="21" w16cid:durableId="1480725056">
    <w:abstractNumId w:val="15"/>
  </w:num>
  <w:num w:numId="22" w16cid:durableId="1627347871">
    <w:abstractNumId w:val="25"/>
  </w:num>
  <w:num w:numId="23" w16cid:durableId="1353335239">
    <w:abstractNumId w:val="28"/>
  </w:num>
  <w:num w:numId="24" w16cid:durableId="658538073">
    <w:abstractNumId w:val="2"/>
  </w:num>
  <w:num w:numId="25" w16cid:durableId="1570463452">
    <w:abstractNumId w:val="5"/>
  </w:num>
  <w:num w:numId="26" w16cid:durableId="224755426">
    <w:abstractNumId w:val="29"/>
  </w:num>
  <w:num w:numId="27" w16cid:durableId="262885127">
    <w:abstractNumId w:val="9"/>
  </w:num>
  <w:num w:numId="28" w16cid:durableId="1188366897">
    <w:abstractNumId w:val="7"/>
  </w:num>
  <w:num w:numId="29" w16cid:durableId="1713571837">
    <w:abstractNumId w:val="6"/>
  </w:num>
  <w:num w:numId="30" w16cid:durableId="1833643399">
    <w:abstractNumId w:val="16"/>
  </w:num>
  <w:num w:numId="31" w16cid:durableId="1170292595">
    <w:abstractNumId w:val="8"/>
  </w:num>
  <w:num w:numId="32" w16cid:durableId="378556212">
    <w:abstractNumId w:val="14"/>
  </w:num>
  <w:num w:numId="33" w16cid:durableId="12796819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07"/>
    <w:rsid w:val="000011C0"/>
    <w:rsid w:val="00004CAA"/>
    <w:rsid w:val="0000588E"/>
    <w:rsid w:val="00012D1C"/>
    <w:rsid w:val="0001314D"/>
    <w:rsid w:val="0002186C"/>
    <w:rsid w:val="00022BFD"/>
    <w:rsid w:val="000247C8"/>
    <w:rsid w:val="00026747"/>
    <w:rsid w:val="00026815"/>
    <w:rsid w:val="00026E0E"/>
    <w:rsid w:val="0003315C"/>
    <w:rsid w:val="0003341C"/>
    <w:rsid w:val="0003731E"/>
    <w:rsid w:val="0003794D"/>
    <w:rsid w:val="000379C7"/>
    <w:rsid w:val="00040003"/>
    <w:rsid w:val="000411DB"/>
    <w:rsid w:val="00041FD1"/>
    <w:rsid w:val="00044B58"/>
    <w:rsid w:val="0004630B"/>
    <w:rsid w:val="00050181"/>
    <w:rsid w:val="00050679"/>
    <w:rsid w:val="00050C8C"/>
    <w:rsid w:val="0005211A"/>
    <w:rsid w:val="00056278"/>
    <w:rsid w:val="0005692E"/>
    <w:rsid w:val="00060748"/>
    <w:rsid w:val="000609DE"/>
    <w:rsid w:val="00063614"/>
    <w:rsid w:val="00064B32"/>
    <w:rsid w:val="00067831"/>
    <w:rsid w:val="00067C37"/>
    <w:rsid w:val="00071ED9"/>
    <w:rsid w:val="000729E2"/>
    <w:rsid w:val="00074845"/>
    <w:rsid w:val="00076B9F"/>
    <w:rsid w:val="00076CD6"/>
    <w:rsid w:val="00076D3B"/>
    <w:rsid w:val="000809CF"/>
    <w:rsid w:val="0008286B"/>
    <w:rsid w:val="000841C0"/>
    <w:rsid w:val="000843EC"/>
    <w:rsid w:val="0009170E"/>
    <w:rsid w:val="0009291D"/>
    <w:rsid w:val="0009318D"/>
    <w:rsid w:val="00094658"/>
    <w:rsid w:val="00094B14"/>
    <w:rsid w:val="00094BF7"/>
    <w:rsid w:val="000961CB"/>
    <w:rsid w:val="00097986"/>
    <w:rsid w:val="000A4911"/>
    <w:rsid w:val="000A5354"/>
    <w:rsid w:val="000B4A2D"/>
    <w:rsid w:val="000B7932"/>
    <w:rsid w:val="000C5972"/>
    <w:rsid w:val="000C678D"/>
    <w:rsid w:val="000D0897"/>
    <w:rsid w:val="000D08E6"/>
    <w:rsid w:val="000D1C5C"/>
    <w:rsid w:val="000D3170"/>
    <w:rsid w:val="000E0013"/>
    <w:rsid w:val="000E260F"/>
    <w:rsid w:val="000E309F"/>
    <w:rsid w:val="000E387D"/>
    <w:rsid w:val="000F2F57"/>
    <w:rsid w:val="001127B8"/>
    <w:rsid w:val="00113AE0"/>
    <w:rsid w:val="00122947"/>
    <w:rsid w:val="0012337A"/>
    <w:rsid w:val="00123405"/>
    <w:rsid w:val="00126415"/>
    <w:rsid w:val="001339B2"/>
    <w:rsid w:val="00133DB4"/>
    <w:rsid w:val="001365A4"/>
    <w:rsid w:val="00137ED5"/>
    <w:rsid w:val="00141680"/>
    <w:rsid w:val="0014334F"/>
    <w:rsid w:val="00143CF0"/>
    <w:rsid w:val="00146108"/>
    <w:rsid w:val="001502B9"/>
    <w:rsid w:val="00152251"/>
    <w:rsid w:val="00154155"/>
    <w:rsid w:val="00157925"/>
    <w:rsid w:val="001627C5"/>
    <w:rsid w:val="001709FA"/>
    <w:rsid w:val="00170ECC"/>
    <w:rsid w:val="00171DDD"/>
    <w:rsid w:val="00173428"/>
    <w:rsid w:val="00175450"/>
    <w:rsid w:val="00181131"/>
    <w:rsid w:val="001845BF"/>
    <w:rsid w:val="0019104E"/>
    <w:rsid w:val="00196B33"/>
    <w:rsid w:val="001A649B"/>
    <w:rsid w:val="001A7116"/>
    <w:rsid w:val="001B0D4F"/>
    <w:rsid w:val="001B1BCF"/>
    <w:rsid w:val="001B344B"/>
    <w:rsid w:val="001B3EB1"/>
    <w:rsid w:val="001B4475"/>
    <w:rsid w:val="001B5036"/>
    <w:rsid w:val="001B5C90"/>
    <w:rsid w:val="001C0BD1"/>
    <w:rsid w:val="001C1BEC"/>
    <w:rsid w:val="001C20A2"/>
    <w:rsid w:val="001C40A4"/>
    <w:rsid w:val="001C7705"/>
    <w:rsid w:val="001C7C6F"/>
    <w:rsid w:val="001D06E6"/>
    <w:rsid w:val="001D07FC"/>
    <w:rsid w:val="001D0A4A"/>
    <w:rsid w:val="001D126A"/>
    <w:rsid w:val="001D13F4"/>
    <w:rsid w:val="001D1CA2"/>
    <w:rsid w:val="001D406D"/>
    <w:rsid w:val="001D593C"/>
    <w:rsid w:val="001D6ADB"/>
    <w:rsid w:val="001E032F"/>
    <w:rsid w:val="001E1275"/>
    <w:rsid w:val="001E4431"/>
    <w:rsid w:val="001E455E"/>
    <w:rsid w:val="001E46FD"/>
    <w:rsid w:val="001E562B"/>
    <w:rsid w:val="001E6C07"/>
    <w:rsid w:val="001F0E56"/>
    <w:rsid w:val="001F6750"/>
    <w:rsid w:val="001F7B86"/>
    <w:rsid w:val="002015A0"/>
    <w:rsid w:val="00202C37"/>
    <w:rsid w:val="00203341"/>
    <w:rsid w:val="00203CED"/>
    <w:rsid w:val="002042E7"/>
    <w:rsid w:val="00206BEF"/>
    <w:rsid w:val="00215921"/>
    <w:rsid w:val="00221E4D"/>
    <w:rsid w:val="002244A7"/>
    <w:rsid w:val="00225A51"/>
    <w:rsid w:val="00226688"/>
    <w:rsid w:val="00232E6A"/>
    <w:rsid w:val="002358D8"/>
    <w:rsid w:val="00235A4F"/>
    <w:rsid w:val="00240581"/>
    <w:rsid w:val="002455A6"/>
    <w:rsid w:val="00246653"/>
    <w:rsid w:val="0025034C"/>
    <w:rsid w:val="00250D13"/>
    <w:rsid w:val="00252513"/>
    <w:rsid w:val="002525A4"/>
    <w:rsid w:val="00253B43"/>
    <w:rsid w:val="0025555E"/>
    <w:rsid w:val="002567A1"/>
    <w:rsid w:val="00256FFF"/>
    <w:rsid w:val="00264B67"/>
    <w:rsid w:val="00266815"/>
    <w:rsid w:val="00266E88"/>
    <w:rsid w:val="002703B0"/>
    <w:rsid w:val="00270B18"/>
    <w:rsid w:val="002812FD"/>
    <w:rsid w:val="0028143A"/>
    <w:rsid w:val="002845C5"/>
    <w:rsid w:val="00285AD5"/>
    <w:rsid w:val="00294ADD"/>
    <w:rsid w:val="002964EC"/>
    <w:rsid w:val="00297B65"/>
    <w:rsid w:val="002A262E"/>
    <w:rsid w:val="002A42EC"/>
    <w:rsid w:val="002A4A18"/>
    <w:rsid w:val="002A6121"/>
    <w:rsid w:val="002A6DA4"/>
    <w:rsid w:val="002A6FFB"/>
    <w:rsid w:val="002B03EF"/>
    <w:rsid w:val="002B0BAE"/>
    <w:rsid w:val="002B2EB8"/>
    <w:rsid w:val="002C2CF2"/>
    <w:rsid w:val="002C2FA8"/>
    <w:rsid w:val="002C47BE"/>
    <w:rsid w:val="002C585E"/>
    <w:rsid w:val="002C5D3C"/>
    <w:rsid w:val="002C6D53"/>
    <w:rsid w:val="002D10D8"/>
    <w:rsid w:val="002D518B"/>
    <w:rsid w:val="002D7546"/>
    <w:rsid w:val="002E19A7"/>
    <w:rsid w:val="002E1B3C"/>
    <w:rsid w:val="002E5BAF"/>
    <w:rsid w:val="002E620F"/>
    <w:rsid w:val="002E6E27"/>
    <w:rsid w:val="002E7232"/>
    <w:rsid w:val="002F387E"/>
    <w:rsid w:val="002F417B"/>
    <w:rsid w:val="002F4BB6"/>
    <w:rsid w:val="002F5D7C"/>
    <w:rsid w:val="00302B86"/>
    <w:rsid w:val="00304231"/>
    <w:rsid w:val="00310540"/>
    <w:rsid w:val="00310790"/>
    <w:rsid w:val="00312BE3"/>
    <w:rsid w:val="003132C6"/>
    <w:rsid w:val="003137C5"/>
    <w:rsid w:val="0031454E"/>
    <w:rsid w:val="00314EC4"/>
    <w:rsid w:val="00320D5F"/>
    <w:rsid w:val="00324C49"/>
    <w:rsid w:val="00324FE8"/>
    <w:rsid w:val="003307E9"/>
    <w:rsid w:val="00335641"/>
    <w:rsid w:val="00342400"/>
    <w:rsid w:val="003427D9"/>
    <w:rsid w:val="003439B3"/>
    <w:rsid w:val="00346549"/>
    <w:rsid w:val="00347157"/>
    <w:rsid w:val="00350780"/>
    <w:rsid w:val="00351464"/>
    <w:rsid w:val="00361529"/>
    <w:rsid w:val="00362258"/>
    <w:rsid w:val="00366F0C"/>
    <w:rsid w:val="00371817"/>
    <w:rsid w:val="00372104"/>
    <w:rsid w:val="00374217"/>
    <w:rsid w:val="00383296"/>
    <w:rsid w:val="00383AB0"/>
    <w:rsid w:val="0038475F"/>
    <w:rsid w:val="00386987"/>
    <w:rsid w:val="003872F2"/>
    <w:rsid w:val="00390400"/>
    <w:rsid w:val="00390C80"/>
    <w:rsid w:val="003918DF"/>
    <w:rsid w:val="003941C7"/>
    <w:rsid w:val="00397E17"/>
    <w:rsid w:val="003A0858"/>
    <w:rsid w:val="003A2B3E"/>
    <w:rsid w:val="003A36E3"/>
    <w:rsid w:val="003A3B82"/>
    <w:rsid w:val="003A4A16"/>
    <w:rsid w:val="003B40FE"/>
    <w:rsid w:val="003B608A"/>
    <w:rsid w:val="003B6444"/>
    <w:rsid w:val="003C022A"/>
    <w:rsid w:val="003C0996"/>
    <w:rsid w:val="003C0A6A"/>
    <w:rsid w:val="003C2C88"/>
    <w:rsid w:val="003C2E7E"/>
    <w:rsid w:val="003C3421"/>
    <w:rsid w:val="003C45E2"/>
    <w:rsid w:val="003C7C21"/>
    <w:rsid w:val="003C7DA8"/>
    <w:rsid w:val="003D5E98"/>
    <w:rsid w:val="003D7323"/>
    <w:rsid w:val="003E0662"/>
    <w:rsid w:val="003E2E17"/>
    <w:rsid w:val="003E3B93"/>
    <w:rsid w:val="003E500D"/>
    <w:rsid w:val="003E53CD"/>
    <w:rsid w:val="003F06D8"/>
    <w:rsid w:val="003F309C"/>
    <w:rsid w:val="003F316C"/>
    <w:rsid w:val="003F3ED2"/>
    <w:rsid w:val="003F4683"/>
    <w:rsid w:val="003F67AD"/>
    <w:rsid w:val="004006B1"/>
    <w:rsid w:val="00400CF8"/>
    <w:rsid w:val="0040702F"/>
    <w:rsid w:val="004105AC"/>
    <w:rsid w:val="00411F64"/>
    <w:rsid w:val="00412B63"/>
    <w:rsid w:val="0041665F"/>
    <w:rsid w:val="0042244E"/>
    <w:rsid w:val="00422FB3"/>
    <w:rsid w:val="00423562"/>
    <w:rsid w:val="00426691"/>
    <w:rsid w:val="0042683E"/>
    <w:rsid w:val="00431504"/>
    <w:rsid w:val="00431867"/>
    <w:rsid w:val="00435772"/>
    <w:rsid w:val="004364BF"/>
    <w:rsid w:val="00441F5F"/>
    <w:rsid w:val="00445B7E"/>
    <w:rsid w:val="00445FB6"/>
    <w:rsid w:val="00446A3F"/>
    <w:rsid w:val="00446CBA"/>
    <w:rsid w:val="00447573"/>
    <w:rsid w:val="00452593"/>
    <w:rsid w:val="0045426E"/>
    <w:rsid w:val="004551E4"/>
    <w:rsid w:val="00460400"/>
    <w:rsid w:val="004604DE"/>
    <w:rsid w:val="004614CD"/>
    <w:rsid w:val="00462B83"/>
    <w:rsid w:val="00467F5B"/>
    <w:rsid w:val="00472985"/>
    <w:rsid w:val="00473800"/>
    <w:rsid w:val="00474E02"/>
    <w:rsid w:val="004778D0"/>
    <w:rsid w:val="00480B53"/>
    <w:rsid w:val="0048294C"/>
    <w:rsid w:val="00485A18"/>
    <w:rsid w:val="004907DE"/>
    <w:rsid w:val="00491A90"/>
    <w:rsid w:val="00493EA9"/>
    <w:rsid w:val="00496212"/>
    <w:rsid w:val="00496BF0"/>
    <w:rsid w:val="004A18A9"/>
    <w:rsid w:val="004A1D9A"/>
    <w:rsid w:val="004A4883"/>
    <w:rsid w:val="004A4CC0"/>
    <w:rsid w:val="004A5DA8"/>
    <w:rsid w:val="004A7937"/>
    <w:rsid w:val="004B009C"/>
    <w:rsid w:val="004B0288"/>
    <w:rsid w:val="004B1632"/>
    <w:rsid w:val="004B1A80"/>
    <w:rsid w:val="004B2BC7"/>
    <w:rsid w:val="004B349E"/>
    <w:rsid w:val="004C1503"/>
    <w:rsid w:val="004C552E"/>
    <w:rsid w:val="004C6D9C"/>
    <w:rsid w:val="004D2BD3"/>
    <w:rsid w:val="004D2C08"/>
    <w:rsid w:val="004D5C71"/>
    <w:rsid w:val="004D7658"/>
    <w:rsid w:val="004E04C1"/>
    <w:rsid w:val="004E33A1"/>
    <w:rsid w:val="004E3F31"/>
    <w:rsid w:val="004E72C6"/>
    <w:rsid w:val="004F015C"/>
    <w:rsid w:val="004F1A6A"/>
    <w:rsid w:val="004F526D"/>
    <w:rsid w:val="004F60BD"/>
    <w:rsid w:val="00500127"/>
    <w:rsid w:val="005015DF"/>
    <w:rsid w:val="00501905"/>
    <w:rsid w:val="0050315D"/>
    <w:rsid w:val="00504E60"/>
    <w:rsid w:val="00505167"/>
    <w:rsid w:val="00507C66"/>
    <w:rsid w:val="00514D95"/>
    <w:rsid w:val="00515629"/>
    <w:rsid w:val="00520188"/>
    <w:rsid w:val="00521832"/>
    <w:rsid w:val="00523C26"/>
    <w:rsid w:val="00524BFB"/>
    <w:rsid w:val="00525593"/>
    <w:rsid w:val="00525ECB"/>
    <w:rsid w:val="0052770D"/>
    <w:rsid w:val="00532C5B"/>
    <w:rsid w:val="005336E7"/>
    <w:rsid w:val="00534463"/>
    <w:rsid w:val="00540ACD"/>
    <w:rsid w:val="0054215B"/>
    <w:rsid w:val="00543503"/>
    <w:rsid w:val="00543687"/>
    <w:rsid w:val="005470FC"/>
    <w:rsid w:val="00550CB8"/>
    <w:rsid w:val="00552079"/>
    <w:rsid w:val="00554598"/>
    <w:rsid w:val="00561299"/>
    <w:rsid w:val="00562BC9"/>
    <w:rsid w:val="0056366D"/>
    <w:rsid w:val="00564877"/>
    <w:rsid w:val="0056543F"/>
    <w:rsid w:val="005668C2"/>
    <w:rsid w:val="00573533"/>
    <w:rsid w:val="005746A4"/>
    <w:rsid w:val="005765AF"/>
    <w:rsid w:val="00581507"/>
    <w:rsid w:val="00585C24"/>
    <w:rsid w:val="00585F4E"/>
    <w:rsid w:val="00587779"/>
    <w:rsid w:val="00590487"/>
    <w:rsid w:val="00590C5E"/>
    <w:rsid w:val="005A0379"/>
    <w:rsid w:val="005A3AA3"/>
    <w:rsid w:val="005A4E1D"/>
    <w:rsid w:val="005B0096"/>
    <w:rsid w:val="005B4509"/>
    <w:rsid w:val="005B7806"/>
    <w:rsid w:val="005C1914"/>
    <w:rsid w:val="005C5143"/>
    <w:rsid w:val="005D1F72"/>
    <w:rsid w:val="005D34D8"/>
    <w:rsid w:val="005D5755"/>
    <w:rsid w:val="005D6DCA"/>
    <w:rsid w:val="005E0A14"/>
    <w:rsid w:val="005E31F3"/>
    <w:rsid w:val="005E4D2D"/>
    <w:rsid w:val="005E5809"/>
    <w:rsid w:val="005E5F08"/>
    <w:rsid w:val="005F29B9"/>
    <w:rsid w:val="005F30AD"/>
    <w:rsid w:val="005F34EC"/>
    <w:rsid w:val="005F601E"/>
    <w:rsid w:val="005F607F"/>
    <w:rsid w:val="005F65BA"/>
    <w:rsid w:val="005F6B0F"/>
    <w:rsid w:val="006016FC"/>
    <w:rsid w:val="00604456"/>
    <w:rsid w:val="006115E0"/>
    <w:rsid w:val="006133C0"/>
    <w:rsid w:val="00613F42"/>
    <w:rsid w:val="00614DEF"/>
    <w:rsid w:val="006238ED"/>
    <w:rsid w:val="0062713B"/>
    <w:rsid w:val="006304E8"/>
    <w:rsid w:val="00631C3D"/>
    <w:rsid w:val="00640ED7"/>
    <w:rsid w:val="006426C5"/>
    <w:rsid w:val="006441B4"/>
    <w:rsid w:val="00646101"/>
    <w:rsid w:val="00647513"/>
    <w:rsid w:val="00647DFF"/>
    <w:rsid w:val="0065081B"/>
    <w:rsid w:val="006513B8"/>
    <w:rsid w:val="00652108"/>
    <w:rsid w:val="00653D4D"/>
    <w:rsid w:val="006564A8"/>
    <w:rsid w:val="00656B9C"/>
    <w:rsid w:val="0066022E"/>
    <w:rsid w:val="00662599"/>
    <w:rsid w:val="00663EC1"/>
    <w:rsid w:val="00664132"/>
    <w:rsid w:val="0066740A"/>
    <w:rsid w:val="00672AA4"/>
    <w:rsid w:val="00672D1C"/>
    <w:rsid w:val="00675A48"/>
    <w:rsid w:val="00676381"/>
    <w:rsid w:val="00676948"/>
    <w:rsid w:val="00677445"/>
    <w:rsid w:val="00677909"/>
    <w:rsid w:val="006807C1"/>
    <w:rsid w:val="00680D9F"/>
    <w:rsid w:val="006830CB"/>
    <w:rsid w:val="00683DA9"/>
    <w:rsid w:val="0068589A"/>
    <w:rsid w:val="00687574"/>
    <w:rsid w:val="006879D7"/>
    <w:rsid w:val="00691FF5"/>
    <w:rsid w:val="00697043"/>
    <w:rsid w:val="0069767B"/>
    <w:rsid w:val="006A027C"/>
    <w:rsid w:val="006A151F"/>
    <w:rsid w:val="006B01DD"/>
    <w:rsid w:val="006B06AB"/>
    <w:rsid w:val="006B0BD3"/>
    <w:rsid w:val="006B6F8C"/>
    <w:rsid w:val="006C04EC"/>
    <w:rsid w:val="006C4678"/>
    <w:rsid w:val="006C4C75"/>
    <w:rsid w:val="006C7926"/>
    <w:rsid w:val="006C7A80"/>
    <w:rsid w:val="006E2AF6"/>
    <w:rsid w:val="006E4E55"/>
    <w:rsid w:val="006F175E"/>
    <w:rsid w:val="006F2289"/>
    <w:rsid w:val="006F3DE1"/>
    <w:rsid w:val="006F7AA0"/>
    <w:rsid w:val="007004E2"/>
    <w:rsid w:val="00700CD2"/>
    <w:rsid w:val="0070220A"/>
    <w:rsid w:val="00702FC0"/>
    <w:rsid w:val="00703FA6"/>
    <w:rsid w:val="007055E1"/>
    <w:rsid w:val="00705951"/>
    <w:rsid w:val="00706DB9"/>
    <w:rsid w:val="0071047A"/>
    <w:rsid w:val="00710ACA"/>
    <w:rsid w:val="00711F9A"/>
    <w:rsid w:val="0071258F"/>
    <w:rsid w:val="0071300E"/>
    <w:rsid w:val="007135EC"/>
    <w:rsid w:val="00713E4A"/>
    <w:rsid w:val="0071427F"/>
    <w:rsid w:val="00714EBC"/>
    <w:rsid w:val="00720BC0"/>
    <w:rsid w:val="007225BF"/>
    <w:rsid w:val="00722859"/>
    <w:rsid w:val="00723A2D"/>
    <w:rsid w:val="007255BE"/>
    <w:rsid w:val="007255DB"/>
    <w:rsid w:val="007308A7"/>
    <w:rsid w:val="00731C67"/>
    <w:rsid w:val="007325FE"/>
    <w:rsid w:val="0073508C"/>
    <w:rsid w:val="007419F2"/>
    <w:rsid w:val="0074289E"/>
    <w:rsid w:val="00743801"/>
    <w:rsid w:val="00746C06"/>
    <w:rsid w:val="00753425"/>
    <w:rsid w:val="00754A6F"/>
    <w:rsid w:val="0076242A"/>
    <w:rsid w:val="007658F3"/>
    <w:rsid w:val="00767C9D"/>
    <w:rsid w:val="00767F56"/>
    <w:rsid w:val="007713BE"/>
    <w:rsid w:val="007745FF"/>
    <w:rsid w:val="00776B1D"/>
    <w:rsid w:val="00780616"/>
    <w:rsid w:val="007811B9"/>
    <w:rsid w:val="007811F0"/>
    <w:rsid w:val="00781551"/>
    <w:rsid w:val="00785781"/>
    <w:rsid w:val="00786106"/>
    <w:rsid w:val="00786BB1"/>
    <w:rsid w:val="00790677"/>
    <w:rsid w:val="00790D1B"/>
    <w:rsid w:val="00791288"/>
    <w:rsid w:val="00791B04"/>
    <w:rsid w:val="00793FAF"/>
    <w:rsid w:val="00794FFB"/>
    <w:rsid w:val="007957C3"/>
    <w:rsid w:val="007959CC"/>
    <w:rsid w:val="00797BD0"/>
    <w:rsid w:val="007A02E5"/>
    <w:rsid w:val="007A0D27"/>
    <w:rsid w:val="007A17C0"/>
    <w:rsid w:val="007A2ABB"/>
    <w:rsid w:val="007A2D18"/>
    <w:rsid w:val="007A3570"/>
    <w:rsid w:val="007A6226"/>
    <w:rsid w:val="007A6C5F"/>
    <w:rsid w:val="007B3BC3"/>
    <w:rsid w:val="007B45A6"/>
    <w:rsid w:val="007B4E2F"/>
    <w:rsid w:val="007C0FAA"/>
    <w:rsid w:val="007C1458"/>
    <w:rsid w:val="007C1C82"/>
    <w:rsid w:val="007C22A2"/>
    <w:rsid w:val="007C2430"/>
    <w:rsid w:val="007C41DB"/>
    <w:rsid w:val="007C5795"/>
    <w:rsid w:val="007D0163"/>
    <w:rsid w:val="007D1A41"/>
    <w:rsid w:val="007D2BCA"/>
    <w:rsid w:val="007D3E70"/>
    <w:rsid w:val="007D4C0B"/>
    <w:rsid w:val="007D5459"/>
    <w:rsid w:val="007D613E"/>
    <w:rsid w:val="007E0BC4"/>
    <w:rsid w:val="007E0D13"/>
    <w:rsid w:val="007E12E9"/>
    <w:rsid w:val="007E453A"/>
    <w:rsid w:val="007E5FBF"/>
    <w:rsid w:val="007E60D9"/>
    <w:rsid w:val="007E6D3A"/>
    <w:rsid w:val="007E7A46"/>
    <w:rsid w:val="007F365A"/>
    <w:rsid w:val="007F4547"/>
    <w:rsid w:val="007F5122"/>
    <w:rsid w:val="007F714C"/>
    <w:rsid w:val="008067B0"/>
    <w:rsid w:val="0081051F"/>
    <w:rsid w:val="0081162D"/>
    <w:rsid w:val="008131C5"/>
    <w:rsid w:val="00814777"/>
    <w:rsid w:val="00816A73"/>
    <w:rsid w:val="008261F9"/>
    <w:rsid w:val="00827262"/>
    <w:rsid w:val="00835B2F"/>
    <w:rsid w:val="00835B9B"/>
    <w:rsid w:val="0083797C"/>
    <w:rsid w:val="008434AF"/>
    <w:rsid w:val="0084688C"/>
    <w:rsid w:val="00846D0A"/>
    <w:rsid w:val="008506DF"/>
    <w:rsid w:val="00850D05"/>
    <w:rsid w:val="008510FA"/>
    <w:rsid w:val="00852071"/>
    <w:rsid w:val="00853313"/>
    <w:rsid w:val="00870133"/>
    <w:rsid w:val="00871DC2"/>
    <w:rsid w:val="00872896"/>
    <w:rsid w:val="008748E7"/>
    <w:rsid w:val="00882B44"/>
    <w:rsid w:val="00883909"/>
    <w:rsid w:val="00890B45"/>
    <w:rsid w:val="00891968"/>
    <w:rsid w:val="00892363"/>
    <w:rsid w:val="00894FEE"/>
    <w:rsid w:val="008A086F"/>
    <w:rsid w:val="008A0A67"/>
    <w:rsid w:val="008A0C74"/>
    <w:rsid w:val="008A5166"/>
    <w:rsid w:val="008A654C"/>
    <w:rsid w:val="008B3238"/>
    <w:rsid w:val="008B590B"/>
    <w:rsid w:val="008C30D1"/>
    <w:rsid w:val="008C579F"/>
    <w:rsid w:val="008C68EE"/>
    <w:rsid w:val="008D08EC"/>
    <w:rsid w:val="008D2544"/>
    <w:rsid w:val="008D471E"/>
    <w:rsid w:val="008D4814"/>
    <w:rsid w:val="008D5D93"/>
    <w:rsid w:val="008D6B08"/>
    <w:rsid w:val="008E30DA"/>
    <w:rsid w:val="008E443C"/>
    <w:rsid w:val="008E4E22"/>
    <w:rsid w:val="008E5560"/>
    <w:rsid w:val="008F2B5C"/>
    <w:rsid w:val="008F3CE4"/>
    <w:rsid w:val="008F47FA"/>
    <w:rsid w:val="008F69AF"/>
    <w:rsid w:val="008F6BF5"/>
    <w:rsid w:val="00902233"/>
    <w:rsid w:val="009101BE"/>
    <w:rsid w:val="009105C2"/>
    <w:rsid w:val="00910FD1"/>
    <w:rsid w:val="0091548D"/>
    <w:rsid w:val="009179BB"/>
    <w:rsid w:val="0092358F"/>
    <w:rsid w:val="009254F7"/>
    <w:rsid w:val="00925684"/>
    <w:rsid w:val="009306C9"/>
    <w:rsid w:val="009322D3"/>
    <w:rsid w:val="009345C1"/>
    <w:rsid w:val="009373FC"/>
    <w:rsid w:val="00945446"/>
    <w:rsid w:val="00952467"/>
    <w:rsid w:val="00954644"/>
    <w:rsid w:val="009613AE"/>
    <w:rsid w:val="0096328C"/>
    <w:rsid w:val="00965480"/>
    <w:rsid w:val="00965B45"/>
    <w:rsid w:val="00967877"/>
    <w:rsid w:val="00970671"/>
    <w:rsid w:val="009708C6"/>
    <w:rsid w:val="00971A23"/>
    <w:rsid w:val="00972C0A"/>
    <w:rsid w:val="00973E51"/>
    <w:rsid w:val="00974B0A"/>
    <w:rsid w:val="009801E7"/>
    <w:rsid w:val="0098453A"/>
    <w:rsid w:val="00986290"/>
    <w:rsid w:val="009873A0"/>
    <w:rsid w:val="0098773B"/>
    <w:rsid w:val="009878E3"/>
    <w:rsid w:val="0099107B"/>
    <w:rsid w:val="00996354"/>
    <w:rsid w:val="009A0393"/>
    <w:rsid w:val="009B375B"/>
    <w:rsid w:val="009B5A51"/>
    <w:rsid w:val="009B6B64"/>
    <w:rsid w:val="009C5A7F"/>
    <w:rsid w:val="009C7B54"/>
    <w:rsid w:val="009D263B"/>
    <w:rsid w:val="009D3B94"/>
    <w:rsid w:val="009D3BF2"/>
    <w:rsid w:val="009D46D2"/>
    <w:rsid w:val="009D46EB"/>
    <w:rsid w:val="009D481E"/>
    <w:rsid w:val="009E03B1"/>
    <w:rsid w:val="009E10DC"/>
    <w:rsid w:val="009E191C"/>
    <w:rsid w:val="009E79CC"/>
    <w:rsid w:val="009F1619"/>
    <w:rsid w:val="009F2F6A"/>
    <w:rsid w:val="009F67FA"/>
    <w:rsid w:val="009F712B"/>
    <w:rsid w:val="009F7AA4"/>
    <w:rsid w:val="00A01C25"/>
    <w:rsid w:val="00A01F51"/>
    <w:rsid w:val="00A03145"/>
    <w:rsid w:val="00A122AF"/>
    <w:rsid w:val="00A145D3"/>
    <w:rsid w:val="00A14A04"/>
    <w:rsid w:val="00A14B18"/>
    <w:rsid w:val="00A160A3"/>
    <w:rsid w:val="00A213A8"/>
    <w:rsid w:val="00A23F1D"/>
    <w:rsid w:val="00A24430"/>
    <w:rsid w:val="00A2582F"/>
    <w:rsid w:val="00A26943"/>
    <w:rsid w:val="00A27AE2"/>
    <w:rsid w:val="00A27AF7"/>
    <w:rsid w:val="00A30B86"/>
    <w:rsid w:val="00A3549E"/>
    <w:rsid w:val="00A41AB9"/>
    <w:rsid w:val="00A43091"/>
    <w:rsid w:val="00A43754"/>
    <w:rsid w:val="00A53D49"/>
    <w:rsid w:val="00A543DA"/>
    <w:rsid w:val="00A54CCF"/>
    <w:rsid w:val="00A55E18"/>
    <w:rsid w:val="00A56A58"/>
    <w:rsid w:val="00A56BD2"/>
    <w:rsid w:val="00A5783B"/>
    <w:rsid w:val="00A65A7B"/>
    <w:rsid w:val="00A726A9"/>
    <w:rsid w:val="00A75211"/>
    <w:rsid w:val="00A77B20"/>
    <w:rsid w:val="00A8055B"/>
    <w:rsid w:val="00A83F26"/>
    <w:rsid w:val="00A8446D"/>
    <w:rsid w:val="00A87AF3"/>
    <w:rsid w:val="00A9158C"/>
    <w:rsid w:val="00A917F9"/>
    <w:rsid w:val="00A92415"/>
    <w:rsid w:val="00A940B1"/>
    <w:rsid w:val="00A946D6"/>
    <w:rsid w:val="00A96F1E"/>
    <w:rsid w:val="00A97201"/>
    <w:rsid w:val="00AA29BA"/>
    <w:rsid w:val="00AA46D4"/>
    <w:rsid w:val="00AA6A95"/>
    <w:rsid w:val="00AA7485"/>
    <w:rsid w:val="00AB0E36"/>
    <w:rsid w:val="00AB2F08"/>
    <w:rsid w:val="00AB3C73"/>
    <w:rsid w:val="00AB5C84"/>
    <w:rsid w:val="00AB7E50"/>
    <w:rsid w:val="00AC2279"/>
    <w:rsid w:val="00AC381C"/>
    <w:rsid w:val="00AC65DD"/>
    <w:rsid w:val="00AC6A10"/>
    <w:rsid w:val="00AD0C18"/>
    <w:rsid w:val="00AD0F9E"/>
    <w:rsid w:val="00AD17AC"/>
    <w:rsid w:val="00AD1B7B"/>
    <w:rsid w:val="00AD38D1"/>
    <w:rsid w:val="00AD711A"/>
    <w:rsid w:val="00AD722E"/>
    <w:rsid w:val="00AE1975"/>
    <w:rsid w:val="00AE47DF"/>
    <w:rsid w:val="00AE4867"/>
    <w:rsid w:val="00AE5497"/>
    <w:rsid w:val="00AE6F65"/>
    <w:rsid w:val="00AF0CFC"/>
    <w:rsid w:val="00AF1317"/>
    <w:rsid w:val="00AF131A"/>
    <w:rsid w:val="00AF3127"/>
    <w:rsid w:val="00AF3B1E"/>
    <w:rsid w:val="00AF46A6"/>
    <w:rsid w:val="00AF48C2"/>
    <w:rsid w:val="00AF65EC"/>
    <w:rsid w:val="00B0241C"/>
    <w:rsid w:val="00B0551E"/>
    <w:rsid w:val="00B1316A"/>
    <w:rsid w:val="00B13826"/>
    <w:rsid w:val="00B17E35"/>
    <w:rsid w:val="00B17FD4"/>
    <w:rsid w:val="00B208E9"/>
    <w:rsid w:val="00B213C3"/>
    <w:rsid w:val="00B2153D"/>
    <w:rsid w:val="00B234DD"/>
    <w:rsid w:val="00B23A64"/>
    <w:rsid w:val="00B24639"/>
    <w:rsid w:val="00B27BEE"/>
    <w:rsid w:val="00B30CF2"/>
    <w:rsid w:val="00B35220"/>
    <w:rsid w:val="00B374DF"/>
    <w:rsid w:val="00B4087B"/>
    <w:rsid w:val="00B420DB"/>
    <w:rsid w:val="00B43895"/>
    <w:rsid w:val="00B50F04"/>
    <w:rsid w:val="00B52E60"/>
    <w:rsid w:val="00B5404B"/>
    <w:rsid w:val="00B543AB"/>
    <w:rsid w:val="00B57D42"/>
    <w:rsid w:val="00B57E81"/>
    <w:rsid w:val="00B6163E"/>
    <w:rsid w:val="00B636CD"/>
    <w:rsid w:val="00B72F91"/>
    <w:rsid w:val="00B733B3"/>
    <w:rsid w:val="00B7528E"/>
    <w:rsid w:val="00B76351"/>
    <w:rsid w:val="00B7743C"/>
    <w:rsid w:val="00B80018"/>
    <w:rsid w:val="00B80EF4"/>
    <w:rsid w:val="00B8125B"/>
    <w:rsid w:val="00B8152E"/>
    <w:rsid w:val="00B836EB"/>
    <w:rsid w:val="00B83A5C"/>
    <w:rsid w:val="00B845CC"/>
    <w:rsid w:val="00B8472C"/>
    <w:rsid w:val="00B85AEE"/>
    <w:rsid w:val="00B879E3"/>
    <w:rsid w:val="00B93F42"/>
    <w:rsid w:val="00B9437F"/>
    <w:rsid w:val="00B9703C"/>
    <w:rsid w:val="00BA38C9"/>
    <w:rsid w:val="00BB0574"/>
    <w:rsid w:val="00BB0668"/>
    <w:rsid w:val="00BB4C2F"/>
    <w:rsid w:val="00BB4E4D"/>
    <w:rsid w:val="00BB7E34"/>
    <w:rsid w:val="00BC3FF0"/>
    <w:rsid w:val="00BC4183"/>
    <w:rsid w:val="00BC722D"/>
    <w:rsid w:val="00BD1BE6"/>
    <w:rsid w:val="00BD2309"/>
    <w:rsid w:val="00BD6F8F"/>
    <w:rsid w:val="00BE2645"/>
    <w:rsid w:val="00BE415C"/>
    <w:rsid w:val="00BE6021"/>
    <w:rsid w:val="00BE6A8F"/>
    <w:rsid w:val="00BF13D5"/>
    <w:rsid w:val="00BF4524"/>
    <w:rsid w:val="00C016B9"/>
    <w:rsid w:val="00C02373"/>
    <w:rsid w:val="00C05B10"/>
    <w:rsid w:val="00C06D1B"/>
    <w:rsid w:val="00C16AAE"/>
    <w:rsid w:val="00C2014A"/>
    <w:rsid w:val="00C23087"/>
    <w:rsid w:val="00C2612E"/>
    <w:rsid w:val="00C3065A"/>
    <w:rsid w:val="00C308FA"/>
    <w:rsid w:val="00C352D9"/>
    <w:rsid w:val="00C4399F"/>
    <w:rsid w:val="00C45525"/>
    <w:rsid w:val="00C506BF"/>
    <w:rsid w:val="00C50A17"/>
    <w:rsid w:val="00C50C73"/>
    <w:rsid w:val="00C61721"/>
    <w:rsid w:val="00C74DDE"/>
    <w:rsid w:val="00C757B0"/>
    <w:rsid w:val="00C809F3"/>
    <w:rsid w:val="00C86E19"/>
    <w:rsid w:val="00C86F3C"/>
    <w:rsid w:val="00C912A7"/>
    <w:rsid w:val="00C9492C"/>
    <w:rsid w:val="00C964C4"/>
    <w:rsid w:val="00C97EBE"/>
    <w:rsid w:val="00CA066D"/>
    <w:rsid w:val="00CA1395"/>
    <w:rsid w:val="00CA263C"/>
    <w:rsid w:val="00CA28B0"/>
    <w:rsid w:val="00CA28C6"/>
    <w:rsid w:val="00CA5B8B"/>
    <w:rsid w:val="00CA71C8"/>
    <w:rsid w:val="00CA7513"/>
    <w:rsid w:val="00CB001B"/>
    <w:rsid w:val="00CB616F"/>
    <w:rsid w:val="00CC3F2E"/>
    <w:rsid w:val="00CC4302"/>
    <w:rsid w:val="00CD0C70"/>
    <w:rsid w:val="00CD37E3"/>
    <w:rsid w:val="00CD4CBC"/>
    <w:rsid w:val="00CD6C9E"/>
    <w:rsid w:val="00CE0350"/>
    <w:rsid w:val="00CE446A"/>
    <w:rsid w:val="00CE4B39"/>
    <w:rsid w:val="00CF3E53"/>
    <w:rsid w:val="00CF6BA1"/>
    <w:rsid w:val="00D026F2"/>
    <w:rsid w:val="00D03A6F"/>
    <w:rsid w:val="00D043BD"/>
    <w:rsid w:val="00D0468C"/>
    <w:rsid w:val="00D04D7F"/>
    <w:rsid w:val="00D05C20"/>
    <w:rsid w:val="00D0717F"/>
    <w:rsid w:val="00D07202"/>
    <w:rsid w:val="00D10FE0"/>
    <w:rsid w:val="00D113FC"/>
    <w:rsid w:val="00D128DE"/>
    <w:rsid w:val="00D14945"/>
    <w:rsid w:val="00D149B2"/>
    <w:rsid w:val="00D168BF"/>
    <w:rsid w:val="00D2070F"/>
    <w:rsid w:val="00D22BD9"/>
    <w:rsid w:val="00D26FD1"/>
    <w:rsid w:val="00D31233"/>
    <w:rsid w:val="00D3169A"/>
    <w:rsid w:val="00D32C80"/>
    <w:rsid w:val="00D32F6A"/>
    <w:rsid w:val="00D331D6"/>
    <w:rsid w:val="00D342B7"/>
    <w:rsid w:val="00D401B5"/>
    <w:rsid w:val="00D50008"/>
    <w:rsid w:val="00D50687"/>
    <w:rsid w:val="00D50A77"/>
    <w:rsid w:val="00D55478"/>
    <w:rsid w:val="00D570F9"/>
    <w:rsid w:val="00D66809"/>
    <w:rsid w:val="00D77BC2"/>
    <w:rsid w:val="00D83C32"/>
    <w:rsid w:val="00D848FE"/>
    <w:rsid w:val="00D8630F"/>
    <w:rsid w:val="00D90EFD"/>
    <w:rsid w:val="00D91366"/>
    <w:rsid w:val="00D922E8"/>
    <w:rsid w:val="00D940F3"/>
    <w:rsid w:val="00D9608E"/>
    <w:rsid w:val="00D96831"/>
    <w:rsid w:val="00D9772F"/>
    <w:rsid w:val="00DA0ABD"/>
    <w:rsid w:val="00DA1805"/>
    <w:rsid w:val="00DB261F"/>
    <w:rsid w:val="00DB4188"/>
    <w:rsid w:val="00DB5BD6"/>
    <w:rsid w:val="00DB790A"/>
    <w:rsid w:val="00DC0963"/>
    <w:rsid w:val="00DC1A25"/>
    <w:rsid w:val="00DC3D1D"/>
    <w:rsid w:val="00DC61BA"/>
    <w:rsid w:val="00DD1C8B"/>
    <w:rsid w:val="00DD4F55"/>
    <w:rsid w:val="00DD7FF3"/>
    <w:rsid w:val="00DE00FD"/>
    <w:rsid w:val="00DE5452"/>
    <w:rsid w:val="00DF2F50"/>
    <w:rsid w:val="00DF2F80"/>
    <w:rsid w:val="00DF381F"/>
    <w:rsid w:val="00DF3F74"/>
    <w:rsid w:val="00DF46A4"/>
    <w:rsid w:val="00DF6DBD"/>
    <w:rsid w:val="00E063B3"/>
    <w:rsid w:val="00E06964"/>
    <w:rsid w:val="00E14AB6"/>
    <w:rsid w:val="00E15263"/>
    <w:rsid w:val="00E213B7"/>
    <w:rsid w:val="00E214B7"/>
    <w:rsid w:val="00E24843"/>
    <w:rsid w:val="00E248FB"/>
    <w:rsid w:val="00E2609B"/>
    <w:rsid w:val="00E26A2F"/>
    <w:rsid w:val="00E27069"/>
    <w:rsid w:val="00E272DD"/>
    <w:rsid w:val="00E30268"/>
    <w:rsid w:val="00E32803"/>
    <w:rsid w:val="00E379DE"/>
    <w:rsid w:val="00E412F4"/>
    <w:rsid w:val="00E41CA1"/>
    <w:rsid w:val="00E424CC"/>
    <w:rsid w:val="00E471BF"/>
    <w:rsid w:val="00E54877"/>
    <w:rsid w:val="00E6184A"/>
    <w:rsid w:val="00E71519"/>
    <w:rsid w:val="00E7476A"/>
    <w:rsid w:val="00E841F1"/>
    <w:rsid w:val="00E85736"/>
    <w:rsid w:val="00E87E92"/>
    <w:rsid w:val="00E911F4"/>
    <w:rsid w:val="00E92074"/>
    <w:rsid w:val="00E9239C"/>
    <w:rsid w:val="00E95F75"/>
    <w:rsid w:val="00EA1C79"/>
    <w:rsid w:val="00EA2DB6"/>
    <w:rsid w:val="00EA383B"/>
    <w:rsid w:val="00EA49DA"/>
    <w:rsid w:val="00EB12E2"/>
    <w:rsid w:val="00EB1C52"/>
    <w:rsid w:val="00EB2A33"/>
    <w:rsid w:val="00EB327B"/>
    <w:rsid w:val="00EB37AD"/>
    <w:rsid w:val="00EB385F"/>
    <w:rsid w:val="00EB58C4"/>
    <w:rsid w:val="00EB755E"/>
    <w:rsid w:val="00EC448C"/>
    <w:rsid w:val="00EC5C3F"/>
    <w:rsid w:val="00ED14C0"/>
    <w:rsid w:val="00ED35DB"/>
    <w:rsid w:val="00ED46F4"/>
    <w:rsid w:val="00ED4854"/>
    <w:rsid w:val="00ED4D56"/>
    <w:rsid w:val="00ED4E2C"/>
    <w:rsid w:val="00EE3A5D"/>
    <w:rsid w:val="00EE6B24"/>
    <w:rsid w:val="00EF41C4"/>
    <w:rsid w:val="00EF50E1"/>
    <w:rsid w:val="00EF629B"/>
    <w:rsid w:val="00EF6F26"/>
    <w:rsid w:val="00EF79B3"/>
    <w:rsid w:val="00F020B5"/>
    <w:rsid w:val="00F065B4"/>
    <w:rsid w:val="00F06F88"/>
    <w:rsid w:val="00F10687"/>
    <w:rsid w:val="00F109F5"/>
    <w:rsid w:val="00F1419D"/>
    <w:rsid w:val="00F14E78"/>
    <w:rsid w:val="00F152DA"/>
    <w:rsid w:val="00F17AB8"/>
    <w:rsid w:val="00F17E0E"/>
    <w:rsid w:val="00F204F8"/>
    <w:rsid w:val="00F24185"/>
    <w:rsid w:val="00F24E23"/>
    <w:rsid w:val="00F41746"/>
    <w:rsid w:val="00F43AB2"/>
    <w:rsid w:val="00F447EB"/>
    <w:rsid w:val="00F50036"/>
    <w:rsid w:val="00F50F76"/>
    <w:rsid w:val="00F51F86"/>
    <w:rsid w:val="00F52160"/>
    <w:rsid w:val="00F52309"/>
    <w:rsid w:val="00F52C1F"/>
    <w:rsid w:val="00F52E49"/>
    <w:rsid w:val="00F54BB5"/>
    <w:rsid w:val="00F61507"/>
    <w:rsid w:val="00F641D0"/>
    <w:rsid w:val="00F6758B"/>
    <w:rsid w:val="00F71F8D"/>
    <w:rsid w:val="00F729F9"/>
    <w:rsid w:val="00F81BB4"/>
    <w:rsid w:val="00F8601D"/>
    <w:rsid w:val="00F8655E"/>
    <w:rsid w:val="00F95E5D"/>
    <w:rsid w:val="00F9725E"/>
    <w:rsid w:val="00FA3713"/>
    <w:rsid w:val="00FA3B99"/>
    <w:rsid w:val="00FA6F73"/>
    <w:rsid w:val="00FA78D2"/>
    <w:rsid w:val="00FB1CB3"/>
    <w:rsid w:val="00FB42F4"/>
    <w:rsid w:val="00FC01A3"/>
    <w:rsid w:val="00FC47BD"/>
    <w:rsid w:val="00FD0276"/>
    <w:rsid w:val="00FD0B83"/>
    <w:rsid w:val="00FD5D00"/>
    <w:rsid w:val="00FD7EBD"/>
    <w:rsid w:val="00FE103C"/>
    <w:rsid w:val="00FE1B19"/>
    <w:rsid w:val="00FE21C8"/>
    <w:rsid w:val="00FE38D6"/>
    <w:rsid w:val="00FE473D"/>
    <w:rsid w:val="00FE52BE"/>
    <w:rsid w:val="00FE7738"/>
    <w:rsid w:val="00FE7F33"/>
    <w:rsid w:val="00FF5F7E"/>
    <w:rsid w:val="00FF6C95"/>
    <w:rsid w:val="00FF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81A53"/>
  <w15:docId w15:val="{37C81229-4BDB-4F8B-801F-764A4C02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C73"/>
    <w:pPr>
      <w:spacing w:after="160" w:line="32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C73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C7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73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7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7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7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7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7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50C73"/>
    <w:pPr>
      <w:spacing w:after="0" w:line="240" w:lineRule="auto"/>
    </w:pPr>
    <w:tblPr/>
    <w:tblStylePr w:type="firstRow">
      <w:rPr>
        <w:rFonts w:ascii="Century Gothic" w:hAnsi="Century Gothic"/>
        <w:b/>
        <w:sz w:val="36"/>
      </w:rPr>
    </w:tblStylePr>
  </w:style>
  <w:style w:type="paragraph" w:styleId="ListParagraph">
    <w:name w:val="List Paragraph"/>
    <w:basedOn w:val="Normal"/>
    <w:qFormat/>
    <w:rsid w:val="00C50C73"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50C73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0C73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73"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73"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semiHidden/>
    <w:rsid w:val="00C50C73"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73"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0C73"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C50C7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50C73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73"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C50C73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C50C73"/>
    <w:rPr>
      <w:b/>
      <w:bCs/>
    </w:rPr>
  </w:style>
  <w:style w:type="character" w:styleId="Emphasis">
    <w:name w:val="Emphasis"/>
    <w:basedOn w:val="DefaultParagraphFont"/>
    <w:uiPriority w:val="20"/>
    <w:qFormat/>
    <w:rsid w:val="00C50C73"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rsid w:val="00C50C73"/>
    <w:pPr>
      <w:spacing w:after="0" w:line="240" w:lineRule="auto"/>
    </w:pPr>
    <w:rPr>
      <w:sz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50C73"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C50C73"/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73"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73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</w:rPr>
  </w:style>
  <w:style w:type="character" w:styleId="SubtleEmphasis">
    <w:name w:val="Subtle Emphasis"/>
    <w:basedOn w:val="DefaultParagraphFont"/>
    <w:uiPriority w:val="19"/>
    <w:qFormat/>
    <w:rsid w:val="00C50C73"/>
    <w:rPr>
      <w:i/>
      <w:iCs/>
      <w:color w:val="000000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sid w:val="00C50C73"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sid w:val="00C50C73"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50C73"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50C73"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0C73"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0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C73"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Normal"/>
    <w:next w:val="Normal"/>
    <w:qFormat/>
    <w:rsid w:val="00C50C73"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C50C73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C50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C73"/>
  </w:style>
  <w:style w:type="paragraph" w:styleId="Footer">
    <w:name w:val="footer"/>
    <w:basedOn w:val="Normal"/>
    <w:link w:val="FooterChar"/>
    <w:uiPriority w:val="99"/>
    <w:unhideWhenUsed/>
    <w:rsid w:val="00C50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C73"/>
  </w:style>
  <w:style w:type="table" w:styleId="TableGrid">
    <w:name w:val="Table Grid"/>
    <w:basedOn w:val="TableNormal"/>
    <w:uiPriority w:val="59"/>
    <w:rsid w:val="00C50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Title"/>
    <w:qFormat/>
    <w:rsid w:val="00C50C73"/>
    <w:rPr>
      <w:b/>
      <w:sz w:val="28"/>
      <w:szCs w:val="28"/>
    </w:rPr>
  </w:style>
  <w:style w:type="paragraph" w:customStyle="1" w:styleId="Subsection">
    <w:name w:val="Subsection"/>
    <w:basedOn w:val="Heading2"/>
    <w:qFormat/>
    <w:rsid w:val="00C50C73"/>
    <w:pPr>
      <w:spacing w:before="0"/>
    </w:pPr>
    <w:rPr>
      <w:rFonts w:asciiTheme="minorHAnsi" w:hAnsiTheme="minorHAnsi"/>
      <w:color w:val="93A299" w:themeColor="accent1"/>
      <w:sz w:val="21"/>
    </w:rPr>
  </w:style>
  <w:style w:type="character" w:styleId="Hyperlink">
    <w:name w:val="Hyperlink"/>
    <w:basedOn w:val="DefaultParagraphFont"/>
    <w:uiPriority w:val="99"/>
    <w:unhideWhenUsed/>
    <w:rsid w:val="00CE446A"/>
    <w:rPr>
      <w:color w:val="CCCC00" w:themeColor="hyperlink"/>
      <w:u w:val="single"/>
    </w:rPr>
  </w:style>
  <w:style w:type="paragraph" w:styleId="BodyText2">
    <w:name w:val="Body Text 2"/>
    <w:basedOn w:val="Normal"/>
    <w:link w:val="BodyText2Char1"/>
    <w:rsid w:val="0025555E"/>
    <w:pPr>
      <w:autoSpaceDE w:val="0"/>
      <w:autoSpaceDN w:val="0"/>
      <w:spacing w:after="0" w:line="36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2Char">
    <w:name w:val="Body Text 2 Char"/>
    <w:basedOn w:val="DefaultParagraphFont"/>
    <w:uiPriority w:val="99"/>
    <w:semiHidden/>
    <w:rsid w:val="0025555E"/>
    <w:rPr>
      <w:sz w:val="21"/>
    </w:rPr>
  </w:style>
  <w:style w:type="character" w:customStyle="1" w:styleId="BodyText2Char1">
    <w:name w:val="Body Text 2 Char1"/>
    <w:basedOn w:val="DefaultParagraphFont"/>
    <w:link w:val="BodyText2"/>
    <w:locked/>
    <w:rsid w:val="0025555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272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72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72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72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7262"/>
    <w:rPr>
      <w:b/>
      <w:bCs/>
      <w:sz w:val="20"/>
      <w:szCs w:val="20"/>
    </w:rPr>
  </w:style>
  <w:style w:type="character" w:customStyle="1" w:styleId="vanity-namedomain1">
    <w:name w:val="vanity-name__domain1"/>
    <w:basedOn w:val="DefaultParagraphFont"/>
    <w:rsid w:val="001D1CA2"/>
    <w:rPr>
      <w:b w:val="0"/>
      <w:bCs w:val="0"/>
    </w:rPr>
  </w:style>
  <w:style w:type="character" w:customStyle="1" w:styleId="vanity-namedisplay-name1">
    <w:name w:val="vanity-name__display-name1"/>
    <w:basedOn w:val="DefaultParagraphFont"/>
    <w:rsid w:val="001D1CA2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0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ApothecaryResume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3497 w eARNHARDT DRIVE, FAYETTEVILLE AR 72704</CompanyAddress>
  <CompanyPhone>479-595-2218</CompanyPhone>
  <CompanyFax/>
  <CompanyEmail>SUBODHSHAM@GMAIL.COM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BE1092-ECCB-44B5-8139-94A5015DEF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4.xml><?xml version="1.0" encoding="utf-8"?>
<ds:datastoreItem xmlns:ds="http://schemas.openxmlformats.org/officeDocument/2006/customXml" ds:itemID="{065A2FB7-A063-4B14-8FC7-B82BAE19549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9374dd-2437-4816-8d63-bf9cc1b578e5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</Template>
  <TotalTime>106</TotalTime>
  <Pages>2</Pages>
  <Words>965</Words>
  <Characters>5994</Characters>
  <Application>Microsoft Office Word</Application>
  <DocSecurity>0</DocSecurity>
  <Lines>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SUBODH KULKARNI</dc:creator>
  <cp:lastModifiedBy>Subodh Kulkarni, Ph.D.</cp:lastModifiedBy>
  <cp:revision>96</cp:revision>
  <cp:lastPrinted>2021-11-08T13:52:00Z</cp:lastPrinted>
  <dcterms:created xsi:type="dcterms:W3CDTF">2026-03-12T18:06:00Z</dcterms:created>
  <dcterms:modified xsi:type="dcterms:W3CDTF">2026-03-12T19:56:00Z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TC018408479991</vt:lpwstr>
  </property>
  <property fmtid="{D5CDD505-2E9C-101B-9397-08002B2CF9AE}" pid="3" name="MSIP_Label_029374dd-2437-4816-8d63-bf9cc1b578e5_Enabled">
    <vt:lpwstr>true</vt:lpwstr>
  </property>
  <property fmtid="{D5CDD505-2E9C-101B-9397-08002B2CF9AE}" pid="4" name="MSIP_Label_029374dd-2437-4816-8d63-bf9cc1b578e5_SetDate">
    <vt:lpwstr>2022-04-08T15:54:50Z</vt:lpwstr>
  </property>
  <property fmtid="{D5CDD505-2E9C-101B-9397-08002B2CF9AE}" pid="5" name="MSIP_Label_029374dd-2437-4816-8d63-bf9cc1b578e5_Method">
    <vt:lpwstr>Privileged</vt:lpwstr>
  </property>
  <property fmtid="{D5CDD505-2E9C-101B-9397-08002B2CF9AE}" pid="6" name="MSIP_Label_029374dd-2437-4816-8d63-bf9cc1b578e5_Name">
    <vt:lpwstr>Public</vt:lpwstr>
  </property>
  <property fmtid="{D5CDD505-2E9C-101B-9397-08002B2CF9AE}" pid="7" name="MSIP_Label_029374dd-2437-4816-8d63-bf9cc1b578e5_SiteId">
    <vt:lpwstr>39b03722-b836-496a-85ec-850f0957ca6b</vt:lpwstr>
  </property>
  <property fmtid="{D5CDD505-2E9C-101B-9397-08002B2CF9AE}" pid="8" name="MSIP_Label_029374dd-2437-4816-8d63-bf9cc1b578e5_ActionId">
    <vt:lpwstr>1157831c-bd53-4587-abed-ded7ba01b498</vt:lpwstr>
  </property>
  <property fmtid="{D5CDD505-2E9C-101B-9397-08002B2CF9AE}" pid="9" name="MSIP_Label_029374dd-2437-4816-8d63-bf9cc1b578e5_ContentBits">
    <vt:lpwstr>2</vt:lpwstr>
  </property>
</Properties>
</file>