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97A0" w14:textId="77777777" w:rsidR="006B0BD3" w:rsidRPr="00DA1805" w:rsidRDefault="002C5D3C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Summary</w:t>
      </w:r>
    </w:p>
    <w:p w14:paraId="13297A38" w14:textId="2282308D" w:rsidR="0005692E" w:rsidRDefault="003C022A" w:rsidP="006F2322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eastAsia="Times New Roman" w:hAnsi="Arial" w:cs="Arial"/>
          <w:b w:val="0"/>
          <w:sz w:val="20"/>
          <w:szCs w:val="20"/>
        </w:rPr>
      </w:pPr>
      <w:r>
        <w:rPr>
          <w:rFonts w:ascii="Arial" w:eastAsia="Times New Roman" w:hAnsi="Arial" w:cs="Arial"/>
          <w:b w:val="0"/>
          <w:sz w:val="20"/>
          <w:szCs w:val="20"/>
        </w:rPr>
        <w:t xml:space="preserve">Quality Engineering </w:t>
      </w:r>
      <w:r w:rsidR="002F5D7C">
        <w:rPr>
          <w:rFonts w:ascii="Arial" w:eastAsia="Times New Roman" w:hAnsi="Arial" w:cs="Arial"/>
          <w:b w:val="0"/>
          <w:sz w:val="20"/>
          <w:szCs w:val="20"/>
        </w:rPr>
        <w:t xml:space="preserve">with over 20 years of </w:t>
      </w:r>
      <w:r w:rsidR="00702FC0">
        <w:rPr>
          <w:rFonts w:ascii="Arial" w:eastAsia="Times New Roman" w:hAnsi="Arial" w:cs="Arial"/>
          <w:b w:val="0"/>
          <w:sz w:val="20"/>
          <w:szCs w:val="20"/>
        </w:rPr>
        <w:t xml:space="preserve">experience 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in </w:t>
      </w:r>
      <w:r w:rsidR="00BA38C9">
        <w:rPr>
          <w:rFonts w:ascii="Arial" w:eastAsia="Times New Roman" w:hAnsi="Arial" w:cs="Arial"/>
          <w:b w:val="0"/>
          <w:sz w:val="20"/>
          <w:szCs w:val="20"/>
        </w:rPr>
        <w:t>OEMs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, </w:t>
      </w:r>
      <w:r w:rsidR="00FE1B19" w:rsidRPr="003941C7">
        <w:rPr>
          <w:rFonts w:ascii="Arial" w:eastAsia="Times New Roman" w:hAnsi="Arial" w:cs="Arial"/>
          <w:b w:val="0"/>
          <w:sz w:val="20"/>
          <w:szCs w:val="20"/>
        </w:rPr>
        <w:t>defense, aerospace, and special projects</w:t>
      </w:r>
      <w:r w:rsidR="003F316C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973E51">
        <w:rPr>
          <w:rFonts w:ascii="Arial" w:eastAsia="Times New Roman" w:hAnsi="Arial" w:cs="Arial"/>
          <w:b w:val="0"/>
          <w:sz w:val="20"/>
          <w:szCs w:val="20"/>
        </w:rPr>
        <w:t xml:space="preserve">in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T</w:t>
      </w:r>
      <w:r w:rsidR="000843EC">
        <w:rPr>
          <w:rFonts w:ascii="Arial" w:eastAsia="Times New Roman" w:hAnsi="Arial" w:cs="Arial"/>
          <w:b w:val="0"/>
          <w:sz w:val="20"/>
          <w:szCs w:val="20"/>
        </w:rPr>
        <w:t>echnology</w:t>
      </w:r>
      <w:r w:rsidR="007E7A46">
        <w:rPr>
          <w:rFonts w:ascii="Arial" w:eastAsia="Times New Roman" w:hAnsi="Arial" w:cs="Arial"/>
          <w:b w:val="0"/>
          <w:sz w:val="20"/>
          <w:szCs w:val="20"/>
        </w:rPr>
        <w:t xml:space="preserve">,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P</w:t>
      </w:r>
      <w:r w:rsidR="000843EC">
        <w:rPr>
          <w:rFonts w:ascii="Arial" w:eastAsia="Times New Roman" w:hAnsi="Arial" w:cs="Arial"/>
          <w:b w:val="0"/>
          <w:sz w:val="20"/>
          <w:szCs w:val="20"/>
        </w:rPr>
        <w:t xml:space="preserve">roduct </w:t>
      </w:r>
      <w:r w:rsidR="004364BF">
        <w:rPr>
          <w:rFonts w:ascii="Arial" w:eastAsia="Times New Roman" w:hAnsi="Arial" w:cs="Arial"/>
          <w:b w:val="0"/>
          <w:sz w:val="20"/>
          <w:szCs w:val="20"/>
        </w:rPr>
        <w:t>D</w:t>
      </w:r>
      <w:r w:rsidR="003F316C">
        <w:rPr>
          <w:rFonts w:ascii="Arial" w:eastAsia="Times New Roman" w:hAnsi="Arial" w:cs="Arial"/>
          <w:b w:val="0"/>
          <w:sz w:val="20"/>
          <w:szCs w:val="20"/>
        </w:rPr>
        <w:t>evelopment</w:t>
      </w:r>
      <w:r w:rsidR="007E7A46">
        <w:rPr>
          <w:rFonts w:ascii="Arial" w:eastAsia="Times New Roman" w:hAnsi="Arial" w:cs="Arial"/>
          <w:b w:val="0"/>
          <w:sz w:val="20"/>
          <w:szCs w:val="20"/>
        </w:rPr>
        <w:t xml:space="preserve"> and </w:t>
      </w:r>
      <w:r w:rsidR="003F316C">
        <w:rPr>
          <w:rFonts w:ascii="Arial" w:eastAsia="Times New Roman" w:hAnsi="Arial" w:cs="Arial"/>
          <w:b w:val="0"/>
          <w:sz w:val="20"/>
          <w:szCs w:val="20"/>
        </w:rPr>
        <w:t>Production</w:t>
      </w:r>
      <w:r w:rsidR="00973E51">
        <w:rPr>
          <w:rFonts w:ascii="Arial" w:eastAsia="Times New Roman" w:hAnsi="Arial" w:cs="Arial"/>
          <w:b w:val="0"/>
          <w:sz w:val="20"/>
          <w:szCs w:val="20"/>
        </w:rPr>
        <w:t xml:space="preserve"> phases</w:t>
      </w:r>
      <w:r w:rsidR="003F316C">
        <w:rPr>
          <w:rFonts w:ascii="Arial" w:eastAsia="Times New Roman" w:hAnsi="Arial" w:cs="Arial"/>
          <w:b w:val="0"/>
          <w:sz w:val="20"/>
          <w:szCs w:val="20"/>
        </w:rPr>
        <w:t>.</w:t>
      </w:r>
      <w:r w:rsidR="00FE1B19" w:rsidRPr="003941C7">
        <w:rPr>
          <w:rFonts w:ascii="Arial" w:eastAsia="Times New Roman" w:hAnsi="Arial" w:cs="Arial"/>
          <w:b w:val="0"/>
          <w:sz w:val="20"/>
          <w:szCs w:val="20"/>
        </w:rPr>
        <w:t xml:space="preserve"> </w:t>
      </w:r>
    </w:p>
    <w:p w14:paraId="39426673" w14:textId="33003F7D" w:rsidR="00C16AAE" w:rsidRPr="00B8125B" w:rsidRDefault="00AF131A" w:rsidP="00F17017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Known for </w:t>
      </w:r>
      <w:r w:rsidR="00462B83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flexibility and agility </w:t>
      </w: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to accomplish </w:t>
      </w:r>
      <w:r w:rsidR="00EE6B24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common </w:t>
      </w:r>
      <w:r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>goals</w:t>
      </w:r>
      <w:r w:rsidR="00965B45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influencing without authority</w:t>
      </w:r>
      <w:r w:rsidR="00C74DDE" w:rsidRPr="00C74DDE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426985F1" w14:textId="0F62CCC7" w:rsidR="00973E51" w:rsidRPr="00ED4E2C" w:rsidRDefault="00B8125B" w:rsidP="00243B74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Da</w:t>
      </w:r>
      <w:r w:rsidR="004C552E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ta driven decision </w:t>
      </w:r>
      <w:proofErr w:type="gramStart"/>
      <w:r w:rsidR="004C552E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make</w:t>
      </w:r>
      <w:r w:rsidR="00B23A64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r</w:t>
      </w:r>
      <w:proofErr w:type="gramEnd"/>
      <w:r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strong analytical skills</w:t>
      </w:r>
      <w:r w:rsidR="00ED4E2C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973E51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System Engineering Approach</w:t>
      </w:r>
      <w:r w:rsidR="00310790" w:rsidRPr="00ED4E2C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52D14394" w14:textId="77777777" w:rsidR="002812FD" w:rsidRPr="00DA1805" w:rsidRDefault="00ED14C0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Experience</w:t>
      </w:r>
    </w:p>
    <w:p w14:paraId="411A559D" w14:textId="65940F86" w:rsidR="006B0BD3" w:rsidRPr="00DA1805" w:rsidRDefault="005D34D8" w:rsidP="00480B53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Global Crop</w:t>
      </w:r>
      <w:r w:rsidR="00474E02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>Harvesting Product Development Center</w:t>
      </w:r>
      <w:r w:rsidR="00AF48C2">
        <w:rPr>
          <w:rFonts w:ascii="Arial" w:eastAsia="Times New Roman" w:hAnsi="Arial" w:cs="Arial"/>
          <w:b w:val="0"/>
          <w:i/>
          <w:sz w:val="20"/>
          <w:szCs w:val="20"/>
        </w:rPr>
        <w:t>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AF48C2">
        <w:rPr>
          <w:rFonts w:ascii="Arial" w:eastAsia="Times New Roman" w:hAnsi="Arial" w:cs="Arial"/>
          <w:b w:val="0"/>
          <w:i/>
          <w:sz w:val="20"/>
          <w:szCs w:val="20"/>
        </w:rPr>
        <w:t>USA.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        </w:t>
      </w:r>
      <w:r w:rsidR="00EE6B24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B27BEE" w:rsidRPr="00B27BEE">
        <w:rPr>
          <w:rFonts w:ascii="Arial" w:eastAsia="Times New Roman" w:hAnsi="Arial" w:cs="Arial"/>
          <w:i/>
          <w:sz w:val="20"/>
          <w:szCs w:val="20"/>
        </w:rPr>
        <w:t xml:space="preserve"> 2</w:t>
      </w:r>
      <w:r w:rsidR="006B0BD3" w:rsidRPr="00B27BEE">
        <w:rPr>
          <w:rFonts w:ascii="Arial" w:eastAsia="Times New Roman" w:hAnsi="Arial" w:cs="Arial"/>
          <w:i/>
          <w:sz w:val="20"/>
          <w:szCs w:val="20"/>
        </w:rPr>
        <w:t>017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 xml:space="preserve"> – Present</w:t>
      </w:r>
    </w:p>
    <w:p w14:paraId="22BC7B75" w14:textId="77777777" w:rsidR="00FE21C8" w:rsidRDefault="000411DB" w:rsidP="00534EE3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Leading MY29, a</w:t>
      </w:r>
      <w:r w:rsidR="000D08E6">
        <w:rPr>
          <w:rFonts w:ascii="Arial" w:eastAsia="Times New Roman" w:hAnsi="Arial" w:cs="Arial"/>
          <w:sz w:val="20"/>
          <w:szCs w:val="20"/>
        </w:rPr>
        <w:t xml:space="preserve">s a </w:t>
      </w:r>
      <w:r>
        <w:rPr>
          <w:rFonts w:ascii="Arial" w:eastAsia="Times New Roman" w:hAnsi="Arial" w:cs="Arial"/>
          <w:sz w:val="20"/>
          <w:szCs w:val="20"/>
        </w:rPr>
        <w:t xml:space="preserve">Program </w:t>
      </w:r>
      <w:r w:rsidR="000D08E6">
        <w:rPr>
          <w:rFonts w:ascii="Arial" w:eastAsia="Times New Roman" w:hAnsi="Arial" w:cs="Arial"/>
          <w:sz w:val="20"/>
          <w:szCs w:val="20"/>
        </w:rPr>
        <w:t xml:space="preserve">QE, </w:t>
      </w:r>
    </w:p>
    <w:p w14:paraId="430F638B" w14:textId="77777777" w:rsidR="00026747" w:rsidRDefault="00FE21C8" w:rsidP="00534EE3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Led and </w:t>
      </w:r>
      <w:r w:rsidR="0003794D">
        <w:rPr>
          <w:rFonts w:ascii="Arial" w:eastAsia="Times New Roman" w:hAnsi="Arial" w:cs="Arial"/>
          <w:sz w:val="20"/>
          <w:szCs w:val="20"/>
        </w:rPr>
        <w:t xml:space="preserve">shined </w:t>
      </w:r>
      <w:r>
        <w:rPr>
          <w:rFonts w:ascii="Arial" w:eastAsia="Times New Roman" w:hAnsi="Arial" w:cs="Arial"/>
          <w:sz w:val="20"/>
          <w:szCs w:val="20"/>
        </w:rPr>
        <w:t>as a core</w:t>
      </w:r>
      <w:r w:rsidR="002B03EF">
        <w:rPr>
          <w:rFonts w:ascii="Arial" w:eastAsia="Times New Roman" w:hAnsi="Arial" w:cs="Arial"/>
          <w:sz w:val="20"/>
          <w:szCs w:val="20"/>
        </w:rPr>
        <w:t xml:space="preserve"> Program </w:t>
      </w:r>
      <w:r>
        <w:rPr>
          <w:rFonts w:ascii="Arial" w:eastAsia="Times New Roman" w:hAnsi="Arial" w:cs="Arial"/>
          <w:sz w:val="20"/>
          <w:szCs w:val="20"/>
        </w:rPr>
        <w:t>QE</w:t>
      </w:r>
      <w:r w:rsidR="00B7743C" w:rsidRPr="00B7743C">
        <w:rPr>
          <w:rFonts w:ascii="Arial" w:eastAsia="Times New Roman" w:hAnsi="Arial" w:cs="Arial"/>
          <w:sz w:val="20"/>
          <w:szCs w:val="20"/>
        </w:rPr>
        <w:t xml:space="preserve"> </w:t>
      </w:r>
      <w:r w:rsidR="002B03EF">
        <w:rPr>
          <w:rFonts w:ascii="Arial" w:eastAsia="Times New Roman" w:hAnsi="Arial" w:cs="Arial"/>
          <w:sz w:val="20"/>
          <w:szCs w:val="20"/>
        </w:rPr>
        <w:t xml:space="preserve">during MY26 </w:t>
      </w:r>
      <w:r w:rsidR="00DC61BA">
        <w:rPr>
          <w:rFonts w:ascii="Arial" w:eastAsia="Times New Roman" w:hAnsi="Arial" w:cs="Arial"/>
          <w:sz w:val="20"/>
          <w:szCs w:val="20"/>
        </w:rPr>
        <w:t>P</w:t>
      </w:r>
      <w:r w:rsidR="000E260F">
        <w:rPr>
          <w:rFonts w:ascii="Arial" w:eastAsia="Times New Roman" w:hAnsi="Arial" w:cs="Arial"/>
          <w:sz w:val="20"/>
          <w:szCs w:val="20"/>
        </w:rPr>
        <w:t>DP</w:t>
      </w:r>
      <w:r w:rsidR="00DC61BA">
        <w:rPr>
          <w:rFonts w:ascii="Arial" w:eastAsia="Times New Roman" w:hAnsi="Arial" w:cs="Arial"/>
          <w:sz w:val="20"/>
          <w:szCs w:val="20"/>
        </w:rPr>
        <w:t xml:space="preserve"> </w:t>
      </w:r>
      <w:r w:rsidR="00504E60">
        <w:rPr>
          <w:rFonts w:ascii="Arial" w:eastAsia="Times New Roman" w:hAnsi="Arial" w:cs="Arial"/>
          <w:sz w:val="20"/>
          <w:szCs w:val="20"/>
        </w:rPr>
        <w:t>Q</w:t>
      </w:r>
      <w:r w:rsidR="00B7743C" w:rsidRPr="00B7743C">
        <w:rPr>
          <w:rFonts w:ascii="Arial" w:eastAsia="Times New Roman" w:hAnsi="Arial" w:cs="Arial"/>
          <w:sz w:val="20"/>
          <w:szCs w:val="20"/>
        </w:rPr>
        <w:t>uality</w:t>
      </w:r>
      <w:r w:rsidR="00504E60">
        <w:rPr>
          <w:rFonts w:ascii="Arial" w:eastAsia="Times New Roman" w:hAnsi="Arial" w:cs="Arial"/>
          <w:sz w:val="20"/>
          <w:szCs w:val="20"/>
        </w:rPr>
        <w:t xml:space="preserve"> activities</w:t>
      </w:r>
      <w:r w:rsidR="00E14AB6">
        <w:rPr>
          <w:rFonts w:ascii="Arial" w:eastAsia="Times New Roman" w:hAnsi="Arial" w:cs="Arial"/>
          <w:sz w:val="20"/>
          <w:szCs w:val="20"/>
        </w:rPr>
        <w:t xml:space="preserve"> including risk management</w:t>
      </w:r>
      <w:r w:rsidR="00026747">
        <w:rPr>
          <w:rFonts w:ascii="Arial" w:eastAsia="Times New Roman" w:hAnsi="Arial" w:cs="Arial"/>
          <w:sz w:val="20"/>
          <w:szCs w:val="20"/>
        </w:rPr>
        <w:t>.</w:t>
      </w:r>
    </w:p>
    <w:p w14:paraId="1C19B2D6" w14:textId="1720AC2B" w:rsidR="00B7743C" w:rsidRDefault="00026747" w:rsidP="00534EE3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Led </w:t>
      </w:r>
      <w:r w:rsidR="00310790" w:rsidRPr="00B7743C">
        <w:rPr>
          <w:rFonts w:ascii="Arial" w:eastAsia="Times New Roman" w:hAnsi="Arial" w:cs="Arial"/>
          <w:sz w:val="20"/>
          <w:szCs w:val="20"/>
        </w:rPr>
        <w:t>Yield 3.0</w:t>
      </w:r>
      <w:r w:rsidR="00B7743C" w:rsidRPr="00B7743C">
        <w:rPr>
          <w:rFonts w:ascii="Arial" w:eastAsia="Times New Roman" w:hAnsi="Arial" w:cs="Arial"/>
          <w:sz w:val="20"/>
          <w:szCs w:val="20"/>
        </w:rPr>
        <w:t>, yield monitoring project</w:t>
      </w:r>
      <w:r>
        <w:rPr>
          <w:rFonts w:ascii="Arial" w:eastAsia="Times New Roman" w:hAnsi="Arial" w:cs="Arial"/>
          <w:sz w:val="20"/>
          <w:szCs w:val="20"/>
        </w:rPr>
        <w:t xml:space="preserve"> and a</w:t>
      </w:r>
      <w:r w:rsidR="005746A4">
        <w:rPr>
          <w:rFonts w:ascii="Arial" w:eastAsia="Times New Roman" w:hAnsi="Arial" w:cs="Arial"/>
          <w:sz w:val="20"/>
          <w:szCs w:val="20"/>
        </w:rPr>
        <w:t xml:space="preserve">pplied System Engineering Approach for </w:t>
      </w:r>
      <w:r w:rsidR="00691FF5">
        <w:rPr>
          <w:rFonts w:ascii="Arial" w:eastAsia="Times New Roman" w:hAnsi="Arial" w:cs="Arial"/>
          <w:sz w:val="20"/>
          <w:szCs w:val="20"/>
        </w:rPr>
        <w:t>better thought processes from cross functions</w:t>
      </w:r>
      <w:r w:rsidR="00FE21C8">
        <w:rPr>
          <w:rFonts w:ascii="Arial" w:eastAsia="Times New Roman" w:hAnsi="Arial" w:cs="Arial"/>
          <w:sz w:val="20"/>
          <w:szCs w:val="20"/>
        </w:rPr>
        <w:t>.</w:t>
      </w:r>
    </w:p>
    <w:p w14:paraId="0308B6A3" w14:textId="1114EA1B" w:rsidR="00835B2F" w:rsidRDefault="00835B2F" w:rsidP="00534EE3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Led LPB </w:t>
      </w:r>
      <w:r w:rsidR="00550CB8">
        <w:rPr>
          <w:rFonts w:ascii="Arial" w:eastAsia="Times New Roman" w:hAnsi="Arial" w:cs="Arial"/>
          <w:sz w:val="20"/>
          <w:szCs w:val="20"/>
        </w:rPr>
        <w:t>wire harness integration programs from quality perspectives for large combines.</w:t>
      </w:r>
    </w:p>
    <w:p w14:paraId="06DBAFA2" w14:textId="598FF722" w:rsidR="00554598" w:rsidRPr="00B7743C" w:rsidRDefault="00554598" w:rsidP="00534EE3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B7743C">
        <w:rPr>
          <w:rFonts w:ascii="Arial" w:eastAsia="Times New Roman" w:hAnsi="Arial" w:cs="Arial"/>
          <w:sz w:val="20"/>
          <w:szCs w:val="20"/>
        </w:rPr>
        <w:t>Le</w:t>
      </w:r>
      <w:r w:rsidR="00E7476A">
        <w:rPr>
          <w:rFonts w:ascii="Arial" w:eastAsia="Times New Roman" w:hAnsi="Arial" w:cs="Arial"/>
          <w:sz w:val="20"/>
          <w:szCs w:val="20"/>
        </w:rPr>
        <w:t>d</w:t>
      </w:r>
      <w:r w:rsidR="00E14AB6">
        <w:rPr>
          <w:rFonts w:ascii="Arial" w:eastAsia="Times New Roman" w:hAnsi="Arial" w:cs="Arial"/>
          <w:sz w:val="20"/>
          <w:szCs w:val="20"/>
        </w:rPr>
        <w:t xml:space="preserve"> Durability </w:t>
      </w:r>
      <w:r w:rsidR="006115E0">
        <w:rPr>
          <w:rFonts w:ascii="Arial" w:eastAsia="Times New Roman" w:hAnsi="Arial" w:cs="Arial"/>
          <w:sz w:val="20"/>
          <w:szCs w:val="20"/>
        </w:rPr>
        <w:t>Build activities and led</w:t>
      </w:r>
      <w:r w:rsidRPr="00B7743C">
        <w:rPr>
          <w:rFonts w:ascii="Arial" w:eastAsia="Times New Roman" w:hAnsi="Arial" w:cs="Arial"/>
          <w:sz w:val="20"/>
          <w:szCs w:val="20"/>
        </w:rPr>
        <w:t xml:space="preserve"> Feasibility Build Activities for</w:t>
      </w:r>
      <w:r w:rsidR="00447573" w:rsidRPr="00B7743C">
        <w:rPr>
          <w:rFonts w:ascii="Arial" w:eastAsia="Times New Roman" w:hAnsi="Arial" w:cs="Arial"/>
          <w:sz w:val="20"/>
          <w:szCs w:val="20"/>
        </w:rPr>
        <w:t xml:space="preserve"> Mercury Program</w:t>
      </w:r>
      <w:r w:rsidR="00780616">
        <w:rPr>
          <w:rFonts w:ascii="Arial" w:eastAsia="Times New Roman" w:hAnsi="Arial" w:cs="Arial"/>
          <w:sz w:val="20"/>
          <w:szCs w:val="20"/>
        </w:rPr>
        <w:t>.</w:t>
      </w:r>
      <w:r w:rsidR="00447573" w:rsidRPr="00B7743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0EF244F" w14:textId="20B299E2" w:rsidR="00F24185" w:rsidRDefault="00F24185" w:rsidP="00F24185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Led quality aspects of Caribou Flex Knife Fabrication (weld) </w:t>
      </w:r>
      <w:r w:rsidR="005E5F08">
        <w:rPr>
          <w:rFonts w:ascii="Arial" w:eastAsia="Times New Roman" w:hAnsi="Arial" w:cs="Arial"/>
          <w:sz w:val="20"/>
          <w:szCs w:val="20"/>
        </w:rPr>
        <w:t xml:space="preserve">fixture qualification, part </w:t>
      </w:r>
      <w:r>
        <w:rPr>
          <w:rFonts w:ascii="Arial" w:eastAsia="Times New Roman" w:hAnsi="Arial" w:cs="Arial"/>
          <w:sz w:val="20"/>
          <w:szCs w:val="20"/>
        </w:rPr>
        <w:t>ISIRs, repairs, and CI.</w:t>
      </w:r>
    </w:p>
    <w:p w14:paraId="6F6FD6A3" w14:textId="77777777" w:rsidR="00426691" w:rsidRDefault="00F24185" w:rsidP="00097899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26691">
        <w:rPr>
          <w:rFonts w:ascii="Arial" w:eastAsia="Times New Roman" w:hAnsi="Arial" w:cs="Arial"/>
          <w:sz w:val="20"/>
          <w:szCs w:val="20"/>
        </w:rPr>
        <w:t>Led quality aspects of Electrical Harness related build activities on multiple programs</w:t>
      </w:r>
      <w:r w:rsidR="00D22BD9" w:rsidRPr="00426691">
        <w:rPr>
          <w:rFonts w:ascii="Arial" w:eastAsia="Times New Roman" w:hAnsi="Arial" w:cs="Arial"/>
          <w:sz w:val="20"/>
          <w:szCs w:val="20"/>
        </w:rPr>
        <w:t xml:space="preserve"> at multiple phases.</w:t>
      </w:r>
    </w:p>
    <w:p w14:paraId="63FA7B33" w14:textId="77777777" w:rsidR="0003341C" w:rsidRDefault="0076242A" w:rsidP="00FC1E8B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26691">
        <w:rPr>
          <w:rFonts w:ascii="Arial" w:eastAsia="Times New Roman" w:hAnsi="Arial" w:cs="Arial"/>
          <w:sz w:val="20"/>
          <w:szCs w:val="20"/>
        </w:rPr>
        <w:t xml:space="preserve">Analyzed Warranty data and </w:t>
      </w:r>
      <w:proofErr w:type="gramStart"/>
      <w:r w:rsidR="001D13F4" w:rsidRPr="00426691">
        <w:rPr>
          <w:rFonts w:ascii="Arial" w:eastAsia="Times New Roman" w:hAnsi="Arial" w:cs="Arial"/>
          <w:sz w:val="20"/>
          <w:szCs w:val="20"/>
        </w:rPr>
        <w:t>Drove</w:t>
      </w:r>
      <w:proofErr w:type="gramEnd"/>
      <w:r w:rsidR="001D13F4" w:rsidRPr="00426691">
        <w:rPr>
          <w:rFonts w:ascii="Arial" w:eastAsia="Times New Roman" w:hAnsi="Arial" w:cs="Arial"/>
          <w:sz w:val="20"/>
          <w:szCs w:val="20"/>
        </w:rPr>
        <w:t xml:space="preserve"> intentional testing and corrective actions to close identified gaps from </w:t>
      </w:r>
      <w:r w:rsidR="00347157" w:rsidRPr="00426691">
        <w:rPr>
          <w:rFonts w:ascii="Arial" w:eastAsia="Times New Roman" w:hAnsi="Arial" w:cs="Arial"/>
          <w:sz w:val="20"/>
          <w:szCs w:val="20"/>
        </w:rPr>
        <w:t xml:space="preserve">126 </w:t>
      </w:r>
      <w:r w:rsidR="00967877" w:rsidRPr="00426691">
        <w:rPr>
          <w:rFonts w:ascii="Arial" w:eastAsia="Times New Roman" w:hAnsi="Arial" w:cs="Arial"/>
          <w:sz w:val="20"/>
          <w:szCs w:val="20"/>
        </w:rPr>
        <w:t xml:space="preserve">Sensor application reviews for speed, temperature, pressure, proximity, position sensors on </w:t>
      </w:r>
      <w:r w:rsidR="00173428" w:rsidRPr="00426691">
        <w:rPr>
          <w:rFonts w:ascii="Arial" w:eastAsia="Times New Roman" w:hAnsi="Arial" w:cs="Arial"/>
          <w:sz w:val="20"/>
          <w:szCs w:val="20"/>
        </w:rPr>
        <w:t xml:space="preserve">the </w:t>
      </w:r>
      <w:r w:rsidR="00967877" w:rsidRPr="00426691">
        <w:rPr>
          <w:rFonts w:ascii="Arial" w:eastAsia="Times New Roman" w:hAnsi="Arial" w:cs="Arial"/>
          <w:sz w:val="20"/>
          <w:szCs w:val="20"/>
        </w:rPr>
        <w:t xml:space="preserve">combine for </w:t>
      </w:r>
      <w:r w:rsidR="00AF48C2" w:rsidRPr="00426691">
        <w:rPr>
          <w:rFonts w:ascii="Arial" w:eastAsia="Times New Roman" w:hAnsi="Arial" w:cs="Arial"/>
          <w:sz w:val="20"/>
          <w:szCs w:val="20"/>
        </w:rPr>
        <w:t xml:space="preserve">feasibility, </w:t>
      </w:r>
      <w:r w:rsidR="0065081B" w:rsidRPr="00426691">
        <w:rPr>
          <w:rFonts w:ascii="Arial" w:eastAsia="Times New Roman" w:hAnsi="Arial" w:cs="Arial"/>
          <w:sz w:val="20"/>
          <w:szCs w:val="20"/>
        </w:rPr>
        <w:t>durability,</w:t>
      </w:r>
      <w:r w:rsidR="00AF48C2" w:rsidRPr="00426691">
        <w:rPr>
          <w:rFonts w:ascii="Arial" w:eastAsia="Times New Roman" w:hAnsi="Arial" w:cs="Arial"/>
          <w:sz w:val="20"/>
          <w:szCs w:val="20"/>
        </w:rPr>
        <w:t xml:space="preserve"> and limited production builds.</w:t>
      </w:r>
      <w:r w:rsidR="00347157" w:rsidRPr="00426691">
        <w:rPr>
          <w:rFonts w:ascii="Arial" w:eastAsia="Times New Roman" w:hAnsi="Arial" w:cs="Arial"/>
          <w:sz w:val="20"/>
          <w:szCs w:val="20"/>
        </w:rPr>
        <w:t xml:space="preserve"> </w:t>
      </w:r>
      <w:r w:rsidR="00D0717F" w:rsidRPr="00426691">
        <w:rPr>
          <w:rFonts w:ascii="Arial" w:eastAsia="Times New Roman" w:hAnsi="Arial" w:cs="Arial"/>
          <w:sz w:val="20"/>
          <w:szCs w:val="20"/>
        </w:rPr>
        <w:t xml:space="preserve">Teams involved suppliers and </w:t>
      </w:r>
      <w:proofErr w:type="gramStart"/>
      <w:r w:rsidR="00D0717F" w:rsidRPr="00426691">
        <w:rPr>
          <w:rFonts w:ascii="Arial" w:eastAsia="Times New Roman" w:hAnsi="Arial" w:cs="Arial"/>
          <w:sz w:val="20"/>
          <w:szCs w:val="20"/>
        </w:rPr>
        <w:t>cross functional</w:t>
      </w:r>
      <w:proofErr w:type="gramEnd"/>
      <w:r w:rsidR="00D0717F" w:rsidRPr="00426691">
        <w:rPr>
          <w:rFonts w:ascii="Arial" w:eastAsia="Times New Roman" w:hAnsi="Arial" w:cs="Arial"/>
          <w:sz w:val="20"/>
          <w:szCs w:val="20"/>
        </w:rPr>
        <w:t xml:space="preserve"> members.</w:t>
      </w:r>
    </w:p>
    <w:p w14:paraId="3600C1C0" w14:textId="55D83F1F" w:rsidR="00D05C20" w:rsidRPr="00426691" w:rsidRDefault="004B1632" w:rsidP="00FC1E8B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26691">
        <w:rPr>
          <w:rFonts w:ascii="Arial" w:eastAsia="Times New Roman" w:hAnsi="Arial" w:cs="Arial"/>
          <w:sz w:val="20"/>
          <w:szCs w:val="20"/>
        </w:rPr>
        <w:t xml:space="preserve">Underwent </w:t>
      </w:r>
      <w:r w:rsidR="00EB385F" w:rsidRPr="00426691">
        <w:rPr>
          <w:rFonts w:ascii="Arial" w:eastAsia="Times New Roman" w:hAnsi="Arial" w:cs="Arial"/>
          <w:sz w:val="20"/>
          <w:szCs w:val="20"/>
        </w:rPr>
        <w:t>ESPA training</w:t>
      </w:r>
      <w:r w:rsidR="00D05C20" w:rsidRPr="00426691">
        <w:rPr>
          <w:rFonts w:ascii="Arial" w:eastAsia="Times New Roman" w:hAnsi="Arial" w:cs="Arial"/>
          <w:sz w:val="20"/>
          <w:szCs w:val="20"/>
        </w:rPr>
        <w:t xml:space="preserve"> at Fargo</w:t>
      </w:r>
      <w:r w:rsidR="00EB385F" w:rsidRPr="00426691">
        <w:rPr>
          <w:rFonts w:ascii="Arial" w:eastAsia="Times New Roman" w:hAnsi="Arial" w:cs="Arial"/>
          <w:sz w:val="20"/>
          <w:szCs w:val="20"/>
        </w:rPr>
        <w:t xml:space="preserve"> and</w:t>
      </w:r>
      <w:r w:rsidR="00253B43" w:rsidRPr="00426691">
        <w:rPr>
          <w:rFonts w:ascii="Arial" w:eastAsia="Times New Roman" w:hAnsi="Arial" w:cs="Arial"/>
          <w:sz w:val="20"/>
          <w:szCs w:val="20"/>
        </w:rPr>
        <w:t xml:space="preserve"> got </w:t>
      </w:r>
      <w:r w:rsidR="002C585E" w:rsidRPr="00426691">
        <w:rPr>
          <w:rFonts w:ascii="Arial" w:eastAsia="Times New Roman" w:hAnsi="Arial" w:cs="Arial"/>
          <w:sz w:val="20"/>
          <w:szCs w:val="20"/>
        </w:rPr>
        <w:t>familiar</w:t>
      </w:r>
      <w:r w:rsidR="00253B43" w:rsidRPr="00426691">
        <w:rPr>
          <w:rFonts w:ascii="Arial" w:eastAsia="Times New Roman" w:hAnsi="Arial" w:cs="Arial"/>
          <w:sz w:val="20"/>
          <w:szCs w:val="20"/>
        </w:rPr>
        <w:t xml:space="preserve"> with</w:t>
      </w:r>
      <w:r w:rsidR="00EB385F" w:rsidRPr="00426691">
        <w:rPr>
          <w:rFonts w:ascii="Arial" w:eastAsia="Times New Roman" w:hAnsi="Arial" w:cs="Arial"/>
          <w:sz w:val="20"/>
          <w:szCs w:val="20"/>
        </w:rPr>
        <w:t xml:space="preserve"> </w:t>
      </w:r>
      <w:r w:rsidR="00FD0B83" w:rsidRPr="00426691">
        <w:rPr>
          <w:rFonts w:ascii="Arial" w:eastAsia="Times New Roman" w:hAnsi="Arial" w:cs="Arial"/>
          <w:sz w:val="20"/>
          <w:szCs w:val="20"/>
        </w:rPr>
        <w:t xml:space="preserve">JDS – </w:t>
      </w:r>
      <w:r w:rsidR="00D05C20" w:rsidRPr="00426691">
        <w:rPr>
          <w:rFonts w:ascii="Arial" w:eastAsia="Times New Roman" w:hAnsi="Arial" w:cs="Arial"/>
          <w:sz w:val="20"/>
          <w:szCs w:val="20"/>
        </w:rPr>
        <w:t>G</w:t>
      </w:r>
      <w:r w:rsidR="00FD0B83" w:rsidRPr="00426691">
        <w:rPr>
          <w:rFonts w:ascii="Arial" w:eastAsia="Times New Roman" w:hAnsi="Arial" w:cs="Arial"/>
          <w:sz w:val="20"/>
          <w:szCs w:val="20"/>
        </w:rPr>
        <w:t xml:space="preserve">194 and </w:t>
      </w:r>
      <w:r w:rsidR="00D05C20" w:rsidRPr="00426691">
        <w:rPr>
          <w:rFonts w:ascii="Arial" w:eastAsia="Times New Roman" w:hAnsi="Arial" w:cs="Arial"/>
          <w:sz w:val="20"/>
          <w:szCs w:val="20"/>
        </w:rPr>
        <w:t>G</w:t>
      </w:r>
      <w:r w:rsidR="00FD0B83" w:rsidRPr="00426691">
        <w:rPr>
          <w:rFonts w:ascii="Arial" w:eastAsia="Times New Roman" w:hAnsi="Arial" w:cs="Arial"/>
          <w:sz w:val="20"/>
          <w:szCs w:val="20"/>
        </w:rPr>
        <w:t>156</w:t>
      </w:r>
      <w:r w:rsidR="00D05C20" w:rsidRPr="00426691">
        <w:rPr>
          <w:rFonts w:ascii="Arial" w:eastAsia="Times New Roman" w:hAnsi="Arial" w:cs="Arial"/>
          <w:sz w:val="20"/>
          <w:szCs w:val="20"/>
        </w:rPr>
        <w:t xml:space="preserve"> standards</w:t>
      </w:r>
      <w:r w:rsidR="00253B43" w:rsidRPr="00426691">
        <w:rPr>
          <w:rFonts w:ascii="Arial" w:eastAsia="Times New Roman" w:hAnsi="Arial" w:cs="Arial"/>
          <w:sz w:val="20"/>
          <w:szCs w:val="20"/>
        </w:rPr>
        <w:t xml:space="preserve"> and other processes.</w:t>
      </w:r>
    </w:p>
    <w:p w14:paraId="5704A0B1" w14:textId="52E8548F" w:rsidR="00967877" w:rsidRPr="00D05C20" w:rsidRDefault="001D13F4" w:rsidP="00A37F4E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D05C20">
        <w:rPr>
          <w:rFonts w:ascii="Arial" w:eastAsia="Times New Roman" w:hAnsi="Arial" w:cs="Arial"/>
          <w:sz w:val="20"/>
          <w:szCs w:val="20"/>
        </w:rPr>
        <w:t>Managed</w:t>
      </w:r>
      <w:r w:rsidR="00967877" w:rsidRPr="00D05C20">
        <w:rPr>
          <w:rFonts w:ascii="Arial" w:eastAsia="Times New Roman" w:hAnsi="Arial" w:cs="Arial"/>
          <w:sz w:val="20"/>
          <w:szCs w:val="20"/>
        </w:rPr>
        <w:t xml:space="preserve"> </w:t>
      </w:r>
      <w:r w:rsidRPr="00D05C20">
        <w:rPr>
          <w:rFonts w:ascii="Arial" w:eastAsia="Times New Roman" w:hAnsi="Arial" w:cs="Arial"/>
          <w:sz w:val="20"/>
          <w:szCs w:val="20"/>
        </w:rPr>
        <w:t xml:space="preserve">a quality assurance project for </w:t>
      </w:r>
      <w:r w:rsidRPr="00447573">
        <w:rPr>
          <w:rFonts w:ascii="Arial" w:eastAsia="Times New Roman" w:hAnsi="Arial" w:cs="Arial"/>
          <w:b/>
          <w:bCs/>
          <w:sz w:val="20"/>
          <w:szCs w:val="20"/>
        </w:rPr>
        <w:t>13</w:t>
      </w:r>
      <w:r w:rsidR="00347157" w:rsidRPr="00447573">
        <w:rPr>
          <w:rFonts w:ascii="Arial" w:eastAsia="Times New Roman" w:hAnsi="Arial" w:cs="Arial"/>
          <w:b/>
          <w:bCs/>
          <w:sz w:val="20"/>
          <w:szCs w:val="20"/>
        </w:rPr>
        <w:t>5</w:t>
      </w:r>
      <w:r w:rsidRPr="00D05C20">
        <w:rPr>
          <w:rFonts w:ascii="Arial" w:eastAsia="Times New Roman" w:hAnsi="Arial" w:cs="Arial"/>
          <w:sz w:val="20"/>
          <w:szCs w:val="20"/>
        </w:rPr>
        <w:t xml:space="preserve"> assemblies</w:t>
      </w:r>
      <w:r w:rsidR="00967877" w:rsidRPr="00D05C20">
        <w:rPr>
          <w:rFonts w:ascii="Arial" w:eastAsia="Times New Roman" w:hAnsi="Arial" w:cs="Arial"/>
          <w:sz w:val="20"/>
          <w:szCs w:val="20"/>
        </w:rPr>
        <w:t xml:space="preserve"> for</w:t>
      </w:r>
      <w:r w:rsidR="000D1C5C" w:rsidRPr="00D05C20">
        <w:rPr>
          <w:rFonts w:ascii="Arial" w:eastAsia="Times New Roman" w:hAnsi="Arial" w:cs="Arial"/>
          <w:color w:val="FF0000"/>
          <w:sz w:val="20"/>
          <w:szCs w:val="20"/>
        </w:rPr>
        <w:t xml:space="preserve"> </w:t>
      </w:r>
      <w:r w:rsidR="00DB790A" w:rsidRPr="00D05C20">
        <w:rPr>
          <w:rFonts w:ascii="Arial" w:eastAsia="Times New Roman" w:hAnsi="Arial" w:cs="Arial"/>
          <w:sz w:val="20"/>
          <w:szCs w:val="20"/>
        </w:rPr>
        <w:t xml:space="preserve">a large </w:t>
      </w:r>
      <w:r w:rsidR="000D1C5C" w:rsidRPr="00D05C20">
        <w:rPr>
          <w:rFonts w:ascii="Arial" w:eastAsia="Times New Roman" w:hAnsi="Arial" w:cs="Arial"/>
          <w:sz w:val="20"/>
          <w:szCs w:val="20"/>
        </w:rPr>
        <w:t>combine</w:t>
      </w:r>
      <w:r w:rsidR="008434AF" w:rsidRPr="00D05C20">
        <w:rPr>
          <w:rFonts w:ascii="Arial" w:eastAsia="Times New Roman" w:hAnsi="Arial" w:cs="Arial"/>
          <w:sz w:val="20"/>
          <w:szCs w:val="20"/>
        </w:rPr>
        <w:t xml:space="preserve"> program</w:t>
      </w:r>
      <w:r w:rsidR="00967877" w:rsidRPr="00D05C20">
        <w:rPr>
          <w:rFonts w:ascii="Arial" w:eastAsia="Times New Roman" w:hAnsi="Arial" w:cs="Arial"/>
          <w:sz w:val="20"/>
          <w:szCs w:val="20"/>
        </w:rPr>
        <w:t xml:space="preserve">. </w:t>
      </w:r>
      <w:r w:rsidR="000D1C5C" w:rsidRPr="00D05C20">
        <w:rPr>
          <w:rFonts w:ascii="Arial" w:eastAsia="Times New Roman" w:hAnsi="Arial" w:cs="Arial"/>
          <w:color w:val="FF0000"/>
          <w:sz w:val="20"/>
          <w:szCs w:val="20"/>
        </w:rPr>
        <w:t xml:space="preserve">  </w:t>
      </w:r>
    </w:p>
    <w:p w14:paraId="6795944B" w14:textId="71DD4FF6" w:rsidR="00FA3713" w:rsidRPr="001C40A4" w:rsidRDefault="00FA3713" w:rsidP="003B232D">
      <w:pPr>
        <w:pStyle w:val="ListParagraph"/>
        <w:numPr>
          <w:ilvl w:val="0"/>
          <w:numId w:val="21"/>
        </w:numPr>
        <w:spacing w:line="240" w:lineRule="atLeast"/>
        <w:jc w:val="both"/>
        <w:rPr>
          <w:rFonts w:ascii="Arial" w:hAnsi="Arial" w:cs="Arial"/>
        </w:rPr>
      </w:pPr>
      <w:r w:rsidRPr="00FA3713">
        <w:rPr>
          <w:rFonts w:ascii="Arial" w:eastAsia="Times New Roman" w:hAnsi="Arial" w:cs="Arial"/>
          <w:sz w:val="20"/>
          <w:szCs w:val="20"/>
        </w:rPr>
        <w:t xml:space="preserve">Initiated combining the redundant quality </w:t>
      </w:r>
      <w:r w:rsidR="000011C0">
        <w:rPr>
          <w:rFonts w:ascii="Arial" w:eastAsia="Times New Roman" w:hAnsi="Arial" w:cs="Arial"/>
          <w:sz w:val="20"/>
          <w:szCs w:val="20"/>
        </w:rPr>
        <w:t xml:space="preserve">review </w:t>
      </w:r>
      <w:r w:rsidRPr="00FA3713">
        <w:rPr>
          <w:rFonts w:ascii="Arial" w:eastAsia="Times New Roman" w:hAnsi="Arial" w:cs="Arial"/>
          <w:sz w:val="20"/>
          <w:szCs w:val="20"/>
        </w:rPr>
        <w:t>procedures in a single meeting to save time</w:t>
      </w:r>
      <w:r w:rsidR="00347157">
        <w:rPr>
          <w:rFonts w:ascii="Arial" w:eastAsia="Times New Roman" w:hAnsi="Arial" w:cs="Arial"/>
          <w:sz w:val="20"/>
          <w:szCs w:val="20"/>
        </w:rPr>
        <w:t xml:space="preserve">; resulted in </w:t>
      </w:r>
      <w:r w:rsidR="00C74DDE">
        <w:rPr>
          <w:rFonts w:ascii="Arial" w:eastAsia="Times New Roman" w:hAnsi="Arial" w:cs="Arial"/>
          <w:sz w:val="20"/>
          <w:szCs w:val="20"/>
        </w:rPr>
        <w:t xml:space="preserve">reduction in </w:t>
      </w:r>
      <w:r w:rsidR="00347157" w:rsidRPr="00F9725E">
        <w:rPr>
          <w:rFonts w:ascii="Arial" w:eastAsia="Times New Roman" w:hAnsi="Arial" w:cs="Arial"/>
          <w:b/>
          <w:sz w:val="20"/>
          <w:szCs w:val="20"/>
        </w:rPr>
        <w:t xml:space="preserve">150 </w:t>
      </w:r>
      <w:r w:rsidR="00347157">
        <w:rPr>
          <w:rFonts w:ascii="Arial" w:eastAsia="Times New Roman" w:hAnsi="Arial" w:cs="Arial"/>
          <w:sz w:val="20"/>
          <w:szCs w:val="20"/>
        </w:rPr>
        <w:t>plus engineering hours for electrical system department an</w:t>
      </w:r>
      <w:r w:rsidR="000011C0">
        <w:rPr>
          <w:rFonts w:ascii="Arial" w:eastAsia="Times New Roman" w:hAnsi="Arial" w:cs="Arial"/>
          <w:sz w:val="20"/>
          <w:szCs w:val="20"/>
        </w:rPr>
        <w:t>d was</w:t>
      </w:r>
      <w:r w:rsidR="00347157">
        <w:rPr>
          <w:rFonts w:ascii="Arial" w:eastAsia="Times New Roman" w:hAnsi="Arial" w:cs="Arial"/>
          <w:sz w:val="20"/>
          <w:szCs w:val="20"/>
        </w:rPr>
        <w:t xml:space="preserve"> adopted by other teams</w:t>
      </w:r>
      <w:r w:rsidRPr="00FA3713">
        <w:rPr>
          <w:rFonts w:ascii="Arial" w:eastAsia="Times New Roman" w:hAnsi="Arial" w:cs="Arial"/>
          <w:sz w:val="20"/>
          <w:szCs w:val="20"/>
        </w:rPr>
        <w:t>.</w:t>
      </w:r>
      <w:r w:rsidR="00067C37">
        <w:rPr>
          <w:rFonts w:ascii="Arial" w:eastAsia="Times New Roman" w:hAnsi="Arial" w:cs="Arial"/>
          <w:color w:val="FF0000"/>
          <w:sz w:val="20"/>
          <w:szCs w:val="20"/>
        </w:rPr>
        <w:t xml:space="preserve"> </w:t>
      </w:r>
    </w:p>
    <w:p w14:paraId="61609F48" w14:textId="567EF958" w:rsidR="00A75211" w:rsidRPr="0003341C" w:rsidRDefault="00C74DDE" w:rsidP="00305BE0">
      <w:pPr>
        <w:pStyle w:val="ListParagraph"/>
        <w:numPr>
          <w:ilvl w:val="0"/>
          <w:numId w:val="21"/>
        </w:numPr>
        <w:spacing w:after="0" w:line="240" w:lineRule="atLeast"/>
        <w:jc w:val="both"/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</w:pPr>
      <w:proofErr w:type="gramStart"/>
      <w:r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>W</w:t>
      </w:r>
      <w:r w:rsidR="00067C37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>ork</w:t>
      </w:r>
      <w:r w:rsidR="00767F56">
        <w:rPr>
          <w:rFonts w:ascii="Arial" w:eastAsia="Times New Roman" w:hAnsi="Arial" w:cs="Arial"/>
          <w:color w:val="000000" w:themeColor="text1"/>
          <w:sz w:val="20"/>
          <w:szCs w:val="20"/>
        </w:rPr>
        <w:t>ed</w:t>
      </w:r>
      <w:proofErr w:type="gramEnd"/>
      <w:r w:rsidR="00067C37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my team to </w:t>
      </w:r>
      <w:r w:rsidR="00AF131A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>manage</w:t>
      </w:r>
      <w:r w:rsidR="00067C37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work</w:t>
      </w:r>
      <w:r w:rsidR="00AF131A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>load</w:t>
      </w:r>
      <w:r w:rsidR="00067C37" w:rsidRPr="00A75211">
        <w:rPr>
          <w:rFonts w:ascii="Arial" w:eastAsia="Times New Roman" w:hAnsi="Arial" w:cs="Arial"/>
          <w:color w:val="000000" w:themeColor="text1"/>
          <w:sz w:val="20"/>
          <w:szCs w:val="20"/>
        </w:rPr>
        <w:t>, accomplish goals, activities, and timelines for quality activities and deliverables.</w:t>
      </w:r>
    </w:p>
    <w:p w14:paraId="4B006A09" w14:textId="77777777" w:rsidR="0003341C" w:rsidRPr="008E4E22" w:rsidRDefault="0003341C" w:rsidP="0003341C">
      <w:pPr>
        <w:pStyle w:val="ListParagraph"/>
        <w:numPr>
          <w:ilvl w:val="0"/>
          <w:numId w:val="21"/>
        </w:numPr>
        <w:spacing w:after="0"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8E4E22">
        <w:rPr>
          <w:rFonts w:ascii="Arial" w:eastAsia="Times New Roman" w:hAnsi="Arial" w:cs="Arial"/>
          <w:sz w:val="20"/>
          <w:szCs w:val="20"/>
        </w:rPr>
        <w:t>Perform</w:t>
      </w:r>
      <w:r>
        <w:rPr>
          <w:rFonts w:ascii="Arial" w:eastAsia="Times New Roman" w:hAnsi="Arial" w:cs="Arial"/>
          <w:sz w:val="20"/>
          <w:szCs w:val="20"/>
        </w:rPr>
        <w:t>ed</w:t>
      </w:r>
      <w:r w:rsidRPr="008E4E22">
        <w:rPr>
          <w:rFonts w:ascii="Arial" w:eastAsia="Times New Roman" w:hAnsi="Arial" w:cs="Arial"/>
          <w:sz w:val="20"/>
          <w:szCs w:val="20"/>
        </w:rPr>
        <w:t xml:space="preserve"> uncompromised qualitative, tactical, and strategic activities involving Quality Planning, Application Reviews, Non-Conformance management</w:t>
      </w:r>
      <w:r>
        <w:rPr>
          <w:rFonts w:ascii="Arial" w:eastAsia="Times New Roman" w:hAnsi="Arial" w:cs="Arial"/>
          <w:sz w:val="20"/>
          <w:szCs w:val="20"/>
        </w:rPr>
        <w:t xml:space="preserve"> (NCCA)</w:t>
      </w:r>
      <w:r w:rsidRPr="008E4E22">
        <w:rPr>
          <w:rFonts w:ascii="Arial" w:eastAsia="Times New Roman" w:hAnsi="Arial" w:cs="Arial"/>
          <w:sz w:val="20"/>
          <w:szCs w:val="20"/>
        </w:rPr>
        <w:t xml:space="preserve">, System and Process </w:t>
      </w:r>
      <w:proofErr w:type="gramStart"/>
      <w:r w:rsidRPr="008E4E22">
        <w:rPr>
          <w:rFonts w:ascii="Arial" w:eastAsia="Times New Roman" w:hAnsi="Arial" w:cs="Arial"/>
          <w:sz w:val="20"/>
          <w:szCs w:val="20"/>
        </w:rPr>
        <w:t>failure modes</w:t>
      </w:r>
      <w:proofErr w:type="gramEnd"/>
      <w:r w:rsidRPr="008E4E22">
        <w:rPr>
          <w:rFonts w:ascii="Arial" w:eastAsia="Times New Roman" w:hAnsi="Arial" w:cs="Arial"/>
          <w:sz w:val="20"/>
          <w:szCs w:val="20"/>
        </w:rPr>
        <w:t xml:space="preserve"> and </w:t>
      </w:r>
      <w:proofErr w:type="gramStart"/>
      <w:r w:rsidRPr="008E4E22">
        <w:rPr>
          <w:rFonts w:ascii="Arial" w:eastAsia="Times New Roman" w:hAnsi="Arial" w:cs="Arial"/>
          <w:sz w:val="20"/>
          <w:szCs w:val="20"/>
        </w:rPr>
        <w:t>effect analysis</w:t>
      </w:r>
      <w:proofErr w:type="gramEnd"/>
      <w:r w:rsidRPr="008E4E22">
        <w:rPr>
          <w:rFonts w:ascii="Arial" w:eastAsia="Times New Roman" w:hAnsi="Arial" w:cs="Arial"/>
          <w:sz w:val="20"/>
          <w:szCs w:val="20"/>
        </w:rPr>
        <w:t xml:space="preserve"> (FMEAs), design and process assembly reviews (DPARs), Production part approval process (PPAPS). etc.</w:t>
      </w:r>
      <w:r w:rsidRPr="008E4E22">
        <w:rPr>
          <w:rFonts w:ascii="Arial" w:eastAsia="Times New Roman" w:hAnsi="Arial" w:cs="Arial"/>
          <w:color w:val="FF0000"/>
          <w:sz w:val="20"/>
          <w:szCs w:val="20"/>
        </w:rPr>
        <w:t xml:space="preserve">  </w:t>
      </w:r>
    </w:p>
    <w:p w14:paraId="39572819" w14:textId="6BC2F7B4" w:rsidR="006F7AA0" w:rsidRPr="00A75211" w:rsidRDefault="006F7AA0" w:rsidP="00A75211">
      <w:pPr>
        <w:spacing w:after="0" w:line="240" w:lineRule="atLeast"/>
        <w:jc w:val="both"/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</w:pPr>
      <w:r w:rsidRPr="00A75211">
        <w:rPr>
          <w:rFonts w:ascii="Arial" w:eastAsia="Times New Roman" w:hAnsi="Arial" w:cs="Arial"/>
          <w:b/>
          <w:i/>
          <w:color w:val="000000" w:themeColor="text1"/>
          <w:sz w:val="20"/>
          <w:szCs w:val="20"/>
        </w:rPr>
        <w:t xml:space="preserve">Result: </w:t>
      </w:r>
      <w:r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Successfully </w:t>
      </w:r>
      <w:r w:rsidR="00714EBC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>executed</w:t>
      </w:r>
      <w:r w:rsidR="00A65A7B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Quality Function</w:t>
      </w:r>
      <w:r w:rsidR="00AF131A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deliverables</w:t>
      </w:r>
      <w:r w:rsidR="00A65A7B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in phases 2-</w:t>
      </w:r>
      <w:r w:rsidR="00447573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>5</w:t>
      </w:r>
      <w:r w:rsidR="00A65A7B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of EPDP for Combine</w:t>
      </w:r>
      <w:r w:rsidR="00714EBC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and FEE</w:t>
      </w:r>
      <w:r w:rsidR="00A65A7B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program</w:t>
      </w:r>
      <w:r w:rsidR="00714EBC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>s</w:t>
      </w:r>
      <w:r w:rsidR="00A65A7B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.  </w:t>
      </w:r>
      <w:r w:rsidR="00967877" w:rsidRPr="00A75211">
        <w:rPr>
          <w:rFonts w:ascii="Arial" w:eastAsia="Times New Roman" w:hAnsi="Arial" w:cs="Arial"/>
          <w:bCs/>
          <w:i/>
          <w:color w:val="000000" w:themeColor="text1"/>
          <w:sz w:val="20"/>
          <w:szCs w:val="20"/>
        </w:rPr>
        <w:t xml:space="preserve"> </w:t>
      </w:r>
    </w:p>
    <w:p w14:paraId="5FAA1575" w14:textId="77777777" w:rsidR="005D34D8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b w:val="0"/>
          <w:i/>
          <w:sz w:val="20"/>
          <w:szCs w:val="20"/>
        </w:rPr>
      </w:pPr>
    </w:p>
    <w:p w14:paraId="1B060332" w14:textId="77777777" w:rsidR="006B0BD3" w:rsidRPr="00DA1805" w:rsidRDefault="005D34D8" w:rsidP="00B27BEE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Module Leader, Quality Services,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bookmarkStart w:id="0" w:name="_Hlk30766389"/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 w:rsidRP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>(Combines),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USA</w:t>
      </w:r>
      <w:bookmarkEnd w:id="0"/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.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2016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2017</w:t>
      </w:r>
    </w:p>
    <w:p w14:paraId="50B558E6" w14:textId="77777777" w:rsidR="00A77B20" w:rsidRPr="00DA1805" w:rsidRDefault="00F17E0E" w:rsidP="006F7AA0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eastAsia="Times New Roman" w:hAnsi="Arial" w:cs="Arial"/>
          <w:b w:val="0"/>
          <w:sz w:val="20"/>
          <w:szCs w:val="20"/>
        </w:rPr>
      </w:pPr>
      <w:r>
        <w:rPr>
          <w:rFonts w:ascii="Arial" w:eastAsia="Times New Roman" w:hAnsi="Arial" w:cs="Arial"/>
          <w:b w:val="0"/>
          <w:sz w:val="20"/>
          <w:szCs w:val="20"/>
        </w:rPr>
        <w:t xml:space="preserve">Fixed excessive </w:t>
      </w:r>
      <w:r w:rsidR="00A77B20" w:rsidRPr="00DA1805">
        <w:rPr>
          <w:rFonts w:ascii="Arial" w:eastAsia="Times New Roman" w:hAnsi="Arial" w:cs="Arial"/>
          <w:b w:val="0"/>
          <w:sz w:val="20"/>
          <w:szCs w:val="20"/>
        </w:rPr>
        <w:t xml:space="preserve">absenteeism </w:t>
      </w:r>
      <w:r>
        <w:rPr>
          <w:rFonts w:ascii="Arial" w:eastAsia="Times New Roman" w:hAnsi="Arial" w:cs="Arial"/>
          <w:b w:val="0"/>
          <w:sz w:val="20"/>
          <w:szCs w:val="20"/>
        </w:rPr>
        <w:t>by setting expectations and holding people accountable in</w:t>
      </w:r>
      <w:r w:rsidR="00480B53">
        <w:rPr>
          <w:rFonts w:ascii="Arial" w:eastAsia="Times New Roman" w:hAnsi="Arial" w:cs="Arial"/>
          <w:b w:val="0"/>
          <w:sz w:val="20"/>
          <w:szCs w:val="20"/>
        </w:rPr>
        <w:t xml:space="preserve"> quality services</w:t>
      </w:r>
      <w:r w:rsidR="00A77B20" w:rsidRPr="00DA1805">
        <w:rPr>
          <w:rFonts w:ascii="Arial" w:eastAsia="Times New Roman" w:hAnsi="Arial" w:cs="Arial"/>
          <w:b w:val="0"/>
          <w:sz w:val="20"/>
          <w:szCs w:val="20"/>
        </w:rPr>
        <w:t>.</w:t>
      </w:r>
    </w:p>
    <w:p w14:paraId="5820512F" w14:textId="15747DCE" w:rsidR="007C22A2" w:rsidRPr="00DA1805" w:rsidRDefault="00A01C25" w:rsidP="00D95C19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eastAsia="Times New Roman" w:hAnsi="Arial" w:cs="Arial"/>
          <w:b w:val="0"/>
          <w:sz w:val="20"/>
          <w:szCs w:val="20"/>
        </w:rPr>
      </w:pPr>
      <w:r w:rsidRPr="00DA1805">
        <w:rPr>
          <w:rFonts w:ascii="Arial" w:eastAsia="Times New Roman" w:hAnsi="Arial" w:cs="Arial"/>
          <w:b w:val="0"/>
          <w:sz w:val="20"/>
          <w:szCs w:val="20"/>
        </w:rPr>
        <w:t>Coached, trained, managed qualification, staffing</w:t>
      </w:r>
      <w:r w:rsidR="007C22A2" w:rsidRPr="00DA1805">
        <w:rPr>
          <w:rFonts w:ascii="Arial" w:eastAsia="Times New Roman" w:hAnsi="Arial" w:cs="Arial"/>
          <w:b w:val="0"/>
          <w:sz w:val="20"/>
          <w:szCs w:val="20"/>
        </w:rPr>
        <w:t>,</w:t>
      </w:r>
      <w:r w:rsidRPr="00DA1805">
        <w:rPr>
          <w:rFonts w:ascii="Arial" w:eastAsia="Times New Roman" w:hAnsi="Arial" w:cs="Arial"/>
          <w:b w:val="0"/>
          <w:sz w:val="20"/>
          <w:szCs w:val="20"/>
        </w:rPr>
        <w:t xml:space="preserve"> and scheduling</w:t>
      </w:r>
      <w:r w:rsidR="007C22A2" w:rsidRPr="00DA1805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9D263B">
        <w:rPr>
          <w:rFonts w:ascii="Arial" w:eastAsia="Times New Roman" w:hAnsi="Arial" w:cs="Arial"/>
          <w:b w:val="0"/>
          <w:sz w:val="20"/>
          <w:szCs w:val="20"/>
        </w:rPr>
        <w:t xml:space="preserve">of </w:t>
      </w:r>
      <w:r w:rsidR="009D263B" w:rsidRPr="007C5795">
        <w:rPr>
          <w:rFonts w:ascii="Arial" w:eastAsia="Times New Roman" w:hAnsi="Arial" w:cs="Arial"/>
          <w:sz w:val="20"/>
          <w:szCs w:val="20"/>
        </w:rPr>
        <w:t xml:space="preserve">35 </w:t>
      </w:r>
      <w:r w:rsidR="009D263B">
        <w:rPr>
          <w:rFonts w:ascii="Arial" w:eastAsia="Times New Roman" w:hAnsi="Arial" w:cs="Arial"/>
          <w:b w:val="0"/>
          <w:sz w:val="20"/>
          <w:szCs w:val="20"/>
        </w:rPr>
        <w:t xml:space="preserve">line-inspectors </w:t>
      </w:r>
      <w:r w:rsidR="00C74DDE" w:rsidRPr="00C74DDE">
        <w:rPr>
          <w:rFonts w:ascii="Arial" w:eastAsia="Times New Roman" w:hAnsi="Arial" w:cs="Arial"/>
          <w:b w:val="0"/>
          <w:sz w:val="20"/>
          <w:szCs w:val="20"/>
        </w:rPr>
        <w:t>at</w:t>
      </w:r>
      <w:r w:rsidR="00A65A7B" w:rsidRPr="00C74DDE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9D263B">
        <w:rPr>
          <w:rFonts w:ascii="Arial" w:eastAsia="Times New Roman" w:hAnsi="Arial" w:cs="Arial"/>
          <w:b w:val="0"/>
          <w:sz w:val="20"/>
          <w:szCs w:val="20"/>
        </w:rPr>
        <w:t>Harvester Works</w:t>
      </w:r>
      <w:r w:rsidR="007C22A2" w:rsidRPr="00DA1805">
        <w:rPr>
          <w:rFonts w:ascii="Arial" w:eastAsia="Times New Roman" w:hAnsi="Arial" w:cs="Arial"/>
          <w:b w:val="0"/>
          <w:sz w:val="20"/>
          <w:szCs w:val="20"/>
        </w:rPr>
        <w:t>.</w:t>
      </w:r>
    </w:p>
    <w:p w14:paraId="6AD76BE9" w14:textId="21465A84" w:rsidR="006F7AA0" w:rsidRPr="00AF131A" w:rsidRDefault="006F7AA0" w:rsidP="00173428">
      <w:pPr>
        <w:pStyle w:val="SectionHeading"/>
        <w:spacing w:before="0" w:line="240" w:lineRule="auto"/>
        <w:ind w:left="720" w:hanging="720"/>
        <w:jc w:val="both"/>
        <w:rPr>
          <w:rFonts w:ascii="Arial" w:hAnsi="Arial" w:cs="Arial"/>
          <w:b w:val="0"/>
          <w:color w:val="FF0000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Result: </w:t>
      </w:r>
      <w:r w:rsidR="00A27AE2" w:rsidRPr="00DA1805">
        <w:rPr>
          <w:rFonts w:ascii="Arial" w:eastAsia="Times New Roman" w:hAnsi="Arial" w:cs="Arial"/>
          <w:b w:val="0"/>
          <w:sz w:val="20"/>
          <w:szCs w:val="20"/>
        </w:rPr>
        <w:t xml:space="preserve">100% cross training of </w:t>
      </w:r>
      <w:r w:rsidR="00AF131A" w:rsidRPr="00C74DDE">
        <w:rPr>
          <w:rFonts w:ascii="Arial" w:eastAsia="Times New Roman" w:hAnsi="Arial" w:cs="Arial"/>
          <w:b w:val="0"/>
          <w:sz w:val="20"/>
          <w:szCs w:val="20"/>
        </w:rPr>
        <w:t>Combine</w:t>
      </w:r>
      <w:r w:rsidR="00AF131A">
        <w:rPr>
          <w:rFonts w:ascii="Arial" w:eastAsia="Times New Roman" w:hAnsi="Arial" w:cs="Arial"/>
          <w:b w:val="0"/>
          <w:color w:val="FF0000"/>
          <w:sz w:val="20"/>
          <w:szCs w:val="20"/>
        </w:rPr>
        <w:t xml:space="preserve"> </w:t>
      </w:r>
      <w:r w:rsidR="00A27AE2" w:rsidRPr="00DA1805">
        <w:rPr>
          <w:rFonts w:ascii="Arial" w:eastAsia="Times New Roman" w:hAnsi="Arial" w:cs="Arial"/>
          <w:b w:val="0"/>
          <w:sz w:val="20"/>
          <w:szCs w:val="20"/>
        </w:rPr>
        <w:t xml:space="preserve">and FEE </w:t>
      </w:r>
      <w:r w:rsidR="007C22A2" w:rsidRPr="00DA1805">
        <w:rPr>
          <w:rFonts w:ascii="Arial" w:eastAsia="Times New Roman" w:hAnsi="Arial" w:cs="Arial"/>
          <w:b w:val="0"/>
          <w:sz w:val="20"/>
          <w:szCs w:val="20"/>
        </w:rPr>
        <w:t>line</w:t>
      </w:r>
      <w:r w:rsidR="00372104">
        <w:rPr>
          <w:rFonts w:ascii="Arial" w:eastAsia="Times New Roman" w:hAnsi="Arial" w:cs="Arial"/>
          <w:b w:val="0"/>
          <w:sz w:val="20"/>
          <w:szCs w:val="20"/>
        </w:rPr>
        <w:t>-</w:t>
      </w:r>
      <w:r w:rsidR="00A27AE2" w:rsidRPr="00DA1805">
        <w:rPr>
          <w:rFonts w:ascii="Arial" w:eastAsia="Times New Roman" w:hAnsi="Arial" w:cs="Arial"/>
          <w:b w:val="0"/>
          <w:sz w:val="20"/>
          <w:szCs w:val="20"/>
        </w:rPr>
        <w:t>inspectors</w:t>
      </w:r>
      <w:r w:rsidR="00040003" w:rsidRPr="00DA1805">
        <w:rPr>
          <w:rFonts w:ascii="Arial" w:eastAsia="Times New Roman" w:hAnsi="Arial" w:cs="Arial"/>
          <w:b w:val="0"/>
          <w:sz w:val="20"/>
          <w:szCs w:val="20"/>
        </w:rPr>
        <w:t xml:space="preserve"> and there were </w:t>
      </w:r>
      <w:r w:rsidR="00C74DDE">
        <w:rPr>
          <w:rFonts w:ascii="Arial" w:eastAsia="Times New Roman" w:hAnsi="Arial" w:cs="Arial"/>
          <w:b w:val="0"/>
          <w:sz w:val="20"/>
          <w:szCs w:val="20"/>
        </w:rPr>
        <w:t>No</w:t>
      </w:r>
      <w:r w:rsidR="007C22A2" w:rsidRPr="00DA1805">
        <w:rPr>
          <w:rFonts w:ascii="Arial" w:eastAsia="Times New Roman" w:hAnsi="Arial" w:cs="Arial"/>
          <w:b w:val="0"/>
          <w:sz w:val="20"/>
          <w:szCs w:val="20"/>
        </w:rPr>
        <w:t xml:space="preserve"> </w:t>
      </w:r>
      <w:r w:rsidR="00A27AE2" w:rsidRPr="00DA1805">
        <w:rPr>
          <w:rFonts w:ascii="Arial" w:eastAsia="Times New Roman" w:hAnsi="Arial" w:cs="Arial"/>
          <w:b w:val="0"/>
          <w:sz w:val="20"/>
          <w:szCs w:val="20"/>
        </w:rPr>
        <w:t>Overtime Violations</w:t>
      </w:r>
      <w:r w:rsidR="00C74DDE">
        <w:rPr>
          <w:rFonts w:ascii="Arial" w:eastAsia="Times New Roman" w:hAnsi="Arial" w:cs="Arial"/>
          <w:b w:val="0"/>
          <w:sz w:val="20"/>
          <w:szCs w:val="20"/>
        </w:rPr>
        <w:t>.</w:t>
      </w:r>
      <w:r w:rsidR="00A27AE2" w:rsidRPr="00DA1805">
        <w:rPr>
          <w:rFonts w:ascii="Arial" w:eastAsia="Times New Roman" w:hAnsi="Arial" w:cs="Arial"/>
          <w:b w:val="0"/>
          <w:sz w:val="20"/>
          <w:szCs w:val="20"/>
        </w:rPr>
        <w:t xml:space="preserve"> </w:t>
      </w:r>
    </w:p>
    <w:p w14:paraId="6553C2CD" w14:textId="77777777" w:rsidR="005D34D8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b w:val="0"/>
          <w:i/>
          <w:sz w:val="20"/>
          <w:szCs w:val="20"/>
        </w:rPr>
      </w:pPr>
    </w:p>
    <w:p w14:paraId="596527BC" w14:textId="730A9983" w:rsidR="006B0BD3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="00206BEF">
        <w:rPr>
          <w:rFonts w:ascii="Arial" w:eastAsia="Times New Roman" w:hAnsi="Arial" w:cs="Arial"/>
          <w:i/>
          <w:sz w:val="20"/>
          <w:szCs w:val="20"/>
        </w:rPr>
        <w:t>OF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P, </w:t>
      </w:r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(Combines)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             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2014 – 2016</w:t>
      </w:r>
    </w:p>
    <w:p w14:paraId="18B23B67" w14:textId="2000E227" w:rsidR="00705951" w:rsidRDefault="00D83C32" w:rsidP="00D13CC8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Worked on top warranty issues on combines,</w:t>
      </w:r>
      <w:r w:rsidR="00585F4E">
        <w:rPr>
          <w:rFonts w:ascii="Arial" w:hAnsi="Arial" w:cs="Arial"/>
          <w:b w:val="0"/>
          <w:color w:val="40382D"/>
          <w:sz w:val="20"/>
          <w:szCs w:val="20"/>
        </w:rPr>
        <w:t xml:space="preserve"> i</w:t>
      </w:r>
      <w:r w:rsidR="005F607F" w:rsidRPr="00705951">
        <w:rPr>
          <w:rFonts w:ascii="Arial" w:hAnsi="Arial" w:cs="Arial"/>
          <w:b w:val="0"/>
          <w:color w:val="40382D"/>
          <w:sz w:val="20"/>
          <w:szCs w:val="20"/>
        </w:rPr>
        <w:t>mproved and e</w:t>
      </w:r>
      <w:r w:rsidR="00ED35DB" w:rsidRPr="00705951">
        <w:rPr>
          <w:rFonts w:ascii="Arial" w:hAnsi="Arial" w:cs="Arial"/>
          <w:b w:val="0"/>
          <w:color w:val="40382D"/>
          <w:sz w:val="20"/>
          <w:szCs w:val="20"/>
        </w:rPr>
        <w:t>nsured the quality</w:t>
      </w:r>
      <w:r w:rsidR="00B83A5C">
        <w:rPr>
          <w:rFonts w:ascii="Arial" w:hAnsi="Arial" w:cs="Arial"/>
          <w:b w:val="0"/>
          <w:color w:val="40382D"/>
          <w:sz w:val="20"/>
          <w:szCs w:val="20"/>
        </w:rPr>
        <w:t xml:space="preserve"> of</w:t>
      </w:r>
      <w:r w:rsidR="00ED35DB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7C5795" w:rsidRPr="00705951">
        <w:rPr>
          <w:rFonts w:ascii="Arial" w:hAnsi="Arial" w:cs="Arial"/>
          <w:b w:val="0"/>
          <w:color w:val="40382D"/>
          <w:sz w:val="20"/>
          <w:szCs w:val="20"/>
        </w:rPr>
        <w:t>ladders, loading augers, grain elevators, transition housings, hydraulic valves, rear axles,</w:t>
      </w:r>
      <w:r w:rsidR="00585F4E">
        <w:rPr>
          <w:rFonts w:ascii="Arial" w:hAnsi="Arial" w:cs="Arial"/>
          <w:b w:val="0"/>
          <w:color w:val="40382D"/>
          <w:sz w:val="20"/>
          <w:szCs w:val="20"/>
        </w:rPr>
        <w:t xml:space="preserve"> sensors,</w:t>
      </w:r>
      <w:r w:rsidR="007C5795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 etc.</w:t>
      </w:r>
      <w:r w:rsidR="00ED35DB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D1C5C" w:rsidRPr="00422FB3">
        <w:rPr>
          <w:rFonts w:ascii="Arial" w:hAnsi="Arial" w:cs="Arial"/>
          <w:b w:val="0"/>
          <w:sz w:val="20"/>
          <w:szCs w:val="20"/>
        </w:rPr>
        <w:t>by</w:t>
      </w:r>
      <w:r w:rsidR="000D1C5C">
        <w:rPr>
          <w:rFonts w:ascii="Arial" w:hAnsi="Arial" w:cs="Arial"/>
          <w:b w:val="0"/>
          <w:color w:val="FF0000"/>
          <w:sz w:val="20"/>
          <w:szCs w:val="20"/>
        </w:rPr>
        <w:t xml:space="preserve"> </w:t>
      </w:r>
      <w:r w:rsidR="005F607F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holding </w:t>
      </w:r>
      <w:r w:rsidR="007C5795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suppliers and </w:t>
      </w:r>
      <w:proofErr w:type="gramStart"/>
      <w:r w:rsidR="00585F4E">
        <w:rPr>
          <w:rFonts w:ascii="Arial" w:hAnsi="Arial" w:cs="Arial"/>
          <w:b w:val="0"/>
          <w:color w:val="40382D"/>
          <w:sz w:val="20"/>
          <w:szCs w:val="20"/>
        </w:rPr>
        <w:t>cross functional</w:t>
      </w:r>
      <w:proofErr w:type="gramEnd"/>
      <w:r w:rsidR="00585F4E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705951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stakeholders </w:t>
      </w:r>
      <w:r w:rsidR="005F607F" w:rsidRPr="00705951">
        <w:rPr>
          <w:rFonts w:ascii="Arial" w:hAnsi="Arial" w:cs="Arial"/>
          <w:b w:val="0"/>
          <w:color w:val="40382D"/>
          <w:sz w:val="20"/>
          <w:szCs w:val="20"/>
        </w:rPr>
        <w:t>accountable</w:t>
      </w:r>
      <w:r w:rsidR="007C5795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 for assemblies</w:t>
      </w:r>
      <w:r w:rsidR="00AF3B1E">
        <w:rPr>
          <w:rFonts w:ascii="Arial" w:hAnsi="Arial" w:cs="Arial"/>
          <w:b w:val="0"/>
          <w:color w:val="40382D"/>
          <w:sz w:val="20"/>
          <w:szCs w:val="20"/>
        </w:rPr>
        <w:t xml:space="preserve"> thinking of internal and external customers</w:t>
      </w:r>
      <w:r w:rsidR="00705951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89DABAC" w14:textId="6FB2E69C" w:rsidR="00ED35DB" w:rsidRPr="00705951" w:rsidRDefault="00A543DA" w:rsidP="00D13CC8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Coordinated</w:t>
      </w:r>
      <w:r w:rsidR="0070595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90400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interdepartmental staff, engineers, production teams, supplier quality teams, and quality services teams to ensure that the products going out from my departments </w:t>
      </w:r>
      <w:r w:rsidR="00ED35DB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are at the </w:t>
      </w:r>
      <w:r w:rsidR="00390400" w:rsidRPr="00705951">
        <w:rPr>
          <w:rFonts w:ascii="Arial" w:hAnsi="Arial" w:cs="Arial"/>
          <w:b w:val="0"/>
          <w:color w:val="40382D"/>
          <w:sz w:val="20"/>
          <w:szCs w:val="20"/>
        </w:rPr>
        <w:t xml:space="preserve">performance standards and were approved to passed on to the next level, adhering to enterprise quality standards. </w:t>
      </w:r>
    </w:p>
    <w:p w14:paraId="23CFA361" w14:textId="77777777" w:rsidR="005D34D8" w:rsidRPr="00DA1805" w:rsidRDefault="006F7AA0" w:rsidP="00173428">
      <w:pPr>
        <w:pStyle w:val="SectionHeading"/>
        <w:spacing w:before="0" w:line="240" w:lineRule="atLeast"/>
        <w:ind w:left="720" w:hanging="720"/>
        <w:jc w:val="both"/>
        <w:rPr>
          <w:rFonts w:ascii="Arial" w:eastAsia="Times New Roman" w:hAnsi="Arial" w:cs="Arial"/>
          <w:b w:val="0"/>
          <w:sz w:val="20"/>
          <w:szCs w:val="20"/>
        </w:rPr>
      </w:pPr>
      <w:r w:rsidRPr="00DA1805">
        <w:rPr>
          <w:rFonts w:ascii="Arial" w:hAnsi="Arial" w:cs="Arial"/>
          <w:i/>
          <w:color w:val="40382D"/>
          <w:sz w:val="20"/>
          <w:szCs w:val="20"/>
        </w:rPr>
        <w:t>Resul</w:t>
      </w:r>
      <w:r w:rsidRPr="00DA1805">
        <w:rPr>
          <w:rFonts w:ascii="Arial" w:eastAsia="Times New Roman" w:hAnsi="Arial" w:cs="Arial"/>
          <w:i/>
          <w:sz w:val="20"/>
          <w:szCs w:val="20"/>
        </w:rPr>
        <w:t>t: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Reduced </w:t>
      </w:r>
      <w:r w:rsidR="00ED35DB" w:rsidRPr="00705951">
        <w:rPr>
          <w:rFonts w:ascii="Arial" w:hAnsi="Arial" w:cs="Arial"/>
          <w:color w:val="40382D"/>
          <w:sz w:val="20"/>
          <w:szCs w:val="20"/>
        </w:rPr>
        <w:t>80%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Q</w:t>
      </w:r>
      <w:r w:rsidR="00040003" w:rsidRPr="00DA1805">
        <w:rPr>
          <w:rFonts w:ascii="Arial" w:hAnsi="Arial" w:cs="Arial"/>
          <w:b w:val="0"/>
          <w:color w:val="40382D"/>
          <w:sz w:val="20"/>
          <w:szCs w:val="20"/>
        </w:rPr>
        <w:t>notes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on </w:t>
      </w:r>
      <w:r w:rsidR="00040003" w:rsidRPr="00DA1805">
        <w:rPr>
          <w:rFonts w:ascii="Arial" w:hAnsi="Arial" w:cs="Arial"/>
          <w:b w:val="0"/>
          <w:color w:val="40382D"/>
          <w:sz w:val="20"/>
          <w:szCs w:val="20"/>
        </w:rPr>
        <w:t>cab-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ladder appearances, resolved </w:t>
      </w:r>
      <w:r w:rsidR="00705951" w:rsidRPr="00705951">
        <w:rPr>
          <w:rFonts w:ascii="Arial" w:hAnsi="Arial" w:cs="Arial"/>
          <w:color w:val="40382D"/>
          <w:sz w:val="20"/>
          <w:szCs w:val="20"/>
        </w:rPr>
        <w:t>5</w:t>
      </w:r>
      <w:r w:rsidR="00ED35DB" w:rsidRPr="00705951">
        <w:rPr>
          <w:rFonts w:ascii="Arial" w:hAnsi="Arial" w:cs="Arial"/>
          <w:color w:val="40382D"/>
          <w:sz w:val="20"/>
          <w:szCs w:val="20"/>
        </w:rPr>
        <w:t xml:space="preserve"> 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DTAC </w:t>
      </w:r>
      <w:r w:rsidR="00705951">
        <w:rPr>
          <w:rFonts w:ascii="Arial" w:hAnsi="Arial" w:cs="Arial"/>
          <w:b w:val="0"/>
          <w:color w:val="40382D"/>
          <w:sz w:val="20"/>
          <w:szCs w:val="20"/>
        </w:rPr>
        <w:t xml:space="preserve">and top warranty issues 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and </w:t>
      </w:r>
      <w:r w:rsidR="00705951">
        <w:rPr>
          <w:rFonts w:ascii="Arial" w:hAnsi="Arial" w:cs="Arial"/>
          <w:b w:val="0"/>
          <w:color w:val="40382D"/>
          <w:sz w:val="20"/>
          <w:szCs w:val="20"/>
        </w:rPr>
        <w:t xml:space="preserve">conducted 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>fast containment actions on supplier parts which were appreciated by the</w:t>
      </w:r>
      <w:r w:rsidR="00B23A64">
        <w:rPr>
          <w:rFonts w:ascii="Arial" w:hAnsi="Arial" w:cs="Arial"/>
          <w:b w:val="0"/>
          <w:color w:val="40382D"/>
          <w:sz w:val="20"/>
          <w:szCs w:val="20"/>
        </w:rPr>
        <w:t xml:space="preserve"> crop harvester</w:t>
      </w:r>
      <w:r w:rsidR="00ED35D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leadership.</w:t>
      </w:r>
      <w:r w:rsidR="005D34D8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5D34D8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5D34D8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5D34D8" w:rsidRPr="00DA1805">
        <w:rPr>
          <w:rFonts w:ascii="Arial" w:eastAsia="Times New Roman" w:hAnsi="Arial" w:cs="Arial"/>
          <w:i/>
          <w:sz w:val="20"/>
          <w:szCs w:val="20"/>
        </w:rPr>
        <w:tab/>
        <w:t xml:space="preserve"> </w:t>
      </w:r>
      <w:r w:rsidR="005D34D8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</w:p>
    <w:p w14:paraId="6FBB750F" w14:textId="6C6A4E8B" w:rsidR="002812FD" w:rsidRPr="00DA1805" w:rsidRDefault="00F020B5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Logistics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Engineer,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>J B Hunt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(Logistics Company)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Arkansas, USA         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680D9F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2013</w:t>
      </w:r>
      <w:bookmarkStart w:id="1" w:name="_Hlk29563023"/>
      <w:r w:rsidR="001F6750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814777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bookmarkEnd w:id="1"/>
      <w:r w:rsidR="00814777" w:rsidRPr="00DA1805">
        <w:rPr>
          <w:rFonts w:ascii="Arial" w:eastAsia="Times New Roman" w:hAnsi="Arial" w:cs="Arial"/>
          <w:i/>
          <w:sz w:val="20"/>
          <w:szCs w:val="20"/>
        </w:rPr>
        <w:t>2013</w:t>
      </w:r>
    </w:p>
    <w:p w14:paraId="0586C2D4" w14:textId="77777777" w:rsidR="002812FD" w:rsidRPr="00DA1805" w:rsidRDefault="001502B9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eastAsia="Times New Roman" w:hAnsi="Arial" w:cs="Arial"/>
          <w:b w:val="0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H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elp</w:t>
      </w:r>
      <w:r w:rsidR="00173428">
        <w:rPr>
          <w:rFonts w:ascii="Arial" w:hAnsi="Arial" w:cs="Arial"/>
          <w:b w:val="0"/>
          <w:color w:val="40382D"/>
          <w:sz w:val="20"/>
          <w:szCs w:val="20"/>
        </w:rPr>
        <w:t>ed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cost modeling update efforts by writing SQL queries and developing logic.</w:t>
      </w:r>
    </w:p>
    <w:p w14:paraId="1DECF497" w14:textId="77777777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Result:</w:t>
      </w:r>
      <w:r w:rsidR="00D940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1B4475" w:rsidRPr="00DA1805">
        <w:rPr>
          <w:rFonts w:ascii="Arial" w:eastAsia="Times New Roman" w:hAnsi="Arial" w:cs="Arial"/>
          <w:b w:val="0"/>
          <w:sz w:val="20"/>
          <w:szCs w:val="20"/>
        </w:rPr>
        <w:t>S</w:t>
      </w:r>
      <w:r w:rsidR="00F5003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uccessfully 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completed 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four projects 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for </w:t>
      </w:r>
      <w:proofErr w:type="gramStart"/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>back end</w:t>
      </w:r>
      <w:proofErr w:type="gramEnd"/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cost updates</w:t>
      </w:r>
      <w:r w:rsidR="00524BF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that are</w:t>
      </w:r>
      <w:r w:rsidR="00F5003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>being used by senior leadership.</w:t>
      </w:r>
    </w:p>
    <w:p w14:paraId="267019D3" w14:textId="77777777" w:rsidR="00CD4CBC" w:rsidRDefault="00CD4CB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359B8CBE" w14:textId="77777777" w:rsidR="002812FD" w:rsidRPr="00DA1805" w:rsidRDefault="001502B9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Project Manager,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Pella 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(Windows,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C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urtain wall, and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D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>oors)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</w:t>
      </w:r>
      <w:r w:rsidR="003B608A">
        <w:rPr>
          <w:rFonts w:ascii="Arial" w:eastAsia="Times New Roman" w:hAnsi="Arial" w:cs="Arial"/>
          <w:b w:val="0"/>
          <w:i/>
          <w:sz w:val="20"/>
          <w:szCs w:val="20"/>
        </w:rPr>
        <w:t>Missouri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1B3EB1">
        <w:rPr>
          <w:rFonts w:ascii="Arial" w:eastAsia="Times New Roman" w:hAnsi="Arial" w:cs="Arial"/>
          <w:b w:val="0"/>
          <w:i/>
          <w:sz w:val="20"/>
          <w:szCs w:val="20"/>
        </w:rPr>
        <w:t xml:space="preserve">      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2011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2012</w:t>
      </w:r>
    </w:p>
    <w:p w14:paraId="2B732DBD" w14:textId="77777777" w:rsidR="007255BE" w:rsidRPr="00DA1805" w:rsidRDefault="00AD1B7B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Initiated </w:t>
      </w:r>
      <w:r w:rsidR="0024665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and </w:t>
      </w:r>
      <w:r w:rsidR="00D331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implemented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new documentation methods of material handling and revised operational </w:t>
      </w:r>
      <w:r w:rsidR="008510FA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guidelines that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resulted in </w:t>
      </w:r>
      <w:r w:rsidR="00F6758B" w:rsidRPr="00DA1805">
        <w:rPr>
          <w:rFonts w:ascii="Arial" w:hAnsi="Arial" w:cs="Arial"/>
          <w:b w:val="0"/>
          <w:color w:val="40382D"/>
          <w:sz w:val="20"/>
          <w:szCs w:val="20"/>
        </w:rPr>
        <w:t>improved product quality</w:t>
      </w:r>
      <w:r w:rsidR="002358D8">
        <w:rPr>
          <w:rFonts w:ascii="Arial" w:hAnsi="Arial" w:cs="Arial"/>
          <w:b w:val="0"/>
          <w:color w:val="40382D"/>
          <w:sz w:val="20"/>
          <w:szCs w:val="20"/>
        </w:rPr>
        <w:t xml:space="preserve"> and </w:t>
      </w:r>
      <w:r w:rsidR="002358D8" w:rsidRPr="002358D8">
        <w:rPr>
          <w:rFonts w:ascii="Arial" w:hAnsi="Arial" w:cs="Arial"/>
          <w:color w:val="40382D"/>
          <w:sz w:val="20"/>
          <w:szCs w:val="20"/>
        </w:rPr>
        <w:t>10%</w:t>
      </w:r>
      <w:r w:rsidR="002358D8">
        <w:rPr>
          <w:rFonts w:ascii="Arial" w:hAnsi="Arial" w:cs="Arial"/>
          <w:b w:val="0"/>
          <w:color w:val="40382D"/>
          <w:sz w:val="20"/>
          <w:szCs w:val="20"/>
        </w:rPr>
        <w:t xml:space="preserve"> product rejection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7CAE87E5" w14:textId="77777777" w:rsidR="007255BE" w:rsidRPr="00DA1805" w:rsidRDefault="00D331D6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Identified and resolved problems </w:t>
      </w:r>
      <w:r w:rsidR="009322D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(through extensive data gathering and analysis)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in calibrations of quality standards. This helped reduce 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customer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complaints and potential </w:t>
      </w:r>
      <w:r w:rsidR="000B7932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litigation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issues.</w:t>
      </w:r>
    </w:p>
    <w:p w14:paraId="4EA04D08" w14:textId="77777777" w:rsidR="007255BE" w:rsidRPr="00DA1805" w:rsidRDefault="002358D8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lastRenderedPageBreak/>
        <w:t>Worked as</w:t>
      </w:r>
      <w:r w:rsidR="007A2D1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7255BE" w:rsidRPr="00DA1805">
        <w:rPr>
          <w:rFonts w:ascii="Arial" w:hAnsi="Arial" w:cs="Arial"/>
          <w:b w:val="0"/>
          <w:color w:val="40382D"/>
          <w:sz w:val="20"/>
          <w:szCs w:val="20"/>
        </w:rPr>
        <w:t>a Kaizen team</w:t>
      </w:r>
      <w:r w:rsidR="007A2D1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379C7" w:rsidRPr="00DA1805">
        <w:rPr>
          <w:rFonts w:ascii="Arial" w:hAnsi="Arial" w:cs="Arial"/>
          <w:b w:val="0"/>
          <w:color w:val="40382D"/>
          <w:sz w:val="20"/>
          <w:szCs w:val="20"/>
        </w:rPr>
        <w:t>point of contact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 for </w:t>
      </w:r>
      <w:r w:rsidR="007A2D1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employees across 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>various</w:t>
      </w:r>
      <w:r w:rsidR="007A2D1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functions and ensured that the organizational </w:t>
      </w:r>
      <w:r w:rsidR="00A56A58" w:rsidRPr="00DA1805">
        <w:rPr>
          <w:rFonts w:ascii="Arial" w:hAnsi="Arial" w:cs="Arial"/>
          <w:b w:val="0"/>
          <w:color w:val="40382D"/>
          <w:sz w:val="20"/>
          <w:szCs w:val="20"/>
        </w:rPr>
        <w:t>goals for continuous improvement were understood and implemented.</w:t>
      </w:r>
    </w:p>
    <w:p w14:paraId="76B81B06" w14:textId="77777777" w:rsidR="003941C7" w:rsidRPr="003941C7" w:rsidRDefault="004F1A6A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Implemented cost saving ideas to improve product quality. </w:t>
      </w:r>
      <w:r w:rsidR="00A56A5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Revised 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 xml:space="preserve">then </w:t>
      </w:r>
      <w:r w:rsidR="003941C7" w:rsidRPr="00DA1805">
        <w:rPr>
          <w:rFonts w:ascii="Arial" w:hAnsi="Arial" w:cs="Arial"/>
          <w:b w:val="0"/>
          <w:color w:val="40382D"/>
          <w:sz w:val="20"/>
          <w:szCs w:val="20"/>
        </w:rPr>
        <w:t>exist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>ed</w:t>
      </w:r>
      <w:r w:rsidR="003941C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quality</w:t>
      </w:r>
      <w:r w:rsidR="00A56A5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control plans to reduce overall rejection rate and </w:t>
      </w:r>
      <w:r w:rsidR="00827262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improve </w:t>
      </w:r>
      <w:r w:rsidR="00A56A58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quality assurance. </w:t>
      </w:r>
    </w:p>
    <w:p w14:paraId="0FF19D55" w14:textId="14EC356E" w:rsidR="007255BE" w:rsidRDefault="00827262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Trained and supervised</w:t>
      </w:r>
      <w:r w:rsidR="00CD4CB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quality auditors and technicians on quality </w:t>
      </w:r>
      <w:proofErr w:type="gramStart"/>
      <w:r w:rsidR="00CD4CBC" w:rsidRPr="00DA1805">
        <w:rPr>
          <w:rFonts w:ascii="Arial" w:hAnsi="Arial" w:cs="Arial"/>
          <w:b w:val="0"/>
          <w:color w:val="40382D"/>
          <w:sz w:val="20"/>
          <w:szCs w:val="20"/>
        </w:rPr>
        <w:t>procedure</w:t>
      </w:r>
      <w:proofErr w:type="gramEnd"/>
      <w:r w:rsidR="00CD4CBC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432D8BF0" w14:textId="24C4104F" w:rsidR="003941C7" w:rsidRPr="00157925" w:rsidRDefault="002812FD" w:rsidP="0005692E">
      <w:pPr>
        <w:pStyle w:val="SectionHeading"/>
        <w:spacing w:before="0" w:line="240" w:lineRule="auto"/>
        <w:jc w:val="both"/>
        <w:rPr>
          <w:rFonts w:ascii="Arial" w:hAnsi="Arial" w:cs="Arial"/>
          <w:color w:val="40382D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Result</w:t>
      </w:r>
      <w:r w:rsidR="00AD1B7B" w:rsidRPr="00DA1805">
        <w:rPr>
          <w:rFonts w:ascii="Arial" w:eastAsia="Times New Roman" w:hAnsi="Arial" w:cs="Arial"/>
          <w:i/>
          <w:sz w:val="20"/>
          <w:szCs w:val="20"/>
        </w:rPr>
        <w:t>s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: </w:t>
      </w:r>
      <w:r w:rsidR="00A87AF3" w:rsidRPr="00DA1805">
        <w:rPr>
          <w:rFonts w:ascii="Arial" w:hAnsi="Arial" w:cs="Arial"/>
          <w:b w:val="0"/>
          <w:color w:val="40382D"/>
          <w:sz w:val="20"/>
          <w:szCs w:val="20"/>
        </w:rPr>
        <w:t>Improved product quality</w:t>
      </w:r>
      <w:r w:rsidR="00F020B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A7485" w:rsidRPr="00DA1805">
        <w:rPr>
          <w:rFonts w:ascii="Arial" w:hAnsi="Arial" w:cs="Arial"/>
          <w:b w:val="0"/>
          <w:color w:val="40382D"/>
          <w:sz w:val="20"/>
          <w:szCs w:val="20"/>
        </w:rPr>
        <w:t>result</w:t>
      </w:r>
      <w:r w:rsidR="006B0BD3" w:rsidRPr="00DA1805">
        <w:rPr>
          <w:rFonts w:ascii="Arial" w:hAnsi="Arial" w:cs="Arial"/>
          <w:b w:val="0"/>
          <w:color w:val="40382D"/>
          <w:sz w:val="20"/>
          <w:szCs w:val="20"/>
        </w:rPr>
        <w:t>ing</w:t>
      </w:r>
      <w:r w:rsidR="00AA748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proofErr w:type="gramStart"/>
      <w:r w:rsidR="00F020B5" w:rsidRPr="00DA1805">
        <w:rPr>
          <w:rFonts w:ascii="Arial" w:hAnsi="Arial" w:cs="Arial"/>
          <w:b w:val="0"/>
          <w:color w:val="40382D"/>
          <w:sz w:val="20"/>
          <w:szCs w:val="20"/>
        </w:rPr>
        <w:t>reduc</w:t>
      </w:r>
      <w:r w:rsidR="00CE0350" w:rsidRPr="00DA1805">
        <w:rPr>
          <w:rFonts w:ascii="Arial" w:hAnsi="Arial" w:cs="Arial"/>
          <w:b w:val="0"/>
          <w:color w:val="40382D"/>
          <w:sz w:val="20"/>
          <w:szCs w:val="20"/>
        </w:rPr>
        <w:t>tion in</w:t>
      </w:r>
      <w:r w:rsidR="00F020B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rejection</w:t>
      </w:r>
      <w:proofErr w:type="gramEnd"/>
      <w:r w:rsidR="00F020B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rate</w:t>
      </w:r>
      <w:r w:rsidR="00AA748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of painted </w:t>
      </w:r>
      <w:r w:rsidR="006B0BD3" w:rsidRPr="00DA1805">
        <w:rPr>
          <w:rFonts w:ascii="Arial" w:hAnsi="Arial" w:cs="Arial"/>
          <w:b w:val="0"/>
          <w:color w:val="40382D"/>
          <w:sz w:val="20"/>
          <w:szCs w:val="20"/>
        </w:rPr>
        <w:t>mullions</w:t>
      </w:r>
      <w:r w:rsidR="00524BFB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6B0BD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and Jambs </w:t>
      </w:r>
      <w:r w:rsidR="006B0BD3" w:rsidRPr="00157925">
        <w:rPr>
          <w:rFonts w:ascii="Arial" w:hAnsi="Arial" w:cs="Arial"/>
          <w:color w:val="40382D"/>
          <w:sz w:val="20"/>
          <w:szCs w:val="20"/>
        </w:rPr>
        <w:t>(</w:t>
      </w:r>
      <w:r w:rsidR="007255BE" w:rsidRPr="00157925">
        <w:rPr>
          <w:rFonts w:ascii="Arial" w:hAnsi="Arial" w:cs="Arial"/>
          <w:color w:val="40382D"/>
          <w:sz w:val="20"/>
          <w:szCs w:val="20"/>
        </w:rPr>
        <w:t>~</w:t>
      </w:r>
      <w:r w:rsidR="00524BFB" w:rsidRPr="00157925">
        <w:rPr>
          <w:rFonts w:ascii="Arial" w:hAnsi="Arial" w:cs="Arial"/>
          <w:color w:val="40382D"/>
          <w:sz w:val="20"/>
          <w:szCs w:val="20"/>
        </w:rPr>
        <w:t>10</w:t>
      </w:r>
      <w:r w:rsidR="003941C7" w:rsidRPr="00157925">
        <w:rPr>
          <w:rFonts w:ascii="Arial" w:hAnsi="Arial" w:cs="Arial"/>
          <w:color w:val="40382D"/>
          <w:sz w:val="20"/>
          <w:szCs w:val="20"/>
        </w:rPr>
        <w:t xml:space="preserve">%,    </w:t>
      </w:r>
    </w:p>
    <w:p w14:paraId="455E49A8" w14:textId="77777777" w:rsidR="00CE0350" w:rsidRPr="00DA1805" w:rsidRDefault="003941C7" w:rsidP="0005692E">
      <w:pPr>
        <w:pStyle w:val="SectionHeading"/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57925">
        <w:rPr>
          <w:rFonts w:ascii="Arial" w:hAnsi="Arial" w:cs="Arial"/>
          <w:color w:val="40382D"/>
          <w:sz w:val="20"/>
          <w:szCs w:val="20"/>
        </w:rPr>
        <w:t xml:space="preserve">             $125,000</w:t>
      </w:r>
      <w:r>
        <w:rPr>
          <w:rFonts w:ascii="Arial" w:hAnsi="Arial" w:cs="Arial"/>
          <w:b w:val="0"/>
          <w:color w:val="40382D"/>
          <w:sz w:val="20"/>
          <w:szCs w:val="20"/>
        </w:rPr>
        <w:t>)</w:t>
      </w:r>
    </w:p>
    <w:p w14:paraId="4D3C9935" w14:textId="77777777" w:rsidR="00CE0350" w:rsidRPr="00DA1805" w:rsidRDefault="00CE0350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28CE64AA" w14:textId="77777777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Farm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Machinery Specialist,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Divi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s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ion of Agriculture, University of Arkansas</w:t>
      </w:r>
      <w:r w:rsidR="005336E7">
        <w:rPr>
          <w:rFonts w:ascii="Arial" w:eastAsia="Times New Roman" w:hAnsi="Arial" w:cs="Arial"/>
          <w:b w:val="0"/>
          <w:bCs/>
          <w:i/>
          <w:sz w:val="20"/>
          <w:szCs w:val="20"/>
        </w:rPr>
        <w:t>, USA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ab/>
        <w:t xml:space="preserve">              </w:t>
      </w:r>
      <w:r w:rsidR="00680D9F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  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2007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–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2011</w:t>
      </w:r>
    </w:p>
    <w:p w14:paraId="10F8A281" w14:textId="77777777" w:rsidR="00C45525" w:rsidRPr="00DA1805" w:rsidRDefault="00F152DA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proofErr w:type="gramStart"/>
      <w:r w:rsidRPr="00DA1805">
        <w:rPr>
          <w:rFonts w:ascii="Arial" w:hAnsi="Arial" w:cs="Arial"/>
          <w:b w:val="0"/>
          <w:color w:val="40382D"/>
          <w:sz w:val="20"/>
          <w:szCs w:val="20"/>
        </w:rPr>
        <w:t>Identified</w:t>
      </w:r>
      <w:proofErr w:type="gramEnd"/>
      <w:r w:rsidR="00DE00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machine evaluation and simulation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projects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 obtained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financial support to execute the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se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projects.</w:t>
      </w:r>
    </w:p>
    <w:p w14:paraId="2D7EF30D" w14:textId="77777777" w:rsidR="00C45525" w:rsidRPr="00DA1805" w:rsidRDefault="00C45525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Planned </w:t>
      </w:r>
      <w:r w:rsidR="00DE00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educational and training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programs and executed in the state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 xml:space="preserve">, 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>local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 regional level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7A3EF86F" w14:textId="77777777" w:rsidR="00C45525" w:rsidRPr="00DA1805" w:rsidRDefault="00C45525" w:rsidP="0005692E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Provided</w:t>
      </w:r>
      <w:r w:rsidR="00DE00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machinery and precision agriculture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expertise to growers in the state.</w:t>
      </w:r>
    </w:p>
    <w:p w14:paraId="5CCDBBCD" w14:textId="266715B4" w:rsidR="00F50036" w:rsidRPr="00DA1805" w:rsidRDefault="002812FD" w:rsidP="0000588E">
      <w:pPr>
        <w:pStyle w:val="SectionHeading"/>
        <w:spacing w:before="0" w:line="240" w:lineRule="auto"/>
        <w:ind w:left="720" w:hanging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Result</w:t>
      </w:r>
      <w:r w:rsidR="00AD1B7B" w:rsidRPr="00DA1805">
        <w:rPr>
          <w:rFonts w:ascii="Arial" w:eastAsia="Times New Roman" w:hAnsi="Arial" w:cs="Arial"/>
          <w:i/>
          <w:sz w:val="20"/>
          <w:szCs w:val="20"/>
        </w:rPr>
        <w:t>s</w:t>
      </w:r>
      <w:r w:rsidRPr="00DA1805">
        <w:rPr>
          <w:rFonts w:ascii="Arial" w:eastAsia="Times New Roman" w:hAnsi="Arial" w:cs="Arial"/>
          <w:i/>
          <w:sz w:val="20"/>
          <w:szCs w:val="20"/>
        </w:rPr>
        <w:t>: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>Generated over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D940F3" w:rsidRPr="00157925">
        <w:rPr>
          <w:rFonts w:ascii="Arial" w:hAnsi="Arial" w:cs="Arial"/>
          <w:color w:val="40382D"/>
          <w:sz w:val="20"/>
          <w:szCs w:val="20"/>
        </w:rPr>
        <w:t>$</w:t>
      </w:r>
      <w:r w:rsidR="00521832" w:rsidRPr="00157925">
        <w:rPr>
          <w:rFonts w:ascii="Arial" w:hAnsi="Arial" w:cs="Arial"/>
          <w:color w:val="40382D"/>
          <w:sz w:val="20"/>
          <w:szCs w:val="20"/>
        </w:rPr>
        <w:t>500</w:t>
      </w:r>
      <w:r w:rsidR="00590487" w:rsidRPr="00157925">
        <w:rPr>
          <w:rFonts w:ascii="Arial" w:hAnsi="Arial" w:cs="Arial"/>
          <w:color w:val="40382D"/>
          <w:sz w:val="20"/>
          <w:szCs w:val="20"/>
        </w:rPr>
        <w:t>,00</w:t>
      </w:r>
      <w:r w:rsidR="00D940F3" w:rsidRPr="00157925">
        <w:rPr>
          <w:rFonts w:ascii="Arial" w:hAnsi="Arial" w:cs="Arial"/>
          <w:color w:val="40382D"/>
          <w:sz w:val="20"/>
          <w:szCs w:val="20"/>
        </w:rPr>
        <w:t>0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in 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>grants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as a </w:t>
      </w:r>
      <w:proofErr w:type="gramStart"/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>Principle</w:t>
      </w:r>
      <w:proofErr w:type="gramEnd"/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Investigator and a collaborator.</w:t>
      </w:r>
      <w:r w:rsidR="007255BE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 xml:space="preserve">Published </w:t>
      </w:r>
      <w:r w:rsidR="002A6121">
        <w:rPr>
          <w:rFonts w:ascii="Arial" w:hAnsi="Arial" w:cs="Arial"/>
          <w:b w:val="0"/>
          <w:color w:val="40382D"/>
          <w:sz w:val="20"/>
          <w:szCs w:val="20"/>
        </w:rPr>
        <w:t xml:space="preserve">journal articles and publications. </w:t>
      </w:r>
      <w:proofErr w:type="gramStart"/>
      <w:r w:rsidR="002A6121">
        <w:rPr>
          <w:rFonts w:ascii="Arial" w:hAnsi="Arial" w:cs="Arial"/>
          <w:b w:val="0"/>
          <w:color w:val="40382D"/>
          <w:sz w:val="20"/>
          <w:szCs w:val="20"/>
        </w:rPr>
        <w:t>R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>eceived</w:t>
      </w:r>
      <w:proofErr w:type="gramEnd"/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docu</w:t>
      </w:r>
      <w:r w:rsidR="00F5003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mented </w:t>
      </w:r>
      <w:r w:rsidR="00A14B18" w:rsidRPr="00DA1805">
        <w:rPr>
          <w:rFonts w:ascii="Arial" w:hAnsi="Arial" w:cs="Arial"/>
          <w:b w:val="0"/>
          <w:color w:val="40382D"/>
          <w:sz w:val="20"/>
          <w:szCs w:val="20"/>
        </w:rPr>
        <w:t>appreciation</w:t>
      </w:r>
      <w:r w:rsidR="00F5003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from 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several </w:t>
      </w:r>
      <w:r w:rsidR="00E41CA1" w:rsidRPr="00DA1805">
        <w:rPr>
          <w:rFonts w:ascii="Arial" w:hAnsi="Arial" w:cs="Arial"/>
          <w:b w:val="0"/>
          <w:color w:val="40382D"/>
          <w:sz w:val="20"/>
          <w:szCs w:val="20"/>
        </w:rPr>
        <w:t>organizations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such as John Deere, </w:t>
      </w:r>
      <w:r w:rsidR="00E41CA1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USDA, 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>Cotton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I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>ncorporated</w:t>
      </w:r>
      <w:r w:rsidR="00E41CA1" w:rsidRPr="00DA1805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</w:t>
      </w:r>
      <w:r w:rsidR="00E41CA1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many Universities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on my work</w:t>
      </w:r>
      <w:r w:rsidR="00496BF0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as</w:t>
      </w:r>
      <w:r w:rsidR="002A6121">
        <w:rPr>
          <w:rFonts w:ascii="Arial" w:hAnsi="Arial" w:cs="Arial"/>
          <w:b w:val="0"/>
          <w:color w:val="40382D"/>
          <w:sz w:val="20"/>
          <w:szCs w:val="20"/>
        </w:rPr>
        <w:t xml:space="preserve"> it</w:t>
      </w:r>
      <w:r w:rsidR="00496BF0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 xml:space="preserve">was </w:t>
      </w:r>
      <w:r w:rsidR="00496BF0" w:rsidRPr="00DA1805">
        <w:rPr>
          <w:rFonts w:ascii="Arial" w:hAnsi="Arial" w:cs="Arial"/>
          <w:b w:val="0"/>
          <w:color w:val="40382D"/>
          <w:sz w:val="20"/>
          <w:szCs w:val="20"/>
        </w:rPr>
        <w:t>directly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941C7">
        <w:rPr>
          <w:rFonts w:ascii="Arial" w:hAnsi="Arial" w:cs="Arial"/>
          <w:b w:val="0"/>
          <w:color w:val="40382D"/>
          <w:sz w:val="20"/>
          <w:szCs w:val="20"/>
        </w:rPr>
        <w:t>impacting</w:t>
      </w:r>
      <w:r w:rsidR="00496BF0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productivity of </w:t>
      </w:r>
      <w:r w:rsidR="008F69AF" w:rsidRPr="00DA1805">
        <w:rPr>
          <w:rFonts w:ascii="Arial" w:hAnsi="Arial" w:cs="Arial"/>
          <w:b w:val="0"/>
          <w:color w:val="40382D"/>
          <w:sz w:val="20"/>
          <w:szCs w:val="20"/>
        </w:rPr>
        <w:t>stakeholders</w:t>
      </w:r>
      <w:r w:rsidR="00590487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. </w:t>
      </w:r>
    </w:p>
    <w:p w14:paraId="5BAA7C84" w14:textId="77777777" w:rsidR="00CD4CBC" w:rsidRPr="00DA1805" w:rsidRDefault="00CD4CB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</w:p>
    <w:p w14:paraId="3677B403" w14:textId="5BFC7DB4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Sr</w:t>
      </w:r>
      <w:r w:rsidR="00CE0350" w:rsidRPr="00DA1805">
        <w:rPr>
          <w:rFonts w:ascii="Arial" w:eastAsia="Times New Roman" w:hAnsi="Arial" w:cs="Arial"/>
          <w:bCs/>
          <w:i/>
          <w:sz w:val="20"/>
          <w:szCs w:val="20"/>
        </w:rPr>
        <w:t>.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Research Assistant,</w:t>
      </w:r>
      <w:r w:rsidR="007D5459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Agricultural Engineering,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Universities (South Dakota and </w:t>
      </w:r>
      <w:proofErr w:type="gramStart"/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Arkansas</w:t>
      </w:r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)   </w:t>
      </w:r>
      <w:proofErr w:type="gramEnd"/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1B5C90" w:rsidRPr="00DA1805">
        <w:rPr>
          <w:rFonts w:ascii="Arial" w:eastAsia="Times New Roman" w:hAnsi="Arial" w:cs="Arial"/>
          <w:bCs/>
          <w:i/>
          <w:sz w:val="20"/>
          <w:szCs w:val="20"/>
        </w:rPr>
        <w:t>1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14B18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>
        <w:rPr>
          <w:rFonts w:ascii="Arial" w:eastAsia="Times New Roman" w:hAnsi="Arial" w:cs="Arial"/>
          <w:bCs/>
          <w:i/>
          <w:sz w:val="20"/>
          <w:szCs w:val="20"/>
        </w:rPr>
        <w:t>2006</w:t>
      </w:r>
    </w:p>
    <w:p w14:paraId="2941ABB0" w14:textId="77777777" w:rsidR="00496212" w:rsidRPr="00DA1805" w:rsidRDefault="009C5A7F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Researc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hed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potential of precision agriculture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 xml:space="preserve"> technologies to identify disease infestation and soil compaction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 xml:space="preserve">. </w:t>
      </w:r>
    </w:p>
    <w:p w14:paraId="3A593965" w14:textId="07EC830F" w:rsidR="00496212" w:rsidRPr="00DA1805" w:rsidRDefault="002812FD" w:rsidP="0070220A">
      <w:pPr>
        <w:pStyle w:val="SectionHeading"/>
        <w:spacing w:before="0" w:line="240" w:lineRule="auto"/>
        <w:ind w:left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Results: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540AC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Completed </w:t>
      </w:r>
      <w:r w:rsidR="00157925" w:rsidRPr="00157925">
        <w:rPr>
          <w:rFonts w:ascii="Arial" w:hAnsi="Arial" w:cs="Arial"/>
          <w:color w:val="40382D"/>
          <w:sz w:val="20"/>
          <w:szCs w:val="20"/>
        </w:rPr>
        <w:t>3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 xml:space="preserve"> major </w:t>
      </w:r>
      <w:r w:rsidR="00540ACD" w:rsidRPr="00DA1805">
        <w:rPr>
          <w:rFonts w:ascii="Arial" w:hAnsi="Arial" w:cs="Arial"/>
          <w:b w:val="0"/>
          <w:color w:val="40382D"/>
          <w:sz w:val="20"/>
          <w:szCs w:val="20"/>
        </w:rPr>
        <w:t>projects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in cotton and Soybean 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>within time</w:t>
      </w:r>
      <w:r w:rsidR="00540AC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and delivered results in the form of presentation 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>at</w:t>
      </w:r>
      <w:r w:rsidR="00540AC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9C5A7F" w:rsidRPr="00DA1805">
        <w:rPr>
          <w:rFonts w:ascii="Arial" w:hAnsi="Arial" w:cs="Arial"/>
          <w:b w:val="0"/>
          <w:color w:val="40382D"/>
          <w:sz w:val="20"/>
          <w:szCs w:val="20"/>
        </w:rPr>
        <w:t>international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56BD2" w:rsidRPr="00DA1805">
        <w:rPr>
          <w:rFonts w:ascii="Arial" w:hAnsi="Arial" w:cs="Arial"/>
          <w:b w:val="0"/>
          <w:color w:val="40382D"/>
          <w:sz w:val="20"/>
          <w:szCs w:val="20"/>
        </w:rPr>
        <w:t>C</w:t>
      </w:r>
      <w:r w:rsidR="00540ACD" w:rsidRPr="00DA1805">
        <w:rPr>
          <w:rFonts w:ascii="Arial" w:hAnsi="Arial" w:cs="Arial"/>
          <w:b w:val="0"/>
          <w:color w:val="40382D"/>
          <w:sz w:val="20"/>
          <w:szCs w:val="20"/>
        </w:rPr>
        <w:t>onferences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BFBB20F" w14:textId="77777777" w:rsidR="007E453A" w:rsidRPr="00DA1805" w:rsidRDefault="007E453A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51EA9F2C" w14:textId="77777777" w:rsidR="00496212" w:rsidRPr="00DA1805" w:rsidRDefault="002812FD" w:rsidP="00460400">
      <w:pPr>
        <w:pStyle w:val="SectionHeading"/>
        <w:spacing w:before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Deputy Chief Engineer (Q</w:t>
      </w:r>
      <w:r w:rsidR="00D04D7F" w:rsidRPr="00DA1805">
        <w:rPr>
          <w:rFonts w:ascii="Arial" w:eastAsia="Times New Roman" w:hAnsi="Arial" w:cs="Arial"/>
          <w:i/>
          <w:sz w:val="20"/>
          <w:szCs w:val="20"/>
        </w:rPr>
        <w:t>.C &amp; R&amp;D</w:t>
      </w:r>
      <w:r w:rsidRPr="00DA1805">
        <w:rPr>
          <w:rFonts w:ascii="Arial" w:eastAsia="Times New Roman" w:hAnsi="Arial" w:cs="Arial"/>
          <w:i/>
          <w:sz w:val="20"/>
          <w:szCs w:val="20"/>
        </w:rPr>
        <w:t>),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Walchandnagar Industries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(Heavy Engineering)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,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076CD6" w:rsidRPr="00DA1805">
        <w:rPr>
          <w:rFonts w:ascii="Arial" w:eastAsia="Times New Roman" w:hAnsi="Arial" w:cs="Arial"/>
          <w:b w:val="0"/>
          <w:i/>
          <w:sz w:val="20"/>
          <w:szCs w:val="20"/>
        </w:rPr>
        <w:t>India</w:t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  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Pr="00DA1805">
        <w:rPr>
          <w:rFonts w:ascii="Arial" w:eastAsia="Times New Roman" w:hAnsi="Arial" w:cs="Arial"/>
          <w:i/>
          <w:sz w:val="20"/>
          <w:szCs w:val="20"/>
        </w:rPr>
        <w:t>1995</w:t>
      </w:r>
      <w:r w:rsidR="00D91366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F8601D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i/>
          <w:sz w:val="20"/>
          <w:szCs w:val="20"/>
        </w:rPr>
        <w:t>2001</w:t>
      </w:r>
    </w:p>
    <w:p w14:paraId="30E93DE4" w14:textId="77777777" w:rsidR="00044B58" w:rsidRPr="00DA1805" w:rsidRDefault="00044B58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Led Q.C</w:t>
      </w:r>
      <w:r w:rsidR="00D9772F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/Q.A. team ensuring delivery of 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 xml:space="preserve">6000 Tons of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fabricated 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>Nuclear Power Plant S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teel structure and other 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 xml:space="preserve">defense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l projects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 xml:space="preserve"> like rocket nozzles, rocket cones, rocket booster assemblies,</w:t>
      </w:r>
      <w:r w:rsidR="00D570F9" w:rsidRPr="00D570F9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>missile launchers, etc.</w:t>
      </w:r>
    </w:p>
    <w:p w14:paraId="7EF824AC" w14:textId="77777777" w:rsidR="00D9772F" w:rsidRPr="00DA1805" w:rsidRDefault="00D9772F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Planned stage and final inspection schedules for internal and external </w:t>
      </w:r>
      <w:r w:rsidR="00F81BB4">
        <w:rPr>
          <w:rFonts w:ascii="Arial" w:hAnsi="Arial" w:cs="Arial"/>
          <w:b w:val="0"/>
          <w:color w:val="40382D"/>
          <w:sz w:val="20"/>
          <w:szCs w:val="20"/>
        </w:rPr>
        <w:t>third-party</w:t>
      </w:r>
      <w:r w:rsidR="00D570F9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audits.</w:t>
      </w:r>
    </w:p>
    <w:p w14:paraId="10A3DA51" w14:textId="77777777" w:rsidR="00C45525" w:rsidRPr="00DA1805" w:rsidRDefault="00D570F9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Facilitated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third party quality survey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agencies for external quality audits and 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ISO 9001 </w:t>
      </w:r>
      <w:r w:rsidR="00C45525" w:rsidRPr="00DA1805">
        <w:rPr>
          <w:rFonts w:ascii="Arial" w:hAnsi="Arial" w:cs="Arial"/>
          <w:b w:val="0"/>
          <w:color w:val="40382D"/>
          <w:sz w:val="20"/>
          <w:szCs w:val="20"/>
        </w:rPr>
        <w:t>documentation.</w:t>
      </w:r>
    </w:p>
    <w:p w14:paraId="50E4DF59" w14:textId="77777777" w:rsidR="003C2C88" w:rsidRPr="00DA1805" w:rsidRDefault="003C2C88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Led end to end R&amp;D from concept, design, planning, and field testing of sugarcane harvest system.</w:t>
      </w:r>
    </w:p>
    <w:p w14:paraId="775943F4" w14:textId="77777777" w:rsidR="00496212" w:rsidRPr="00DA1805" w:rsidRDefault="002812FD" w:rsidP="0000588E">
      <w:pPr>
        <w:pStyle w:val="SectionHeading"/>
        <w:spacing w:before="0" w:line="240" w:lineRule="auto"/>
        <w:ind w:left="720" w:hanging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Results: </w:t>
      </w:r>
      <w:r w:rsidR="004A4CC0">
        <w:rPr>
          <w:rFonts w:ascii="Arial" w:eastAsia="Times New Roman" w:hAnsi="Arial" w:cs="Arial"/>
          <w:b w:val="0"/>
          <w:sz w:val="20"/>
          <w:szCs w:val="20"/>
        </w:rPr>
        <w:t>1.</w:t>
      </w:r>
      <w:r w:rsidR="004A4CC0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5E5809" w:rsidRPr="005E5809">
        <w:rPr>
          <w:rFonts w:ascii="Arial" w:eastAsia="Times New Roman" w:hAnsi="Arial" w:cs="Arial"/>
          <w:b w:val="0"/>
          <w:sz w:val="20"/>
          <w:szCs w:val="20"/>
        </w:rPr>
        <w:t>Built</w:t>
      </w:r>
      <w:r w:rsidR="005E5809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25 </w:t>
      </w:r>
      <w:r w:rsidR="005E5809">
        <w:rPr>
          <w:rFonts w:ascii="Arial" w:hAnsi="Arial" w:cs="Arial"/>
          <w:b w:val="0"/>
          <w:color w:val="40382D"/>
          <w:sz w:val="20"/>
          <w:szCs w:val="20"/>
        </w:rPr>
        <w:t xml:space="preserve">harvester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prototypes in </w:t>
      </w:r>
      <w:r w:rsidR="00D26FD1" w:rsidRPr="00DA1805">
        <w:rPr>
          <w:rFonts w:ascii="Arial" w:hAnsi="Arial" w:cs="Arial"/>
          <w:b w:val="0"/>
          <w:color w:val="40382D"/>
          <w:sz w:val="20"/>
          <w:szCs w:val="20"/>
        </w:rPr>
        <w:t>6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months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 xml:space="preserve">2. </w:t>
      </w:r>
      <w:r w:rsidR="00493EA9" w:rsidRPr="00DA1805">
        <w:rPr>
          <w:rFonts w:ascii="Arial" w:hAnsi="Arial" w:cs="Arial"/>
          <w:b w:val="0"/>
          <w:color w:val="40382D"/>
          <w:sz w:val="20"/>
          <w:szCs w:val="20"/>
        </w:rPr>
        <w:t>Key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Quality Personnel</w:t>
      </w:r>
      <w:r w:rsidR="00CE0350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of a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nuclear power plant 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>project</w:t>
      </w:r>
      <w:r w:rsidR="00D940F3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CE0350" w:rsidRPr="00DA1805">
        <w:rPr>
          <w:rFonts w:ascii="Arial" w:hAnsi="Arial" w:cs="Arial"/>
          <w:b w:val="0"/>
          <w:color w:val="40382D"/>
          <w:sz w:val="20"/>
          <w:szCs w:val="20"/>
        </w:rPr>
        <w:t>that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493EA9" w:rsidRPr="00DA1805">
        <w:rPr>
          <w:rFonts w:ascii="Arial" w:hAnsi="Arial" w:cs="Arial"/>
          <w:b w:val="0"/>
          <w:color w:val="40382D"/>
          <w:sz w:val="20"/>
          <w:szCs w:val="20"/>
        </w:rPr>
        <w:t>was granted</w:t>
      </w:r>
      <w:r w:rsidR="00320D5F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a </w:t>
      </w:r>
      <w:r w:rsidR="0000588E" w:rsidRPr="00DA1805">
        <w:rPr>
          <w:rFonts w:ascii="Arial" w:hAnsi="Arial" w:cs="Arial"/>
          <w:b w:val="0"/>
          <w:color w:val="40382D"/>
          <w:sz w:val="20"/>
          <w:szCs w:val="20"/>
        </w:rPr>
        <w:t>bonus of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20D5F" w:rsidRPr="00DA1805">
        <w:rPr>
          <w:rFonts w:ascii="Arial" w:hAnsi="Arial" w:cs="Arial"/>
          <w:b w:val="0"/>
          <w:color w:val="40382D"/>
          <w:sz w:val="20"/>
          <w:szCs w:val="20"/>
        </w:rPr>
        <w:t>$</w:t>
      </w:r>
      <w:r w:rsidR="001B4475" w:rsidRPr="00DA1805">
        <w:rPr>
          <w:rFonts w:ascii="Arial" w:hAnsi="Arial" w:cs="Arial"/>
          <w:b w:val="0"/>
          <w:color w:val="40382D"/>
          <w:sz w:val="20"/>
          <w:szCs w:val="20"/>
        </w:rPr>
        <w:t>250,000</w:t>
      </w:r>
      <w:r w:rsidR="00320D5F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from </w:t>
      </w:r>
      <w:r w:rsidR="00CE0350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Govt. of </w:t>
      </w:r>
      <w:r w:rsidR="00320D5F" w:rsidRPr="00DA1805">
        <w:rPr>
          <w:rFonts w:ascii="Arial" w:hAnsi="Arial" w:cs="Arial"/>
          <w:b w:val="0"/>
          <w:color w:val="40382D"/>
          <w:sz w:val="20"/>
          <w:szCs w:val="20"/>
        </w:rPr>
        <w:t>India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for earlier completion and quality work related to it</w:t>
      </w:r>
      <w:r w:rsidR="00CE0350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  <w:r w:rsidR="00076CD6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3690D3B0" w14:textId="77777777" w:rsidR="00A8446D" w:rsidRPr="00DA1805" w:rsidRDefault="00A8446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</w:p>
    <w:p w14:paraId="6D15DE14" w14:textId="77777777" w:rsidR="00496212" w:rsidRPr="00DA1805" w:rsidRDefault="0073508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Production Engineer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, </w:t>
      </w:r>
      <w:r w:rsidR="002812FD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Elpro International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(X-Ray Machines)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>, India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ab/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9373F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F015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F8601D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1994</w:t>
      </w:r>
      <w:r w:rsidR="0042683E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42683E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D91366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1995</w:t>
      </w:r>
    </w:p>
    <w:p w14:paraId="7AF5889E" w14:textId="77777777" w:rsidR="002812FD" w:rsidRPr="00DA1805" w:rsidRDefault="00D9772F" w:rsidP="0005692E">
      <w:pPr>
        <w:pStyle w:val="SectionHeading"/>
        <w:numPr>
          <w:ilvl w:val="0"/>
          <w:numId w:val="22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P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lann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ed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D128DE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production 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and </w:t>
      </w:r>
      <w:r w:rsidR="00D128DE" w:rsidRPr="00DA1805">
        <w:rPr>
          <w:rFonts w:ascii="Arial" w:hAnsi="Arial" w:cs="Arial"/>
          <w:b w:val="0"/>
          <w:color w:val="40382D"/>
          <w:sz w:val="20"/>
          <w:szCs w:val="20"/>
        </w:rPr>
        <w:t>improv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ed</w:t>
      </w:r>
      <w:r w:rsidR="009C5A7F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D128DE" w:rsidRPr="00DA1805">
        <w:rPr>
          <w:rFonts w:ascii="Arial" w:hAnsi="Arial" w:cs="Arial"/>
          <w:b w:val="0"/>
          <w:color w:val="40382D"/>
          <w:sz w:val="20"/>
          <w:szCs w:val="20"/>
        </w:rPr>
        <w:t>processes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in machine and press shops</w:t>
      </w:r>
      <w:r w:rsidR="000809CF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for Medical X-Ray machine system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38871035" w14:textId="77777777" w:rsidR="00496212" w:rsidRPr="00DA1805" w:rsidRDefault="00496212" w:rsidP="0005692E">
      <w:pPr>
        <w:pStyle w:val="SectionHeading"/>
        <w:spacing w:before="0" w:line="360" w:lineRule="auto"/>
        <w:jc w:val="both"/>
        <w:rPr>
          <w:rFonts w:ascii="Arial" w:eastAsia="Times New Roman" w:hAnsi="Arial" w:cs="Arial"/>
          <w:b w:val="0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Results:</w:t>
      </w:r>
      <w:r w:rsidR="00D128DE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128DE" w:rsidRPr="00DA1805">
        <w:rPr>
          <w:rFonts w:ascii="Arial" w:hAnsi="Arial" w:cs="Arial"/>
          <w:b w:val="0"/>
          <w:color w:val="40382D"/>
          <w:sz w:val="20"/>
          <w:szCs w:val="20"/>
        </w:rPr>
        <w:t>Increased efficiency in production</w:t>
      </w:r>
      <w:r w:rsidR="001E032F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1E032F" w:rsidRPr="00970671">
        <w:rPr>
          <w:rFonts w:ascii="Arial" w:hAnsi="Arial" w:cs="Arial"/>
          <w:color w:val="40382D"/>
          <w:sz w:val="20"/>
          <w:szCs w:val="20"/>
        </w:rPr>
        <w:t>(~</w:t>
      </w:r>
      <w:r w:rsidR="00A940B1" w:rsidRPr="00970671">
        <w:rPr>
          <w:rFonts w:ascii="Arial" w:hAnsi="Arial" w:cs="Arial"/>
          <w:color w:val="40382D"/>
          <w:sz w:val="20"/>
          <w:szCs w:val="20"/>
        </w:rPr>
        <w:t>3</w:t>
      </w:r>
      <w:r w:rsidR="001E032F" w:rsidRPr="00970671">
        <w:rPr>
          <w:rFonts w:ascii="Arial" w:hAnsi="Arial" w:cs="Arial"/>
          <w:color w:val="40382D"/>
          <w:sz w:val="20"/>
          <w:szCs w:val="20"/>
        </w:rPr>
        <w:t>%)</w:t>
      </w:r>
      <w:r w:rsidRPr="00970671">
        <w:rPr>
          <w:rFonts w:ascii="Arial" w:hAnsi="Arial" w:cs="Arial"/>
          <w:color w:val="40382D"/>
          <w:sz w:val="20"/>
          <w:szCs w:val="20"/>
        </w:rPr>
        <w:t>.</w:t>
      </w:r>
    </w:p>
    <w:p w14:paraId="30859001" w14:textId="77777777" w:rsidR="00D9772F" w:rsidRPr="00DA1805" w:rsidRDefault="00496212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bookmarkStart w:id="2" w:name="_Hlk29561658"/>
      <w:r w:rsidRPr="00DA1805">
        <w:rPr>
          <w:rFonts w:ascii="Arial" w:hAnsi="Arial" w:cs="Arial"/>
          <w:sz w:val="22"/>
          <w:u w:val="single"/>
        </w:rPr>
        <w:t>Education</w:t>
      </w:r>
    </w:p>
    <w:bookmarkEnd w:id="2"/>
    <w:p w14:paraId="0EF24C89" w14:textId="77777777" w:rsidR="003B6444" w:rsidRPr="00DA1805" w:rsidRDefault="00AA7485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color w:val="40382D"/>
          <w:sz w:val="20"/>
          <w:szCs w:val="20"/>
        </w:rPr>
      </w:pPr>
      <w:r w:rsidRPr="00DA1805">
        <w:rPr>
          <w:rFonts w:ascii="Arial" w:hAnsi="Arial" w:cs="Arial"/>
          <w:color w:val="40382D"/>
          <w:sz w:val="20"/>
          <w:szCs w:val="20"/>
        </w:rPr>
        <w:t>MBA</w:t>
      </w:r>
      <w:r w:rsidR="00EF41C4" w:rsidRPr="00DA1805">
        <w:rPr>
          <w:rFonts w:ascii="Arial" w:hAnsi="Arial" w:cs="Arial"/>
          <w:color w:val="40382D"/>
          <w:sz w:val="20"/>
          <w:szCs w:val="20"/>
        </w:rPr>
        <w:t xml:space="preserve"> </w:t>
      </w:r>
    </w:p>
    <w:p w14:paraId="006ED2E7" w14:textId="77777777" w:rsidR="00AA7485" w:rsidRPr="00DA1805" w:rsidRDefault="003B6444" w:rsidP="003B6444">
      <w:pPr>
        <w:pStyle w:val="SectionHeading"/>
        <w:spacing w:before="0" w:line="240" w:lineRule="auto"/>
        <w:ind w:left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Specialization- Business Analytics - 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>University of Iowa,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EF41C4"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369DA50F" w14:textId="77777777" w:rsidR="003B6444" w:rsidRPr="00DA1805" w:rsidRDefault="00AA7485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color w:val="40382D"/>
          <w:sz w:val="20"/>
          <w:szCs w:val="20"/>
        </w:rPr>
        <w:t>Ph.D. Agricultural Engineering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, </w:t>
      </w:r>
    </w:p>
    <w:p w14:paraId="58D212AE" w14:textId="77777777" w:rsidR="00AA7485" w:rsidRPr="00DA1805" w:rsidRDefault="003B6444" w:rsidP="003B6444">
      <w:pPr>
        <w:pStyle w:val="SectionHeading"/>
        <w:spacing w:before="0" w:line="240" w:lineRule="auto"/>
        <w:ind w:left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Specialization: Precision Agriculture, 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>University of Arkansas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25034C"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99107B" w:rsidRPr="00DA1805">
        <w:rPr>
          <w:rFonts w:ascii="Arial" w:eastAsia="Times New Roman" w:hAnsi="Arial" w:cs="Arial"/>
          <w:bCs/>
          <w:i/>
          <w:sz w:val="20"/>
          <w:szCs w:val="20"/>
        </w:rPr>
        <w:t>8</w:t>
      </w:r>
    </w:p>
    <w:p w14:paraId="0E23878A" w14:textId="77777777" w:rsidR="003B6444" w:rsidRPr="00DA1805" w:rsidRDefault="00496212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color w:val="40382D"/>
          <w:sz w:val="20"/>
          <w:szCs w:val="20"/>
        </w:rPr>
        <w:t>M. S., Agricultural and Biosystems Engineering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, </w:t>
      </w:r>
    </w:p>
    <w:p w14:paraId="041362F2" w14:textId="77777777" w:rsidR="00D9772F" w:rsidRPr="00DA1805" w:rsidRDefault="003B6444" w:rsidP="003B6444">
      <w:pPr>
        <w:pStyle w:val="SectionHeading"/>
        <w:spacing w:before="0" w:line="240" w:lineRule="auto"/>
        <w:ind w:left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Specialization- Precision Agriculture, </w:t>
      </w:r>
      <w:r w:rsidR="00B2153D" w:rsidRPr="00DA1805">
        <w:rPr>
          <w:rFonts w:ascii="Arial" w:hAnsi="Arial" w:cs="Arial"/>
          <w:b w:val="0"/>
          <w:color w:val="40382D"/>
          <w:sz w:val="20"/>
          <w:szCs w:val="20"/>
        </w:rPr>
        <w:t>South Dakota State University,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25034C" w:rsidRPr="00DA1805">
        <w:rPr>
          <w:rFonts w:ascii="Arial" w:eastAsia="Times New Roman" w:hAnsi="Arial" w:cs="Arial"/>
          <w:bCs/>
          <w:i/>
          <w:sz w:val="20"/>
          <w:szCs w:val="20"/>
        </w:rPr>
        <w:t>2003</w:t>
      </w:r>
      <w:r w:rsidR="00496212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</w:p>
    <w:p w14:paraId="76C79F06" w14:textId="77777777" w:rsidR="003B6444" w:rsidRPr="00DA1805" w:rsidRDefault="00496212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color w:val="40382D"/>
          <w:sz w:val="20"/>
          <w:szCs w:val="20"/>
        </w:rPr>
        <w:t>M. Tech., Mechanical Engineering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, </w:t>
      </w:r>
    </w:p>
    <w:p w14:paraId="632CA376" w14:textId="77777777" w:rsidR="00C45525" w:rsidRPr="00DA1805" w:rsidRDefault="003B6444" w:rsidP="003B6444">
      <w:pPr>
        <w:pStyle w:val="SectionHeading"/>
        <w:spacing w:before="0" w:line="240" w:lineRule="auto"/>
        <w:ind w:left="72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>Specialization- Manufacturing Sciences, Indian In</w:t>
      </w:r>
      <w:r w:rsidR="00496212" w:rsidRPr="00DA1805">
        <w:rPr>
          <w:rFonts w:ascii="Arial" w:hAnsi="Arial" w:cs="Arial"/>
          <w:b w:val="0"/>
          <w:color w:val="40382D"/>
          <w:sz w:val="20"/>
          <w:szCs w:val="20"/>
        </w:rPr>
        <w:t>stitute of Technology</w:t>
      </w:r>
      <w:r w:rsidR="00B2153D" w:rsidRPr="00DA1805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Kanpu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>r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, </w:t>
      </w:r>
      <w:r w:rsidR="00B2153D" w:rsidRPr="00DA1805">
        <w:rPr>
          <w:rFonts w:ascii="Arial" w:hAnsi="Arial" w:cs="Arial"/>
          <w:b w:val="0"/>
          <w:color w:val="40382D"/>
          <w:sz w:val="20"/>
          <w:szCs w:val="20"/>
        </w:rPr>
        <w:t>India</w:t>
      </w:r>
      <w:r w:rsidR="001B1BCF" w:rsidRPr="00DA1805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25034C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25034C" w:rsidRPr="00DA1805">
        <w:rPr>
          <w:rFonts w:ascii="Arial" w:eastAsia="Times New Roman" w:hAnsi="Arial" w:cs="Arial"/>
          <w:bCs/>
          <w:i/>
          <w:sz w:val="20"/>
          <w:szCs w:val="20"/>
        </w:rPr>
        <w:t>1999</w:t>
      </w:r>
    </w:p>
    <w:p w14:paraId="4287D07E" w14:textId="77777777" w:rsidR="009F712B" w:rsidRDefault="0025034C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hAnsi="Arial" w:cs="Arial"/>
          <w:color w:val="40382D"/>
          <w:sz w:val="20"/>
          <w:szCs w:val="20"/>
        </w:rPr>
        <w:t>B.S, Mechanical Engineering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,</w:t>
      </w:r>
      <w:r w:rsidR="00A8446D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Shivaji University, India,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1993</w:t>
      </w:r>
    </w:p>
    <w:p w14:paraId="6F563774" w14:textId="77777777" w:rsidR="00DD1C8B" w:rsidRDefault="00DD1C8B" w:rsidP="0005692E">
      <w:pPr>
        <w:pStyle w:val="SectionHeading"/>
        <w:spacing w:before="0" w:line="240" w:lineRule="auto"/>
        <w:jc w:val="both"/>
        <w:rPr>
          <w:rFonts w:ascii="Arial" w:hAnsi="Arial" w:cs="Arial"/>
          <w:sz w:val="22"/>
          <w:u w:val="single"/>
        </w:rPr>
      </w:pPr>
    </w:p>
    <w:p w14:paraId="599A5A7F" w14:textId="77777777" w:rsidR="009F712B" w:rsidRPr="00DA1805" w:rsidRDefault="009F712B" w:rsidP="0005692E">
      <w:pPr>
        <w:pStyle w:val="SectionHeading"/>
        <w:spacing w:before="0" w:line="240" w:lineRule="auto"/>
        <w:jc w:val="both"/>
        <w:rPr>
          <w:rFonts w:ascii="Arial" w:hAnsi="Arial" w:cs="Arial"/>
          <w:sz w:val="22"/>
          <w:u w:val="single"/>
        </w:rPr>
      </w:pPr>
      <w:bookmarkStart w:id="3" w:name="_Hlk30763578"/>
      <w:r w:rsidRPr="00DA1805">
        <w:rPr>
          <w:rFonts w:ascii="Arial" w:hAnsi="Arial" w:cs="Arial"/>
          <w:sz w:val="22"/>
          <w:u w:val="single"/>
        </w:rPr>
        <w:t>Certifications</w:t>
      </w:r>
      <w:bookmarkEnd w:id="3"/>
    </w:p>
    <w:p w14:paraId="63D84567" w14:textId="451C11C0" w:rsidR="0028143A" w:rsidRDefault="0028143A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Systems Engineering Fundamentals, Caltech, </w:t>
      </w:r>
      <w:r w:rsidRPr="0028143A">
        <w:rPr>
          <w:rFonts w:ascii="Arial" w:hAnsi="Arial" w:cs="Arial"/>
          <w:bCs/>
          <w:i/>
          <w:iCs/>
          <w:color w:val="40382D"/>
          <w:sz w:val="20"/>
          <w:szCs w:val="20"/>
        </w:rPr>
        <w:t>2022</w:t>
      </w:r>
    </w:p>
    <w:p w14:paraId="118E8FA2" w14:textId="149CF10D" w:rsidR="009F712B" w:rsidRPr="00DA1805" w:rsidRDefault="009F712B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Business Analytics Certification, University of Iowa,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2528F6FF" w14:textId="77777777" w:rsidR="0025034C" w:rsidRDefault="009F712B" w:rsidP="0078432B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Held Level II Certifications in Non-destructive techniques - magnetic particles, ultrasonic, and liquid penetrant ISNT and ASNT, </w:t>
      </w:r>
      <w:r w:rsidRPr="00173428">
        <w:rPr>
          <w:rFonts w:ascii="Arial" w:eastAsia="Times New Roman" w:hAnsi="Arial" w:cs="Arial"/>
          <w:bCs/>
          <w:i/>
          <w:sz w:val="20"/>
          <w:szCs w:val="20"/>
        </w:rPr>
        <w:t>1997-1999.</w:t>
      </w: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2F985081" w14:textId="77777777" w:rsidR="00F8601D" w:rsidRDefault="00F8601D" w:rsidP="007135EC">
      <w:pPr>
        <w:pStyle w:val="SectionHeading"/>
        <w:spacing w:before="0" w:line="240" w:lineRule="auto"/>
        <w:jc w:val="both"/>
        <w:rPr>
          <w:rFonts w:ascii="Arial" w:hAnsi="Arial" w:cs="Arial"/>
          <w:sz w:val="22"/>
          <w:u w:val="single"/>
        </w:rPr>
      </w:pPr>
    </w:p>
    <w:p w14:paraId="015543BA" w14:textId="2393A02A" w:rsidR="007135EC" w:rsidRDefault="003C0A6A" w:rsidP="007135EC">
      <w:pPr>
        <w:pStyle w:val="SectionHeading"/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sz w:val="22"/>
          <w:u w:val="single"/>
        </w:rPr>
        <w:t>Service</w:t>
      </w:r>
      <w:r w:rsidR="00BE602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77D968DE" w14:textId="77777777" w:rsidR="00B543AB" w:rsidRDefault="00DC1A25" w:rsidP="00F2505C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653D4D">
        <w:rPr>
          <w:rFonts w:ascii="Arial" w:hAnsi="Arial" w:cs="Arial"/>
          <w:b w:val="0"/>
          <w:color w:val="40382D"/>
          <w:sz w:val="20"/>
          <w:szCs w:val="20"/>
        </w:rPr>
        <w:t>Founde</w:t>
      </w:r>
      <w:r w:rsidR="00653D4D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r of </w:t>
      </w:r>
      <w:r w:rsidR="00B208E9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community </w:t>
      </w:r>
      <w:r w:rsidR="00554598" w:rsidRPr="00653D4D">
        <w:rPr>
          <w:rFonts w:ascii="Arial" w:hAnsi="Arial" w:cs="Arial"/>
          <w:b w:val="0"/>
          <w:color w:val="40382D"/>
          <w:sz w:val="20"/>
          <w:szCs w:val="20"/>
        </w:rPr>
        <w:t>language school with 8 teachers, 2</w:t>
      </w:r>
      <w:r w:rsidR="0028143A" w:rsidRPr="00653D4D">
        <w:rPr>
          <w:rFonts w:ascii="Arial" w:hAnsi="Arial" w:cs="Arial"/>
          <w:b w:val="0"/>
          <w:color w:val="40382D"/>
          <w:sz w:val="20"/>
          <w:szCs w:val="20"/>
        </w:rPr>
        <w:t>7</w:t>
      </w:r>
      <w:r w:rsidR="00554598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 students</w:t>
      </w:r>
      <w:r w:rsidR="00653D4D" w:rsidRPr="00653D4D">
        <w:rPr>
          <w:rFonts w:ascii="Arial" w:hAnsi="Arial" w:cs="Arial"/>
          <w:b w:val="0"/>
          <w:color w:val="40382D"/>
          <w:sz w:val="20"/>
          <w:szCs w:val="20"/>
        </w:rPr>
        <w:t>, e</w:t>
      </w:r>
      <w:r w:rsidR="00653D4D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stablished, led and handed over </w:t>
      </w:r>
    </w:p>
    <w:p w14:paraId="0639DD5A" w14:textId="7AC967E6" w:rsidR="009E03B1" w:rsidRPr="00653D4D" w:rsidRDefault="00B543AB" w:rsidP="00F2505C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A m</w:t>
      </w:r>
      <w:r w:rsidR="009E03B1" w:rsidRPr="00653D4D">
        <w:rPr>
          <w:rFonts w:ascii="Arial" w:hAnsi="Arial" w:cs="Arial"/>
          <w:b w:val="0"/>
          <w:color w:val="40382D"/>
          <w:sz w:val="20"/>
          <w:szCs w:val="20"/>
        </w:rPr>
        <w:t>ember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 of</w:t>
      </w:r>
      <w:r w:rsidR="009E03B1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 Board of D</w:t>
      </w:r>
      <w:r w:rsidR="00FC47BD" w:rsidRPr="00653D4D">
        <w:rPr>
          <w:rFonts w:ascii="Arial" w:hAnsi="Arial" w:cs="Arial"/>
          <w:b w:val="0"/>
          <w:color w:val="40382D"/>
          <w:sz w:val="20"/>
          <w:szCs w:val="20"/>
        </w:rPr>
        <w:t>irectors, STEAM ON WHEELS, a Non-Profit dedicated to you</w:t>
      </w:r>
      <w:r w:rsidR="00B208E9" w:rsidRPr="00653D4D">
        <w:rPr>
          <w:rFonts w:ascii="Arial" w:hAnsi="Arial" w:cs="Arial"/>
          <w:b w:val="0"/>
          <w:color w:val="40382D"/>
          <w:sz w:val="20"/>
          <w:szCs w:val="20"/>
        </w:rPr>
        <w:t>th</w:t>
      </w:r>
      <w:r w:rsidR="00FC47BD" w:rsidRPr="00653D4D">
        <w:rPr>
          <w:rFonts w:ascii="Arial" w:hAnsi="Arial" w:cs="Arial"/>
          <w:b w:val="0"/>
          <w:color w:val="40382D"/>
          <w:sz w:val="20"/>
          <w:szCs w:val="20"/>
        </w:rPr>
        <w:t xml:space="preserve"> development.</w:t>
      </w:r>
    </w:p>
    <w:p w14:paraId="3F13E866" w14:textId="2DEDFF4E" w:rsidR="007135EC" w:rsidRPr="007135EC" w:rsidRDefault="007135EC" w:rsidP="007135EC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Conduc</w:t>
      </w:r>
      <w:r w:rsidR="00B543AB">
        <w:rPr>
          <w:rFonts w:ascii="Arial" w:hAnsi="Arial" w:cs="Arial"/>
          <w:b w:val="0"/>
          <w:color w:val="40382D"/>
          <w:sz w:val="20"/>
          <w:szCs w:val="20"/>
        </w:rPr>
        <w:t>ed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FE473D">
        <w:rPr>
          <w:rFonts w:ascii="Arial" w:hAnsi="Arial" w:cs="Arial"/>
          <w:b w:val="0"/>
          <w:color w:val="40382D"/>
          <w:sz w:val="20"/>
          <w:szCs w:val="20"/>
        </w:rPr>
        <w:t xml:space="preserve">numerous </w:t>
      </w:r>
      <w:r>
        <w:rPr>
          <w:rFonts w:ascii="Arial" w:hAnsi="Arial" w:cs="Arial"/>
          <w:b w:val="0"/>
          <w:color w:val="40382D"/>
          <w:sz w:val="20"/>
          <w:szCs w:val="20"/>
        </w:rPr>
        <w:t>scientific toy</w:t>
      </w:r>
      <w:r w:rsidR="00C3065A">
        <w:rPr>
          <w:rFonts w:ascii="Arial" w:hAnsi="Arial" w:cs="Arial"/>
          <w:b w:val="0"/>
          <w:color w:val="40382D"/>
          <w:sz w:val="20"/>
          <w:szCs w:val="20"/>
        </w:rPr>
        <w:t>s</w:t>
      </w:r>
      <w:r>
        <w:rPr>
          <w:rFonts w:ascii="Arial" w:hAnsi="Arial" w:cs="Arial"/>
          <w:b w:val="0"/>
          <w:color w:val="40382D"/>
          <w:sz w:val="20"/>
          <w:szCs w:val="20"/>
        </w:rPr>
        <w:t xml:space="preserve"> making workshops for youth</w:t>
      </w:r>
      <w:r w:rsidR="00B543AB">
        <w:rPr>
          <w:rFonts w:ascii="Arial" w:hAnsi="Arial" w:cs="Arial"/>
          <w:b w:val="0"/>
          <w:color w:val="40382D"/>
          <w:sz w:val="20"/>
          <w:szCs w:val="20"/>
        </w:rPr>
        <w:t xml:space="preserve">, and </w:t>
      </w:r>
      <w:r w:rsidR="00CF3E53">
        <w:rPr>
          <w:rFonts w:ascii="Arial" w:hAnsi="Arial" w:cs="Arial"/>
          <w:b w:val="0"/>
          <w:color w:val="40382D"/>
          <w:sz w:val="20"/>
          <w:szCs w:val="20"/>
        </w:rPr>
        <w:t>made wooden artifacts to raise funds</w:t>
      </w:r>
    </w:p>
    <w:p w14:paraId="71291E2A" w14:textId="5E99F743" w:rsidR="003C0A6A" w:rsidRPr="000A4911" w:rsidRDefault="007135EC" w:rsidP="00015F8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sz w:val="22"/>
          <w:u w:val="single"/>
        </w:rPr>
      </w:pPr>
      <w:r w:rsidRPr="000A4911">
        <w:rPr>
          <w:rFonts w:ascii="Arial" w:hAnsi="Arial" w:cs="Arial"/>
          <w:b w:val="0"/>
          <w:color w:val="40382D"/>
          <w:sz w:val="20"/>
          <w:szCs w:val="20"/>
        </w:rPr>
        <w:t xml:space="preserve">Free tutoring </w:t>
      </w:r>
      <w:r w:rsidR="00FE473D" w:rsidRPr="000A4911">
        <w:rPr>
          <w:rFonts w:ascii="Arial" w:hAnsi="Arial" w:cs="Arial"/>
          <w:b w:val="0"/>
          <w:color w:val="40382D"/>
          <w:sz w:val="20"/>
          <w:szCs w:val="20"/>
        </w:rPr>
        <w:t xml:space="preserve">sessions for </w:t>
      </w:r>
      <w:r w:rsidRPr="000A4911">
        <w:rPr>
          <w:rFonts w:ascii="Arial" w:hAnsi="Arial" w:cs="Arial"/>
          <w:b w:val="0"/>
          <w:color w:val="40382D"/>
          <w:sz w:val="20"/>
          <w:szCs w:val="20"/>
        </w:rPr>
        <w:t>youth on STEM</w:t>
      </w:r>
      <w:r w:rsidR="000A4911">
        <w:rPr>
          <w:rFonts w:ascii="Arial" w:hAnsi="Arial" w:cs="Arial"/>
          <w:b w:val="0"/>
          <w:color w:val="40382D"/>
          <w:sz w:val="20"/>
          <w:szCs w:val="20"/>
        </w:rPr>
        <w:t>, o</w:t>
      </w:r>
      <w:r w:rsidRPr="000A4911">
        <w:rPr>
          <w:rFonts w:ascii="Arial" w:eastAsia="Times New Roman" w:hAnsi="Arial" w:cs="Arial"/>
          <w:b w:val="0"/>
          <w:bCs/>
          <w:sz w:val="20"/>
          <w:szCs w:val="20"/>
        </w:rPr>
        <w:t>rganizing inspirational lecture series</w:t>
      </w:r>
      <w:r w:rsidR="00B208E9" w:rsidRPr="000A4911">
        <w:rPr>
          <w:rFonts w:ascii="Arial" w:eastAsia="Times New Roman" w:hAnsi="Arial" w:cs="Arial"/>
          <w:b w:val="0"/>
          <w:bCs/>
          <w:sz w:val="20"/>
          <w:szCs w:val="20"/>
        </w:rPr>
        <w:t xml:space="preserve"> for youth and adults</w:t>
      </w:r>
      <w:r w:rsidRPr="000A4911">
        <w:rPr>
          <w:rFonts w:ascii="Arial" w:eastAsia="Times New Roman" w:hAnsi="Arial" w:cs="Arial"/>
          <w:b w:val="0"/>
          <w:bCs/>
          <w:sz w:val="20"/>
          <w:szCs w:val="20"/>
        </w:rPr>
        <w:t>.</w:t>
      </w:r>
      <w:r w:rsidRPr="000A491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sectPr w:rsidR="003C0A6A" w:rsidRPr="000A4911" w:rsidSect="004F1A6A">
      <w:footerReference w:type="default" r:id="rId11"/>
      <w:headerReference w:type="first" r:id="rId12"/>
      <w:footerReference w:type="first" r:id="rId13"/>
      <w:type w:val="continuous"/>
      <w:pgSz w:w="12240" w:h="15840"/>
      <w:pgMar w:top="1620" w:right="900" w:bottom="900" w:left="900" w:header="450" w:footer="3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D2D3" w14:textId="77777777" w:rsidR="00026E0E" w:rsidRDefault="00026E0E">
      <w:pPr>
        <w:spacing w:after="0" w:line="240" w:lineRule="auto"/>
      </w:pPr>
      <w:r>
        <w:separator/>
      </w:r>
    </w:p>
  </w:endnote>
  <w:endnote w:type="continuationSeparator" w:id="0">
    <w:p w14:paraId="508E9D68" w14:textId="77777777" w:rsidR="00026E0E" w:rsidRDefault="00026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99A9" w14:textId="67AD4826" w:rsidR="004A4883" w:rsidRDefault="00525ECB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B5C2ED" wp14:editId="40E1BC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8d134926b66e420ae29db8b8" descr="{&quot;HashCode&quot;:1668388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E74EEE" w14:textId="3ADA1EDF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5C2ED" id="_x0000_t202" coordsize="21600,21600" o:spt="202" path="m,l,21600r21600,l21600,xe">
              <v:stroke joinstyle="miter"/>
              <v:path gradientshapeok="t" o:connecttype="rect"/>
            </v:shapetype>
            <v:shape id="MSIPCM8d134926b66e420ae29db8b8" o:spid="_x0000_s1026" type="#_x0000_t202" alt="{&quot;HashCode&quot;:1668388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CE74EEE" w14:textId="3ADA1EDF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2175EC8E" wp14:editId="4400C4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3950" cy="9693275"/>
              <wp:effectExtent l="0" t="0" r="3175" b="3175"/>
              <wp:wrapNone/>
              <wp:docPr id="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73950" cy="9693275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71596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175EC8E" id="Bkgd: 1" o:spid="_x0000_s1027" style="position:absolute;margin-left:0;margin-top:0;width:588.5pt;height:763.25pt;z-index:-251670528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gACA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CAAAAAAFJnaHRsb25nAAAAgA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UI3NjJDREIxRTRFNzY0NEZBREQzNjZDMUI5&#10;NzU0M0M8L2V4aWY6TmF0aXZlRGlnZXN0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51771596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C6FDBFB" wp14:editId="1A571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88200" cy="9217660"/>
              <wp:effectExtent l="0" t="0" r="8255" b="635"/>
              <wp:wrapNone/>
              <wp:docPr id="6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8200" cy="92176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98111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C6FDBFB" id="Bkgd: 2" o:spid="_x0000_s1028" style="position:absolute;margin-left:0;margin-top:0;width:566pt;height:725.8pt;z-index:-25166643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" stroked="f" strokeweight="2pt">
              <v:fill opacity="54484f"/>
              <v:textbox inset="2.53903mm,1.2695mm,2.53903mm,1.2695mm">
                <w:txbxContent>
                  <w:p w14:paraId="42A98111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943D246" wp14:editId="59E674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13245" cy="8862695"/>
              <wp:effectExtent l="0" t="0" r="635" b="0"/>
              <wp:wrapNone/>
              <wp:docPr id="5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13245" cy="8862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D84F8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943D246" id="Bkgd: 3" o:spid="_x0000_s1029" style="position:absolute;margin-left:0;margin-top:0;width:544.35pt;height:697.85pt;z-index:-25166233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" stroked="f" strokeweight=".5pt">
              <v:stroke linestyle="thinThin"/>
              <v:textbox inset="2.53903mm,1.2695mm,2.53903mm,1.2695mm">
                <w:txbxContent>
                  <w:p w14:paraId="72DD84F8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D126D" wp14:editId="6B58D3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9486900</wp:posOffset>
                  </wp:positionV>
                </mc:Fallback>
              </mc:AlternateContent>
              <wp:extent cx="6833235" cy="246380"/>
              <wp:effectExtent l="0" t="0" r="3810" b="127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323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33C64B" w14:textId="77777777" w:rsidR="004A4883" w:rsidRDefault="00965B45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15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SUBODH KULKARNI</w:t>
                              </w:r>
                            </w:sdtContent>
                          </w:sdt>
                          <w:r w:rsidR="00ED14C0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1477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50C73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1D126D" id="Date" o:spid="_x0000_s1030" style="position:absolute;margin-left:0;margin-top:0;width:538.05pt;height:19.4pt;z-index:251658240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" filled="f" stroked="f" strokeweight="2pt">
              <v:textbox inset="0,0,0,0">
                <w:txbxContent>
                  <w:p w14:paraId="2133C64B" w14:textId="77777777" w:rsidR="004A4883" w:rsidRDefault="00965B45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F61507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SUBODH KULKARNI</w:t>
                        </w:r>
                      </w:sdtContent>
                    </w:sdt>
                    <w:r w:rsidR="00ED14C0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1477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50C73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9A44" w14:textId="7BBEB86A" w:rsidR="00050181" w:rsidRDefault="00525EC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EB5C25A" wp14:editId="56CF651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bfa048b9ab755501fa12ff8a" descr="{&quot;HashCode&quot;:1668388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486FBA" w14:textId="65FC760C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5C25A" id="_x0000_t202" coordsize="21600,21600" o:spt="202" path="m,l,21600r21600,l21600,xe">
              <v:stroke joinstyle="miter"/>
              <v:path gradientshapeok="t" o:connecttype="rect"/>
            </v:shapetype>
            <v:shape id="MSIPCMbfa048b9ab755501fa12ff8a" o:spid="_x0000_s1031" type="#_x0000_t202" alt="{&quot;HashCode&quot;:1668388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lvmvHB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54486FBA" w14:textId="65FC760C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80378278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sdtContent>
        </w:sdt>
      </w:sdtContent>
    </w:sdt>
  </w:p>
  <w:p w14:paraId="0D74F7C0" w14:textId="77777777" w:rsidR="00050181" w:rsidRDefault="0005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EA9F" w14:textId="77777777" w:rsidR="00026E0E" w:rsidRDefault="00026E0E">
      <w:pPr>
        <w:spacing w:after="0" w:line="240" w:lineRule="auto"/>
      </w:pPr>
      <w:r>
        <w:separator/>
      </w:r>
    </w:p>
  </w:footnote>
  <w:footnote w:type="continuationSeparator" w:id="0">
    <w:p w14:paraId="2BBA3FB7" w14:textId="77777777" w:rsidR="00026E0E" w:rsidRDefault="00026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E3CB" w14:textId="7CDE0975" w:rsidR="00050181" w:rsidRPr="00CC4302" w:rsidRDefault="00050181" w:rsidP="002C5D3C">
    <w:pPr>
      <w:pStyle w:val="SectionHeading"/>
      <w:jc w:val="center"/>
      <w:rPr>
        <w:rFonts w:ascii="Arial" w:hAnsi="Arial" w:cs="Arial"/>
        <w:sz w:val="20"/>
        <w:szCs w:val="20"/>
      </w:rPr>
    </w:pPr>
    <w:r w:rsidRPr="00CC4302">
      <w:rPr>
        <w:rFonts w:ascii="Arial" w:hAnsi="Arial" w:cs="Arial"/>
        <w:sz w:val="20"/>
        <w:szCs w:val="20"/>
      </w:rPr>
      <w:t>Subodh Kulkarni</w:t>
    </w:r>
    <w:r w:rsidR="00552079">
      <w:rPr>
        <w:rFonts w:ascii="Arial" w:hAnsi="Arial" w:cs="Arial"/>
        <w:sz w:val="20"/>
        <w:szCs w:val="20"/>
      </w:rPr>
      <w:t>, Ph.D.</w:t>
    </w:r>
  </w:p>
  <w:p w14:paraId="038AC7C4" w14:textId="554B74E0" w:rsidR="001D1CA2" w:rsidRDefault="001D1CA2" w:rsidP="001D1CA2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1D1CA2">
      <w:rPr>
        <w:rFonts w:ascii="Arial" w:eastAsia="Times New Roman" w:hAnsi="Arial" w:cs="Arial"/>
        <w:bCs/>
        <w:color w:val="40382D"/>
        <w:sz w:val="20"/>
        <w:szCs w:val="20"/>
      </w:rPr>
      <w:t xml:space="preserve"> </w:t>
    </w:r>
    <w:r w:rsidR="00F24185">
      <w:rPr>
        <w:rFonts w:ascii="Arial" w:eastAsia="Times New Roman" w:hAnsi="Arial" w:cs="Arial"/>
        <w:bCs/>
        <w:color w:val="40382D"/>
        <w:sz w:val="20"/>
        <w:szCs w:val="20"/>
      </w:rPr>
      <w:t>subodhs</w:t>
    </w:r>
    <w:r w:rsidR="00676381">
      <w:rPr>
        <w:rFonts w:ascii="Arial" w:eastAsia="Times New Roman" w:hAnsi="Arial" w:cs="Arial"/>
        <w:bCs/>
        <w:color w:val="40382D"/>
        <w:sz w:val="20"/>
        <w:szCs w:val="20"/>
      </w:rPr>
      <w:t>ham</w:t>
    </w:r>
    <w:r w:rsidR="00F24185">
      <w:rPr>
        <w:rFonts w:ascii="Arial" w:eastAsia="Times New Roman" w:hAnsi="Arial" w:cs="Arial"/>
        <w:bCs/>
        <w:color w:val="40382D"/>
        <w:sz w:val="20"/>
        <w:szCs w:val="20"/>
      </w:rPr>
      <w:t>@</w:t>
    </w:r>
    <w:r w:rsidR="00676381">
      <w:rPr>
        <w:rFonts w:ascii="Arial" w:eastAsia="Times New Roman" w:hAnsi="Arial" w:cs="Arial"/>
        <w:bCs/>
        <w:color w:val="40382D"/>
        <w:sz w:val="20"/>
        <w:szCs w:val="20"/>
      </w:rPr>
      <w:t>gmail</w:t>
    </w:r>
    <w:r w:rsidR="00F24185">
      <w:rPr>
        <w:rFonts w:ascii="Arial" w:eastAsia="Times New Roman" w:hAnsi="Arial" w:cs="Arial"/>
        <w:bCs/>
        <w:color w:val="40382D"/>
        <w:sz w:val="20"/>
        <w:szCs w:val="20"/>
      </w:rPr>
      <w:t>.com</w:t>
    </w:r>
    <w:r>
      <w:rPr>
        <w:rFonts w:ascii="Arial" w:eastAsia="Times New Roman" w:hAnsi="Arial" w:cs="Arial"/>
        <w:bCs/>
        <w:color w:val="40382D"/>
        <w:sz w:val="20"/>
        <w:szCs w:val="20"/>
      </w:rPr>
      <w:t>, 479-595-2218</w:t>
    </w:r>
  </w:p>
  <w:p w14:paraId="10F7CD4C" w14:textId="16DBDD97" w:rsidR="00050181" w:rsidRPr="00CC4302" w:rsidRDefault="001D1CA2" w:rsidP="002C5D3C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CC4302">
      <w:rPr>
        <w:rFonts w:ascii="Arial" w:eastAsia="Times New Roman" w:hAnsi="Arial" w:cs="Arial"/>
        <w:bCs/>
        <w:noProof/>
        <w:color w:val="40382D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C581B5" wp14:editId="2D10D798">
              <wp:simplePos x="0" y="0"/>
              <wp:positionH relativeFrom="column">
                <wp:posOffset>15875</wp:posOffset>
              </wp:positionH>
              <wp:positionV relativeFrom="paragraph">
                <wp:posOffset>176530</wp:posOffset>
              </wp:positionV>
              <wp:extent cx="6400800" cy="0"/>
              <wp:effectExtent l="17780" t="13335" r="20320" b="1524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167B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13.9pt;width:7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E3"/>
    <w:multiLevelType w:val="hybridMultilevel"/>
    <w:tmpl w:val="B4CCA0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A65"/>
    <w:multiLevelType w:val="hybridMultilevel"/>
    <w:tmpl w:val="DA08F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EC7"/>
    <w:multiLevelType w:val="hybridMultilevel"/>
    <w:tmpl w:val="FD8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F9F"/>
    <w:multiLevelType w:val="hybridMultilevel"/>
    <w:tmpl w:val="4C1C4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2572E"/>
    <w:multiLevelType w:val="hybridMultilevel"/>
    <w:tmpl w:val="8676C948"/>
    <w:lvl w:ilvl="0" w:tplc="0409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35B812EE"/>
    <w:multiLevelType w:val="hybridMultilevel"/>
    <w:tmpl w:val="F4D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21C4A"/>
    <w:multiLevelType w:val="hybridMultilevel"/>
    <w:tmpl w:val="E48418F0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A014E"/>
    <w:multiLevelType w:val="hybridMultilevel"/>
    <w:tmpl w:val="7E1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8033B"/>
    <w:multiLevelType w:val="hybridMultilevel"/>
    <w:tmpl w:val="FFF02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B1D8D"/>
    <w:multiLevelType w:val="hybridMultilevel"/>
    <w:tmpl w:val="C0A6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961A8"/>
    <w:multiLevelType w:val="hybridMultilevel"/>
    <w:tmpl w:val="798A2026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76486B"/>
    <w:multiLevelType w:val="hybridMultilevel"/>
    <w:tmpl w:val="5DE0BC42"/>
    <w:lvl w:ilvl="0" w:tplc="9E2C8A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2F7243"/>
    <w:multiLevelType w:val="hybridMultilevel"/>
    <w:tmpl w:val="AC4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42FB8"/>
    <w:multiLevelType w:val="hybridMultilevel"/>
    <w:tmpl w:val="1D2C7644"/>
    <w:lvl w:ilvl="0" w:tplc="C4EE59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0B6B67"/>
    <w:multiLevelType w:val="hybridMultilevel"/>
    <w:tmpl w:val="53E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B2F44"/>
    <w:multiLevelType w:val="hybridMultilevel"/>
    <w:tmpl w:val="3F7E1B0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57898"/>
    <w:multiLevelType w:val="hybridMultilevel"/>
    <w:tmpl w:val="6E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30AB7"/>
    <w:multiLevelType w:val="hybridMultilevel"/>
    <w:tmpl w:val="903CD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075585">
    <w:abstractNumId w:val="21"/>
  </w:num>
  <w:num w:numId="2" w16cid:durableId="406269070">
    <w:abstractNumId w:val="7"/>
  </w:num>
  <w:num w:numId="3" w16cid:durableId="336925419">
    <w:abstractNumId w:val="13"/>
  </w:num>
  <w:num w:numId="4" w16cid:durableId="2034769602">
    <w:abstractNumId w:val="1"/>
  </w:num>
  <w:num w:numId="5" w16cid:durableId="617181933">
    <w:abstractNumId w:val="18"/>
  </w:num>
  <w:num w:numId="6" w16cid:durableId="785387991">
    <w:abstractNumId w:val="15"/>
  </w:num>
  <w:num w:numId="7" w16cid:durableId="1266421400">
    <w:abstractNumId w:val="14"/>
  </w:num>
  <w:num w:numId="8" w16cid:durableId="227039149">
    <w:abstractNumId w:val="10"/>
  </w:num>
  <w:num w:numId="9" w16cid:durableId="1349453935">
    <w:abstractNumId w:val="11"/>
  </w:num>
  <w:num w:numId="10" w16cid:durableId="7677020">
    <w:abstractNumId w:val="4"/>
  </w:num>
  <w:num w:numId="11" w16cid:durableId="145242040">
    <w:abstractNumId w:val="5"/>
  </w:num>
  <w:num w:numId="12" w16cid:durableId="376439478">
    <w:abstractNumId w:val="23"/>
  </w:num>
  <w:num w:numId="13" w16cid:durableId="56100762">
    <w:abstractNumId w:val="12"/>
  </w:num>
  <w:num w:numId="14" w16cid:durableId="1113018887">
    <w:abstractNumId w:val="0"/>
  </w:num>
  <w:num w:numId="15" w16cid:durableId="1318218421">
    <w:abstractNumId w:val="19"/>
  </w:num>
  <w:num w:numId="16" w16cid:durableId="1851024509">
    <w:abstractNumId w:val="3"/>
  </w:num>
  <w:num w:numId="17" w16cid:durableId="1585844789">
    <w:abstractNumId w:val="6"/>
  </w:num>
  <w:num w:numId="18" w16cid:durableId="832061280">
    <w:abstractNumId w:val="16"/>
  </w:num>
  <w:num w:numId="19" w16cid:durableId="60758536">
    <w:abstractNumId w:val="22"/>
  </w:num>
  <w:num w:numId="20" w16cid:durableId="682781586">
    <w:abstractNumId w:val="9"/>
  </w:num>
  <w:num w:numId="21" w16cid:durableId="1952738039">
    <w:abstractNumId w:val="8"/>
  </w:num>
  <w:num w:numId="22" w16cid:durableId="2140494780">
    <w:abstractNumId w:val="17"/>
  </w:num>
  <w:num w:numId="23" w16cid:durableId="540825263">
    <w:abstractNumId w:val="20"/>
  </w:num>
  <w:num w:numId="24" w16cid:durableId="236331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7"/>
    <w:rsid w:val="000011C0"/>
    <w:rsid w:val="0000588E"/>
    <w:rsid w:val="00012D1C"/>
    <w:rsid w:val="0002186C"/>
    <w:rsid w:val="00026747"/>
    <w:rsid w:val="00026E0E"/>
    <w:rsid w:val="0003341C"/>
    <w:rsid w:val="0003794D"/>
    <w:rsid w:val="000379C7"/>
    <w:rsid w:val="00040003"/>
    <w:rsid w:val="000411DB"/>
    <w:rsid w:val="00041FD1"/>
    <w:rsid w:val="00044B58"/>
    <w:rsid w:val="00050181"/>
    <w:rsid w:val="0005211A"/>
    <w:rsid w:val="00056278"/>
    <w:rsid w:val="0005692E"/>
    <w:rsid w:val="00064B32"/>
    <w:rsid w:val="00067C37"/>
    <w:rsid w:val="00071ED9"/>
    <w:rsid w:val="000729E2"/>
    <w:rsid w:val="00076CD6"/>
    <w:rsid w:val="00076D3B"/>
    <w:rsid w:val="000809CF"/>
    <w:rsid w:val="0008286B"/>
    <w:rsid w:val="000843EC"/>
    <w:rsid w:val="0009170E"/>
    <w:rsid w:val="0009318D"/>
    <w:rsid w:val="00094658"/>
    <w:rsid w:val="000961CB"/>
    <w:rsid w:val="000A4911"/>
    <w:rsid w:val="000B4A2D"/>
    <w:rsid w:val="000B7932"/>
    <w:rsid w:val="000C5972"/>
    <w:rsid w:val="000C678D"/>
    <w:rsid w:val="000D08E6"/>
    <w:rsid w:val="000D1C5C"/>
    <w:rsid w:val="000D3170"/>
    <w:rsid w:val="000E260F"/>
    <w:rsid w:val="00113AE0"/>
    <w:rsid w:val="00122947"/>
    <w:rsid w:val="0012337A"/>
    <w:rsid w:val="00123405"/>
    <w:rsid w:val="00133DB4"/>
    <w:rsid w:val="00146108"/>
    <w:rsid w:val="001502B9"/>
    <w:rsid w:val="00157925"/>
    <w:rsid w:val="001627C5"/>
    <w:rsid w:val="00170ECC"/>
    <w:rsid w:val="00171DDD"/>
    <w:rsid w:val="00173428"/>
    <w:rsid w:val="00175450"/>
    <w:rsid w:val="001845BF"/>
    <w:rsid w:val="001A649B"/>
    <w:rsid w:val="001B1BCF"/>
    <w:rsid w:val="001B3EB1"/>
    <w:rsid w:val="001B4475"/>
    <w:rsid w:val="001B5C90"/>
    <w:rsid w:val="001C1BEC"/>
    <w:rsid w:val="001C20A2"/>
    <w:rsid w:val="001C40A4"/>
    <w:rsid w:val="001C7705"/>
    <w:rsid w:val="001C7C6F"/>
    <w:rsid w:val="001D07FC"/>
    <w:rsid w:val="001D126A"/>
    <w:rsid w:val="001D13F4"/>
    <w:rsid w:val="001D1CA2"/>
    <w:rsid w:val="001E032F"/>
    <w:rsid w:val="001E4431"/>
    <w:rsid w:val="001E562B"/>
    <w:rsid w:val="001E6C07"/>
    <w:rsid w:val="001F6750"/>
    <w:rsid w:val="00202C37"/>
    <w:rsid w:val="002042E7"/>
    <w:rsid w:val="00206BEF"/>
    <w:rsid w:val="00215921"/>
    <w:rsid w:val="00221E4D"/>
    <w:rsid w:val="002244A7"/>
    <w:rsid w:val="00225A51"/>
    <w:rsid w:val="002358D8"/>
    <w:rsid w:val="00246653"/>
    <w:rsid w:val="0025034C"/>
    <w:rsid w:val="00252513"/>
    <w:rsid w:val="00253B43"/>
    <w:rsid w:val="0025555E"/>
    <w:rsid w:val="00256FFF"/>
    <w:rsid w:val="00266E88"/>
    <w:rsid w:val="002812FD"/>
    <w:rsid w:val="0028143A"/>
    <w:rsid w:val="00294ADD"/>
    <w:rsid w:val="00297B65"/>
    <w:rsid w:val="002A42EC"/>
    <w:rsid w:val="002A6121"/>
    <w:rsid w:val="002B03EF"/>
    <w:rsid w:val="002C2FA8"/>
    <w:rsid w:val="002C47BE"/>
    <w:rsid w:val="002C585E"/>
    <w:rsid w:val="002C5D3C"/>
    <w:rsid w:val="002D10D8"/>
    <w:rsid w:val="002E5BAF"/>
    <w:rsid w:val="002E620F"/>
    <w:rsid w:val="002E6E27"/>
    <w:rsid w:val="002E7232"/>
    <w:rsid w:val="002F387E"/>
    <w:rsid w:val="002F5D7C"/>
    <w:rsid w:val="00302B86"/>
    <w:rsid w:val="00304231"/>
    <w:rsid w:val="00310790"/>
    <w:rsid w:val="00312BE3"/>
    <w:rsid w:val="003132C6"/>
    <w:rsid w:val="003137C5"/>
    <w:rsid w:val="00314EC4"/>
    <w:rsid w:val="00320D5F"/>
    <w:rsid w:val="00335641"/>
    <w:rsid w:val="003439B3"/>
    <w:rsid w:val="00347157"/>
    <w:rsid w:val="00361529"/>
    <w:rsid w:val="00362258"/>
    <w:rsid w:val="00371817"/>
    <w:rsid w:val="00372104"/>
    <w:rsid w:val="00374217"/>
    <w:rsid w:val="00383296"/>
    <w:rsid w:val="00386987"/>
    <w:rsid w:val="00390400"/>
    <w:rsid w:val="00390C80"/>
    <w:rsid w:val="003941C7"/>
    <w:rsid w:val="00397E17"/>
    <w:rsid w:val="003A0858"/>
    <w:rsid w:val="003A2B3E"/>
    <w:rsid w:val="003B40FE"/>
    <w:rsid w:val="003B608A"/>
    <w:rsid w:val="003B6444"/>
    <w:rsid w:val="003C022A"/>
    <w:rsid w:val="003C0A6A"/>
    <w:rsid w:val="003C2C88"/>
    <w:rsid w:val="003C7DA8"/>
    <w:rsid w:val="003D7323"/>
    <w:rsid w:val="003E0662"/>
    <w:rsid w:val="003E500D"/>
    <w:rsid w:val="003F06D8"/>
    <w:rsid w:val="003F316C"/>
    <w:rsid w:val="003F67AD"/>
    <w:rsid w:val="00400CF8"/>
    <w:rsid w:val="0041665F"/>
    <w:rsid w:val="0042244E"/>
    <w:rsid w:val="00422FB3"/>
    <w:rsid w:val="00423562"/>
    <w:rsid w:val="00426691"/>
    <w:rsid w:val="0042683E"/>
    <w:rsid w:val="00431504"/>
    <w:rsid w:val="00431867"/>
    <w:rsid w:val="004364BF"/>
    <w:rsid w:val="00445B7E"/>
    <w:rsid w:val="00446CBA"/>
    <w:rsid w:val="00447573"/>
    <w:rsid w:val="00460400"/>
    <w:rsid w:val="004614CD"/>
    <w:rsid w:val="00462B83"/>
    <w:rsid w:val="00474E02"/>
    <w:rsid w:val="004778D0"/>
    <w:rsid w:val="00480B53"/>
    <w:rsid w:val="0048294C"/>
    <w:rsid w:val="00485A18"/>
    <w:rsid w:val="004907DE"/>
    <w:rsid w:val="00491A90"/>
    <w:rsid w:val="00493EA9"/>
    <w:rsid w:val="00496212"/>
    <w:rsid w:val="00496BF0"/>
    <w:rsid w:val="004A1D9A"/>
    <w:rsid w:val="004A4883"/>
    <w:rsid w:val="004A4CC0"/>
    <w:rsid w:val="004A7937"/>
    <w:rsid w:val="004B1632"/>
    <w:rsid w:val="004B2BC7"/>
    <w:rsid w:val="004C1503"/>
    <w:rsid w:val="004C552E"/>
    <w:rsid w:val="004D2C08"/>
    <w:rsid w:val="004E04C1"/>
    <w:rsid w:val="004E33A1"/>
    <w:rsid w:val="004E3F31"/>
    <w:rsid w:val="004E72C6"/>
    <w:rsid w:val="004F015C"/>
    <w:rsid w:val="004F1A6A"/>
    <w:rsid w:val="004F60BD"/>
    <w:rsid w:val="00500127"/>
    <w:rsid w:val="0050315D"/>
    <w:rsid w:val="00504E60"/>
    <w:rsid w:val="00514D95"/>
    <w:rsid w:val="00521832"/>
    <w:rsid w:val="00524BFB"/>
    <w:rsid w:val="00525ECB"/>
    <w:rsid w:val="005336E7"/>
    <w:rsid w:val="00540ACD"/>
    <w:rsid w:val="00543503"/>
    <w:rsid w:val="00543687"/>
    <w:rsid w:val="00550CB8"/>
    <w:rsid w:val="00552079"/>
    <w:rsid w:val="00554598"/>
    <w:rsid w:val="00562BC9"/>
    <w:rsid w:val="0056366D"/>
    <w:rsid w:val="0056543F"/>
    <w:rsid w:val="005668C2"/>
    <w:rsid w:val="00573533"/>
    <w:rsid w:val="005746A4"/>
    <w:rsid w:val="005765AF"/>
    <w:rsid w:val="00585F4E"/>
    <w:rsid w:val="00590487"/>
    <w:rsid w:val="005A4E1D"/>
    <w:rsid w:val="005B4509"/>
    <w:rsid w:val="005B7806"/>
    <w:rsid w:val="005C1914"/>
    <w:rsid w:val="005D34D8"/>
    <w:rsid w:val="005D5755"/>
    <w:rsid w:val="005E0A14"/>
    <w:rsid w:val="005E31F3"/>
    <w:rsid w:val="005E4D2D"/>
    <w:rsid w:val="005E5809"/>
    <w:rsid w:val="005E5F08"/>
    <w:rsid w:val="005F29B9"/>
    <w:rsid w:val="005F30AD"/>
    <w:rsid w:val="005F34EC"/>
    <w:rsid w:val="005F607F"/>
    <w:rsid w:val="005F65BA"/>
    <w:rsid w:val="006016FC"/>
    <w:rsid w:val="00604456"/>
    <w:rsid w:val="006115E0"/>
    <w:rsid w:val="00613F42"/>
    <w:rsid w:val="0062713B"/>
    <w:rsid w:val="00640ED7"/>
    <w:rsid w:val="00646101"/>
    <w:rsid w:val="0065081B"/>
    <w:rsid w:val="006513B8"/>
    <w:rsid w:val="00652108"/>
    <w:rsid w:val="00653D4D"/>
    <w:rsid w:val="006564A8"/>
    <w:rsid w:val="00656B9C"/>
    <w:rsid w:val="00663EC1"/>
    <w:rsid w:val="00664132"/>
    <w:rsid w:val="00672AA4"/>
    <w:rsid w:val="00676381"/>
    <w:rsid w:val="00677909"/>
    <w:rsid w:val="006807C1"/>
    <w:rsid w:val="00680D9F"/>
    <w:rsid w:val="0068589A"/>
    <w:rsid w:val="00687574"/>
    <w:rsid w:val="00691FF5"/>
    <w:rsid w:val="00697043"/>
    <w:rsid w:val="0069767B"/>
    <w:rsid w:val="006A027C"/>
    <w:rsid w:val="006B01DD"/>
    <w:rsid w:val="006B0BD3"/>
    <w:rsid w:val="006B6F8C"/>
    <w:rsid w:val="006C04EC"/>
    <w:rsid w:val="006C4678"/>
    <w:rsid w:val="006C7A80"/>
    <w:rsid w:val="006E2AF6"/>
    <w:rsid w:val="006F175E"/>
    <w:rsid w:val="006F2289"/>
    <w:rsid w:val="006F7AA0"/>
    <w:rsid w:val="00700CD2"/>
    <w:rsid w:val="0070220A"/>
    <w:rsid w:val="00702FC0"/>
    <w:rsid w:val="00705951"/>
    <w:rsid w:val="00706DB9"/>
    <w:rsid w:val="0071047A"/>
    <w:rsid w:val="00710ACA"/>
    <w:rsid w:val="0071258F"/>
    <w:rsid w:val="0071300E"/>
    <w:rsid w:val="007135EC"/>
    <w:rsid w:val="0071427F"/>
    <w:rsid w:val="00714EBC"/>
    <w:rsid w:val="00722859"/>
    <w:rsid w:val="00723A2D"/>
    <w:rsid w:val="007255BE"/>
    <w:rsid w:val="007255DB"/>
    <w:rsid w:val="007308A7"/>
    <w:rsid w:val="00731C67"/>
    <w:rsid w:val="007325FE"/>
    <w:rsid w:val="0073508C"/>
    <w:rsid w:val="00743801"/>
    <w:rsid w:val="00753425"/>
    <w:rsid w:val="00754A6F"/>
    <w:rsid w:val="0076242A"/>
    <w:rsid w:val="007658F3"/>
    <w:rsid w:val="00767C9D"/>
    <w:rsid w:val="00767F56"/>
    <w:rsid w:val="00780616"/>
    <w:rsid w:val="007811F0"/>
    <w:rsid w:val="00781551"/>
    <w:rsid w:val="00785781"/>
    <w:rsid w:val="00786106"/>
    <w:rsid w:val="00793FAF"/>
    <w:rsid w:val="00794FFB"/>
    <w:rsid w:val="007957C3"/>
    <w:rsid w:val="007A02E5"/>
    <w:rsid w:val="007A0D27"/>
    <w:rsid w:val="007A2D18"/>
    <w:rsid w:val="007A3570"/>
    <w:rsid w:val="007A6C5F"/>
    <w:rsid w:val="007B3BC3"/>
    <w:rsid w:val="007B45A6"/>
    <w:rsid w:val="007B4E2F"/>
    <w:rsid w:val="007C0FAA"/>
    <w:rsid w:val="007C1458"/>
    <w:rsid w:val="007C22A2"/>
    <w:rsid w:val="007C41DB"/>
    <w:rsid w:val="007C5795"/>
    <w:rsid w:val="007D1A41"/>
    <w:rsid w:val="007D2BCA"/>
    <w:rsid w:val="007D4C0B"/>
    <w:rsid w:val="007D5459"/>
    <w:rsid w:val="007E0BC4"/>
    <w:rsid w:val="007E0D13"/>
    <w:rsid w:val="007E12E9"/>
    <w:rsid w:val="007E453A"/>
    <w:rsid w:val="007E5FBF"/>
    <w:rsid w:val="007E60D9"/>
    <w:rsid w:val="007E7A46"/>
    <w:rsid w:val="007F714C"/>
    <w:rsid w:val="0081162D"/>
    <w:rsid w:val="008131C5"/>
    <w:rsid w:val="00814777"/>
    <w:rsid w:val="008261F9"/>
    <w:rsid w:val="00827262"/>
    <w:rsid w:val="00835B2F"/>
    <w:rsid w:val="008434AF"/>
    <w:rsid w:val="0084688C"/>
    <w:rsid w:val="008506DF"/>
    <w:rsid w:val="008510FA"/>
    <w:rsid w:val="00852071"/>
    <w:rsid w:val="00853313"/>
    <w:rsid w:val="00870133"/>
    <w:rsid w:val="00872896"/>
    <w:rsid w:val="00883909"/>
    <w:rsid w:val="00890B45"/>
    <w:rsid w:val="00891968"/>
    <w:rsid w:val="00892363"/>
    <w:rsid w:val="00894FEE"/>
    <w:rsid w:val="008A0A67"/>
    <w:rsid w:val="008A0C74"/>
    <w:rsid w:val="008A5166"/>
    <w:rsid w:val="008A654C"/>
    <w:rsid w:val="008B3238"/>
    <w:rsid w:val="008C579F"/>
    <w:rsid w:val="008D4814"/>
    <w:rsid w:val="008D5D93"/>
    <w:rsid w:val="008D6B08"/>
    <w:rsid w:val="008E30DA"/>
    <w:rsid w:val="008E443C"/>
    <w:rsid w:val="008E4E22"/>
    <w:rsid w:val="008F2B5C"/>
    <w:rsid w:val="008F69AF"/>
    <w:rsid w:val="009101BE"/>
    <w:rsid w:val="009105C2"/>
    <w:rsid w:val="0091548D"/>
    <w:rsid w:val="009179BB"/>
    <w:rsid w:val="0092358F"/>
    <w:rsid w:val="009254F7"/>
    <w:rsid w:val="009322D3"/>
    <w:rsid w:val="009345C1"/>
    <w:rsid w:val="009373FC"/>
    <w:rsid w:val="00945446"/>
    <w:rsid w:val="00954644"/>
    <w:rsid w:val="009613AE"/>
    <w:rsid w:val="00965B45"/>
    <w:rsid w:val="00967877"/>
    <w:rsid w:val="00970671"/>
    <w:rsid w:val="009708C6"/>
    <w:rsid w:val="00971A23"/>
    <w:rsid w:val="00973E51"/>
    <w:rsid w:val="009801E7"/>
    <w:rsid w:val="0098453A"/>
    <w:rsid w:val="009873A0"/>
    <w:rsid w:val="0098773B"/>
    <w:rsid w:val="009878E3"/>
    <w:rsid w:val="0099107B"/>
    <w:rsid w:val="009B375B"/>
    <w:rsid w:val="009B5A51"/>
    <w:rsid w:val="009C5A7F"/>
    <w:rsid w:val="009D263B"/>
    <w:rsid w:val="009D3B94"/>
    <w:rsid w:val="009D46EB"/>
    <w:rsid w:val="009D481E"/>
    <w:rsid w:val="009E03B1"/>
    <w:rsid w:val="009E10DC"/>
    <w:rsid w:val="009E79CC"/>
    <w:rsid w:val="009F1619"/>
    <w:rsid w:val="009F67FA"/>
    <w:rsid w:val="009F712B"/>
    <w:rsid w:val="00A01C25"/>
    <w:rsid w:val="00A01F51"/>
    <w:rsid w:val="00A14A04"/>
    <w:rsid w:val="00A14B18"/>
    <w:rsid w:val="00A160A3"/>
    <w:rsid w:val="00A213A8"/>
    <w:rsid w:val="00A24430"/>
    <w:rsid w:val="00A2582F"/>
    <w:rsid w:val="00A27AE2"/>
    <w:rsid w:val="00A41AB9"/>
    <w:rsid w:val="00A43091"/>
    <w:rsid w:val="00A43754"/>
    <w:rsid w:val="00A543DA"/>
    <w:rsid w:val="00A55E18"/>
    <w:rsid w:val="00A56A58"/>
    <w:rsid w:val="00A56BD2"/>
    <w:rsid w:val="00A65A7B"/>
    <w:rsid w:val="00A75211"/>
    <w:rsid w:val="00A77B20"/>
    <w:rsid w:val="00A8055B"/>
    <w:rsid w:val="00A83F26"/>
    <w:rsid w:val="00A8446D"/>
    <w:rsid w:val="00A87AF3"/>
    <w:rsid w:val="00A917F9"/>
    <w:rsid w:val="00A92415"/>
    <w:rsid w:val="00A940B1"/>
    <w:rsid w:val="00AA46D4"/>
    <w:rsid w:val="00AA6A95"/>
    <w:rsid w:val="00AA7485"/>
    <w:rsid w:val="00AB0E36"/>
    <w:rsid w:val="00AB7E50"/>
    <w:rsid w:val="00AC2279"/>
    <w:rsid w:val="00AC6A10"/>
    <w:rsid w:val="00AD0F9E"/>
    <w:rsid w:val="00AD1B7B"/>
    <w:rsid w:val="00AD722E"/>
    <w:rsid w:val="00AE1975"/>
    <w:rsid w:val="00AE4867"/>
    <w:rsid w:val="00AF0CFC"/>
    <w:rsid w:val="00AF1317"/>
    <w:rsid w:val="00AF131A"/>
    <w:rsid w:val="00AF3B1E"/>
    <w:rsid w:val="00AF46A6"/>
    <w:rsid w:val="00AF48C2"/>
    <w:rsid w:val="00B0551E"/>
    <w:rsid w:val="00B13826"/>
    <w:rsid w:val="00B17FD4"/>
    <w:rsid w:val="00B208E9"/>
    <w:rsid w:val="00B2153D"/>
    <w:rsid w:val="00B234DD"/>
    <w:rsid w:val="00B23A64"/>
    <w:rsid w:val="00B24639"/>
    <w:rsid w:val="00B27BEE"/>
    <w:rsid w:val="00B30CF2"/>
    <w:rsid w:val="00B35220"/>
    <w:rsid w:val="00B374DF"/>
    <w:rsid w:val="00B4087B"/>
    <w:rsid w:val="00B420DB"/>
    <w:rsid w:val="00B43895"/>
    <w:rsid w:val="00B52E60"/>
    <w:rsid w:val="00B543AB"/>
    <w:rsid w:val="00B57D42"/>
    <w:rsid w:val="00B6163E"/>
    <w:rsid w:val="00B636CD"/>
    <w:rsid w:val="00B72F91"/>
    <w:rsid w:val="00B7528E"/>
    <w:rsid w:val="00B76351"/>
    <w:rsid w:val="00B7743C"/>
    <w:rsid w:val="00B80018"/>
    <w:rsid w:val="00B8125B"/>
    <w:rsid w:val="00B8152E"/>
    <w:rsid w:val="00B83A5C"/>
    <w:rsid w:val="00B8472C"/>
    <w:rsid w:val="00B85AEE"/>
    <w:rsid w:val="00B879E3"/>
    <w:rsid w:val="00B93F42"/>
    <w:rsid w:val="00BA38C9"/>
    <w:rsid w:val="00BB0574"/>
    <w:rsid w:val="00BB0668"/>
    <w:rsid w:val="00BB4E4D"/>
    <w:rsid w:val="00BB7E34"/>
    <w:rsid w:val="00BC3FF0"/>
    <w:rsid w:val="00BC722D"/>
    <w:rsid w:val="00BE415C"/>
    <w:rsid w:val="00BE6021"/>
    <w:rsid w:val="00C016B9"/>
    <w:rsid w:val="00C02373"/>
    <w:rsid w:val="00C16AAE"/>
    <w:rsid w:val="00C23087"/>
    <w:rsid w:val="00C3065A"/>
    <w:rsid w:val="00C45525"/>
    <w:rsid w:val="00C506BF"/>
    <w:rsid w:val="00C50C73"/>
    <w:rsid w:val="00C61721"/>
    <w:rsid w:val="00C74DDE"/>
    <w:rsid w:val="00C757B0"/>
    <w:rsid w:val="00C912A7"/>
    <w:rsid w:val="00C9492C"/>
    <w:rsid w:val="00C964C4"/>
    <w:rsid w:val="00CA066D"/>
    <w:rsid w:val="00CA1395"/>
    <w:rsid w:val="00CA263C"/>
    <w:rsid w:val="00CA28C6"/>
    <w:rsid w:val="00CA5B8B"/>
    <w:rsid w:val="00CA71C8"/>
    <w:rsid w:val="00CB001B"/>
    <w:rsid w:val="00CC3F2E"/>
    <w:rsid w:val="00CC4302"/>
    <w:rsid w:val="00CD0C70"/>
    <w:rsid w:val="00CD37E3"/>
    <w:rsid w:val="00CD4CBC"/>
    <w:rsid w:val="00CE0350"/>
    <w:rsid w:val="00CE446A"/>
    <w:rsid w:val="00CF3E53"/>
    <w:rsid w:val="00CF6BA1"/>
    <w:rsid w:val="00D0468C"/>
    <w:rsid w:val="00D04D7F"/>
    <w:rsid w:val="00D05C20"/>
    <w:rsid w:val="00D0717F"/>
    <w:rsid w:val="00D10FE0"/>
    <w:rsid w:val="00D113FC"/>
    <w:rsid w:val="00D128DE"/>
    <w:rsid w:val="00D14945"/>
    <w:rsid w:val="00D168BF"/>
    <w:rsid w:val="00D22BD9"/>
    <w:rsid w:val="00D26FD1"/>
    <w:rsid w:val="00D31233"/>
    <w:rsid w:val="00D3169A"/>
    <w:rsid w:val="00D331D6"/>
    <w:rsid w:val="00D342B7"/>
    <w:rsid w:val="00D401B5"/>
    <w:rsid w:val="00D50A77"/>
    <w:rsid w:val="00D570F9"/>
    <w:rsid w:val="00D66809"/>
    <w:rsid w:val="00D83C32"/>
    <w:rsid w:val="00D8630F"/>
    <w:rsid w:val="00D91366"/>
    <w:rsid w:val="00D922E8"/>
    <w:rsid w:val="00D940F3"/>
    <w:rsid w:val="00D9608E"/>
    <w:rsid w:val="00D9772F"/>
    <w:rsid w:val="00DA0ABD"/>
    <w:rsid w:val="00DA1805"/>
    <w:rsid w:val="00DB261F"/>
    <w:rsid w:val="00DB5BD6"/>
    <w:rsid w:val="00DB790A"/>
    <w:rsid w:val="00DC0963"/>
    <w:rsid w:val="00DC1A25"/>
    <w:rsid w:val="00DC61BA"/>
    <w:rsid w:val="00DD1C8B"/>
    <w:rsid w:val="00DD4F55"/>
    <w:rsid w:val="00DE00FD"/>
    <w:rsid w:val="00DE5452"/>
    <w:rsid w:val="00DF2F80"/>
    <w:rsid w:val="00DF46A4"/>
    <w:rsid w:val="00E14AB6"/>
    <w:rsid w:val="00E213B7"/>
    <w:rsid w:val="00E214B7"/>
    <w:rsid w:val="00E248FB"/>
    <w:rsid w:val="00E2609B"/>
    <w:rsid w:val="00E26A2F"/>
    <w:rsid w:val="00E272DD"/>
    <w:rsid w:val="00E30268"/>
    <w:rsid w:val="00E379DE"/>
    <w:rsid w:val="00E41CA1"/>
    <w:rsid w:val="00E471BF"/>
    <w:rsid w:val="00E54877"/>
    <w:rsid w:val="00E6184A"/>
    <w:rsid w:val="00E71519"/>
    <w:rsid w:val="00E7476A"/>
    <w:rsid w:val="00E911F4"/>
    <w:rsid w:val="00E92074"/>
    <w:rsid w:val="00E95F75"/>
    <w:rsid w:val="00EA2DB6"/>
    <w:rsid w:val="00EA383B"/>
    <w:rsid w:val="00EB12E2"/>
    <w:rsid w:val="00EB2A33"/>
    <w:rsid w:val="00EB385F"/>
    <w:rsid w:val="00EB58C4"/>
    <w:rsid w:val="00EC448C"/>
    <w:rsid w:val="00EC5C3F"/>
    <w:rsid w:val="00ED14C0"/>
    <w:rsid w:val="00ED35DB"/>
    <w:rsid w:val="00ED46F4"/>
    <w:rsid w:val="00ED4854"/>
    <w:rsid w:val="00ED4D56"/>
    <w:rsid w:val="00ED4E2C"/>
    <w:rsid w:val="00EE6B24"/>
    <w:rsid w:val="00EF41C4"/>
    <w:rsid w:val="00EF50E1"/>
    <w:rsid w:val="00EF629B"/>
    <w:rsid w:val="00EF6F26"/>
    <w:rsid w:val="00EF79B3"/>
    <w:rsid w:val="00F020B5"/>
    <w:rsid w:val="00F10687"/>
    <w:rsid w:val="00F109F5"/>
    <w:rsid w:val="00F1419D"/>
    <w:rsid w:val="00F14E78"/>
    <w:rsid w:val="00F152DA"/>
    <w:rsid w:val="00F17AB8"/>
    <w:rsid w:val="00F17E0E"/>
    <w:rsid w:val="00F204F8"/>
    <w:rsid w:val="00F24185"/>
    <w:rsid w:val="00F24E23"/>
    <w:rsid w:val="00F41746"/>
    <w:rsid w:val="00F447EB"/>
    <w:rsid w:val="00F50036"/>
    <w:rsid w:val="00F50F76"/>
    <w:rsid w:val="00F51F86"/>
    <w:rsid w:val="00F52160"/>
    <w:rsid w:val="00F52E49"/>
    <w:rsid w:val="00F54BB5"/>
    <w:rsid w:val="00F61507"/>
    <w:rsid w:val="00F6758B"/>
    <w:rsid w:val="00F81BB4"/>
    <w:rsid w:val="00F8601D"/>
    <w:rsid w:val="00F8655E"/>
    <w:rsid w:val="00F9725E"/>
    <w:rsid w:val="00FA3713"/>
    <w:rsid w:val="00FA3B99"/>
    <w:rsid w:val="00FC01A3"/>
    <w:rsid w:val="00FC47BD"/>
    <w:rsid w:val="00FD0B83"/>
    <w:rsid w:val="00FE103C"/>
    <w:rsid w:val="00FE1B19"/>
    <w:rsid w:val="00FE21C8"/>
    <w:rsid w:val="00FE473D"/>
    <w:rsid w:val="00FE7738"/>
    <w:rsid w:val="00FE7F33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81A53"/>
  <w15:docId w15:val="{37C81229-4BDB-4F8B-801F-764A4C0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C7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73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C7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7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50C73"/>
    <w:pPr>
      <w:spacing w:after="0" w:line="240" w:lineRule="auto"/>
    </w:pPr>
    <w:tblPr/>
    <w:tblStylePr w:type="firstRow">
      <w:rPr>
        <w:rFonts w:ascii="Century Gothic" w:hAnsi="Century Gothic"/>
        <w:b/>
        <w:sz w:val="36"/>
      </w:rPr>
    </w:tblStylePr>
  </w:style>
  <w:style w:type="paragraph" w:styleId="ListParagraph">
    <w:name w:val="List Paragraph"/>
    <w:basedOn w:val="Normal"/>
    <w:qFormat/>
    <w:rsid w:val="00C50C73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0C73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0C73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73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73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C50C73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73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C73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50C7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0C73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73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50C73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50C73"/>
    <w:rPr>
      <w:b/>
      <w:bCs/>
    </w:rPr>
  </w:style>
  <w:style w:type="character" w:styleId="Emphasis">
    <w:name w:val="Emphasis"/>
    <w:basedOn w:val="DefaultParagraphFont"/>
    <w:uiPriority w:val="20"/>
    <w:qFormat/>
    <w:rsid w:val="00C50C73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C50C73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50C73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C50C73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73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73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C50C73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C50C73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C50C73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0C73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0C73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C73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C73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C50C73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50C73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73"/>
  </w:style>
  <w:style w:type="paragraph" w:styleId="Footer">
    <w:name w:val="footer"/>
    <w:basedOn w:val="Normal"/>
    <w:link w:val="Foot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73"/>
  </w:style>
  <w:style w:type="table" w:styleId="TableGrid">
    <w:name w:val="Table Grid"/>
    <w:basedOn w:val="TableNormal"/>
    <w:uiPriority w:val="59"/>
    <w:rsid w:val="00C50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50C73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C50C73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CE446A"/>
    <w:rPr>
      <w:color w:val="CCCC00" w:themeColor="hyperlink"/>
      <w:u w:val="single"/>
    </w:rPr>
  </w:style>
  <w:style w:type="paragraph" w:styleId="BodyText2">
    <w:name w:val="Body Text 2"/>
    <w:basedOn w:val="Normal"/>
    <w:link w:val="BodyText2Char1"/>
    <w:rsid w:val="0025555E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uiPriority w:val="99"/>
    <w:semiHidden/>
    <w:rsid w:val="0025555E"/>
    <w:rPr>
      <w:sz w:val="21"/>
    </w:rPr>
  </w:style>
  <w:style w:type="character" w:customStyle="1" w:styleId="BodyText2Char1">
    <w:name w:val="Body Text 2 Char1"/>
    <w:basedOn w:val="DefaultParagraphFont"/>
    <w:link w:val="BodyText2"/>
    <w:locked/>
    <w:rsid w:val="002555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27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262"/>
    <w:rPr>
      <w:b/>
      <w:bCs/>
      <w:sz w:val="20"/>
      <w:szCs w:val="20"/>
    </w:rPr>
  </w:style>
  <w:style w:type="character" w:customStyle="1" w:styleId="vanity-namedomain1">
    <w:name w:val="vanity-name__domain1"/>
    <w:basedOn w:val="DefaultParagraphFont"/>
    <w:rsid w:val="001D1CA2"/>
    <w:rPr>
      <w:b w:val="0"/>
      <w:bCs w:val="0"/>
    </w:rPr>
  </w:style>
  <w:style w:type="character" w:customStyle="1" w:styleId="vanity-namedisplay-name1">
    <w:name w:val="vanity-name__display-name1"/>
    <w:basedOn w:val="DefaultParagraphFont"/>
    <w:rsid w:val="001D1CA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3497 w eARNHARDT DRIVE, FAYETTEVILLE AR 72704</CompanyAddress>
  <CompanyPhone>479-595-2218</CompanyPhone>
  <CompanyFax/>
  <CompanyEmail>SUBODHSHAM@GMAIL.COM</CompanyEmail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5A2FB7-A063-4B14-8FC7-B82BAE1954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A7BE1092-ECCB-44B5-8139-94A5015DEF8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18</TotalTime>
  <Pages>2</Pages>
  <Words>1203</Words>
  <Characters>7424</Characters>
  <Application>Microsoft Office Word</Application>
  <DocSecurity>0</DocSecurity>
  <Lines>114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 KULKARNI</dc:creator>
  <cp:lastModifiedBy>Subodh Kulkarni, Ph.D.</cp:lastModifiedBy>
  <cp:revision>32</cp:revision>
  <cp:lastPrinted>2021-11-08T13:52:00Z</cp:lastPrinted>
  <dcterms:created xsi:type="dcterms:W3CDTF">2026-01-16T15:22:00Z</dcterms:created>
  <dcterms:modified xsi:type="dcterms:W3CDTF">2026-01-16T17:05:00Z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TC018408479991</vt:lpwstr>
  </property>
  <property fmtid="{D5CDD505-2E9C-101B-9397-08002B2CF9AE}" pid="3" name="MSIP_Label_029374dd-2437-4816-8d63-bf9cc1b578e5_Enabled">
    <vt:lpwstr>true</vt:lpwstr>
  </property>
  <property fmtid="{D5CDD505-2E9C-101B-9397-08002B2CF9AE}" pid="4" name="MSIP_Label_029374dd-2437-4816-8d63-bf9cc1b578e5_SetDate">
    <vt:lpwstr>2022-04-08T15:54:50Z</vt:lpwstr>
  </property>
  <property fmtid="{D5CDD505-2E9C-101B-9397-08002B2CF9AE}" pid="5" name="MSIP_Label_029374dd-2437-4816-8d63-bf9cc1b578e5_Method">
    <vt:lpwstr>Privileged</vt:lpwstr>
  </property>
  <property fmtid="{D5CDD505-2E9C-101B-9397-08002B2CF9AE}" pid="6" name="MSIP_Label_029374dd-2437-4816-8d63-bf9cc1b578e5_Name">
    <vt:lpwstr>Public</vt:lpwstr>
  </property>
  <property fmtid="{D5CDD505-2E9C-101B-9397-08002B2CF9AE}" pid="7" name="MSIP_Label_029374dd-2437-4816-8d63-bf9cc1b578e5_SiteId">
    <vt:lpwstr>39b03722-b836-496a-85ec-850f0957ca6b</vt:lpwstr>
  </property>
  <property fmtid="{D5CDD505-2E9C-101B-9397-08002B2CF9AE}" pid="8" name="MSIP_Label_029374dd-2437-4816-8d63-bf9cc1b578e5_ActionId">
    <vt:lpwstr>1157831c-bd53-4587-abed-ded7ba01b498</vt:lpwstr>
  </property>
  <property fmtid="{D5CDD505-2E9C-101B-9397-08002B2CF9AE}" pid="9" name="MSIP_Label_029374dd-2437-4816-8d63-bf9cc1b578e5_ContentBits">
    <vt:lpwstr>2</vt:lpwstr>
  </property>
</Properties>
</file>