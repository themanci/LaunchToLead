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97A0" w14:textId="77777777" w:rsidR="006B0BD3" w:rsidRPr="00DA1805" w:rsidRDefault="002C5D3C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Summary</w:t>
      </w:r>
    </w:p>
    <w:p w14:paraId="1E7C9EA5" w14:textId="39472D9E" w:rsidR="00A5783B" w:rsidRDefault="00C3102A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</w:t>
      </w:r>
      <w:r w:rsidR="00E87E92" w:rsidRPr="007419F2">
        <w:rPr>
          <w:rFonts w:ascii="Arial" w:eastAsia="Times New Roman" w:hAnsi="Arial" w:cs="Arial"/>
          <w:sz w:val="20"/>
          <w:szCs w:val="20"/>
        </w:rPr>
        <w:t xml:space="preserve">ngineering </w:t>
      </w:r>
      <w:r>
        <w:rPr>
          <w:rFonts w:ascii="Arial" w:eastAsia="Times New Roman" w:hAnsi="Arial" w:cs="Arial"/>
          <w:sz w:val="20"/>
          <w:szCs w:val="20"/>
        </w:rPr>
        <w:t xml:space="preserve">professional </w:t>
      </w:r>
      <w:r w:rsidR="00E87E92" w:rsidRPr="007419F2">
        <w:rPr>
          <w:rFonts w:ascii="Arial" w:eastAsia="Times New Roman" w:hAnsi="Arial" w:cs="Arial"/>
          <w:sz w:val="20"/>
          <w:szCs w:val="20"/>
        </w:rPr>
        <w:t>with 30+ years across OEMs, defense, aerospace, and precision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="00E87E92" w:rsidRPr="007419F2">
        <w:rPr>
          <w:rFonts w:ascii="Arial" w:eastAsia="Times New Roman" w:hAnsi="Arial" w:cs="Arial"/>
          <w:sz w:val="20"/>
          <w:szCs w:val="20"/>
        </w:rPr>
        <w:t xml:space="preserve">agriculture. </w:t>
      </w:r>
    </w:p>
    <w:p w14:paraId="5A7269BF" w14:textId="77777777" w:rsidR="00A5783B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>Drove 70-90% repeat defect reductions across multiple John Deere combine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programs, delivered $125K+ in documented annual cost savings at Pella, and secured $500K+ in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 xml:space="preserve">research grants. </w:t>
      </w:r>
    </w:p>
    <w:p w14:paraId="74BD99FF" w14:textId="00800500" w:rsidR="00A5783B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>Systems Engineering certified (Caltech)</w:t>
      </w:r>
      <w:r w:rsidR="006C193C">
        <w:rPr>
          <w:rFonts w:ascii="Arial" w:eastAsia="Times New Roman" w:hAnsi="Arial" w:cs="Arial"/>
          <w:sz w:val="20"/>
          <w:szCs w:val="20"/>
        </w:rPr>
        <w:t xml:space="preserve"> with </w:t>
      </w:r>
      <w:r w:rsidR="00687483">
        <w:rPr>
          <w:rFonts w:ascii="Arial" w:eastAsia="Times New Roman" w:hAnsi="Arial" w:cs="Arial"/>
          <w:sz w:val="20"/>
          <w:szCs w:val="20"/>
        </w:rPr>
        <w:t>advanced</w:t>
      </w:r>
      <w:r w:rsidR="006C193C">
        <w:rPr>
          <w:rFonts w:ascii="Arial" w:eastAsia="Times New Roman" w:hAnsi="Arial" w:cs="Arial"/>
          <w:sz w:val="20"/>
          <w:szCs w:val="20"/>
        </w:rPr>
        <w:t xml:space="preserve"> engineering and management </w:t>
      </w:r>
      <w:r w:rsidR="00687483">
        <w:rPr>
          <w:rFonts w:ascii="Arial" w:eastAsia="Times New Roman" w:hAnsi="Arial" w:cs="Arial"/>
          <w:sz w:val="20"/>
          <w:szCs w:val="20"/>
        </w:rPr>
        <w:t>education</w:t>
      </w:r>
      <w:r w:rsidR="006C193C">
        <w:rPr>
          <w:rFonts w:ascii="Arial" w:eastAsia="Times New Roman" w:hAnsi="Arial" w:cs="Arial"/>
          <w:sz w:val="20"/>
          <w:szCs w:val="20"/>
        </w:rPr>
        <w:t>.</w:t>
      </w:r>
    </w:p>
    <w:p w14:paraId="6F04DF91" w14:textId="08E8F109" w:rsidR="00E87E92" w:rsidRPr="007419F2" w:rsidRDefault="00E87E92" w:rsidP="00A5783B">
      <w:pPr>
        <w:pStyle w:val="ListParagraph"/>
        <w:numPr>
          <w:ilvl w:val="0"/>
          <w:numId w:val="33"/>
        </w:numPr>
        <w:shd w:val="clear" w:color="auto" w:fill="FFFFFF"/>
        <w:spacing w:after="0"/>
        <w:rPr>
          <w:rFonts w:ascii="Arial" w:eastAsia="Times New Roman" w:hAnsi="Arial" w:cs="Arial"/>
          <w:sz w:val="20"/>
          <w:szCs w:val="20"/>
        </w:rPr>
      </w:pPr>
      <w:r w:rsidRPr="007419F2">
        <w:rPr>
          <w:rFonts w:ascii="Arial" w:eastAsia="Times New Roman" w:hAnsi="Arial" w:cs="Arial"/>
          <w:sz w:val="20"/>
          <w:szCs w:val="20"/>
        </w:rPr>
        <w:t xml:space="preserve">Partnered with </w:t>
      </w:r>
      <w:r w:rsidR="00D26841">
        <w:rPr>
          <w:rFonts w:ascii="Arial" w:eastAsia="Times New Roman" w:hAnsi="Arial" w:cs="Arial"/>
          <w:sz w:val="20"/>
          <w:szCs w:val="20"/>
        </w:rPr>
        <w:t>25</w:t>
      </w:r>
      <w:r w:rsidR="002F7DF7">
        <w:rPr>
          <w:rFonts w:ascii="Arial" w:eastAsia="Times New Roman" w:hAnsi="Arial" w:cs="Arial"/>
          <w:sz w:val="20"/>
          <w:szCs w:val="20"/>
        </w:rPr>
        <w:t xml:space="preserve">+ </w:t>
      </w:r>
      <w:r w:rsidRPr="007419F2">
        <w:rPr>
          <w:rFonts w:ascii="Arial" w:eastAsia="Times New Roman" w:hAnsi="Arial" w:cs="Arial"/>
          <w:sz w:val="20"/>
          <w:szCs w:val="20"/>
        </w:rPr>
        <w:t xml:space="preserve">suppliers, </w:t>
      </w:r>
      <w:r w:rsidR="00D26841">
        <w:rPr>
          <w:rFonts w:ascii="Arial" w:eastAsia="Times New Roman" w:hAnsi="Arial" w:cs="Arial"/>
          <w:sz w:val="20"/>
          <w:szCs w:val="20"/>
        </w:rPr>
        <w:t>100+</w:t>
      </w:r>
      <w:r w:rsidR="002F7DF7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design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engineers, and cross-functional teams to ship complex programs on time while reducing field</w:t>
      </w:r>
      <w:r w:rsidR="007419F2" w:rsidRPr="007419F2">
        <w:rPr>
          <w:rFonts w:ascii="Arial" w:eastAsia="Times New Roman" w:hAnsi="Arial" w:cs="Arial"/>
          <w:sz w:val="20"/>
          <w:szCs w:val="20"/>
        </w:rPr>
        <w:t xml:space="preserve"> </w:t>
      </w:r>
      <w:r w:rsidRPr="007419F2">
        <w:rPr>
          <w:rFonts w:ascii="Arial" w:eastAsia="Times New Roman" w:hAnsi="Arial" w:cs="Arial"/>
          <w:sz w:val="20"/>
          <w:szCs w:val="20"/>
        </w:rPr>
        <w:t>failures</w:t>
      </w:r>
      <w:r w:rsidR="0066740A">
        <w:rPr>
          <w:rFonts w:ascii="Arial" w:eastAsia="Times New Roman" w:hAnsi="Arial" w:cs="Arial"/>
          <w:sz w:val="20"/>
          <w:szCs w:val="20"/>
        </w:rPr>
        <w:t>.</w:t>
      </w:r>
    </w:p>
    <w:p w14:paraId="52D14394" w14:textId="77777777" w:rsidR="002812FD" w:rsidRDefault="00ED14C0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Experience</w:t>
      </w:r>
    </w:p>
    <w:p w14:paraId="30D11376" w14:textId="77777777" w:rsidR="007D0163" w:rsidRDefault="007D0163" w:rsidP="00480B53">
      <w:pPr>
        <w:pStyle w:val="SectionHeading"/>
        <w:spacing w:before="0" w:line="240" w:lineRule="atLeast"/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</w:pPr>
    </w:p>
    <w:p w14:paraId="411A559D" w14:textId="25C5D034" w:rsidR="006B0BD3" w:rsidRPr="00BF13D5" w:rsidRDefault="006830CB" w:rsidP="00480B53">
      <w:pPr>
        <w:pStyle w:val="SectionHeading"/>
        <w:spacing w:before="0" w:line="240" w:lineRule="atLeast"/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</w:pPr>
      <w:r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 xml:space="preserve">Program </w:t>
      </w:r>
      <w:r w:rsidR="005D34D8"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>Quality Engineer,</w:t>
      </w:r>
      <w:r w:rsidR="005D34D8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John Deere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Research and 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Development Center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,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USA.</w:t>
      </w:r>
      <w:r w:rsidR="006C4C75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                           </w:t>
      </w:r>
      <w:r w:rsidR="00B27BEE" w:rsidRPr="00B1316A">
        <w:rPr>
          <w:rFonts w:ascii="Arial" w:eastAsia="Times New Roman" w:hAnsi="Arial" w:cs="Arial"/>
          <w:i/>
          <w:sz w:val="20"/>
          <w:szCs w:val="20"/>
        </w:rPr>
        <w:t>2</w:t>
      </w:r>
      <w:r w:rsidR="006B0BD3" w:rsidRPr="00B1316A">
        <w:rPr>
          <w:rFonts w:ascii="Arial" w:eastAsia="Times New Roman" w:hAnsi="Arial" w:cs="Arial"/>
          <w:i/>
          <w:sz w:val="20"/>
          <w:szCs w:val="20"/>
        </w:rPr>
        <w:t>017 – Present</w:t>
      </w:r>
    </w:p>
    <w:p w14:paraId="66B2E4AC" w14:textId="77777777" w:rsidR="006A6AF0" w:rsidRDefault="006A6AF0" w:rsidP="006A6AF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Developed DTAC solutions for FEE (Caribou) Frames – CutterBar and KD Skid location.</w:t>
      </w:r>
    </w:p>
    <w:p w14:paraId="77FB7A04" w14:textId="2E0F761E" w:rsidR="006A6AF0" w:rsidRDefault="006A6AF0" w:rsidP="006A6AF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Analyzed multiple DTAC cases and provided resolution on auger </w:t>
      </w:r>
      <w:r w:rsidR="008413F4">
        <w:rPr>
          <w:rFonts w:ascii="Arial" w:eastAsia="Times New Roman" w:hAnsi="Arial" w:cs="Arial"/>
          <w:sz w:val="20"/>
          <w:szCs w:val="20"/>
        </w:rPr>
        <w:t>vibration, paddle hitting the elevator</w:t>
      </w:r>
      <w:r w:rsidR="0042654B">
        <w:rPr>
          <w:rFonts w:ascii="Arial" w:eastAsia="Times New Roman" w:hAnsi="Arial" w:cs="Arial"/>
          <w:sz w:val="20"/>
          <w:szCs w:val="20"/>
        </w:rPr>
        <w:t xml:space="preserve"> sides</w:t>
      </w:r>
      <w:r w:rsidR="008413F4">
        <w:rPr>
          <w:rFonts w:ascii="Arial" w:eastAsia="Times New Roman" w:hAnsi="Arial" w:cs="Arial"/>
          <w:sz w:val="20"/>
          <w:szCs w:val="20"/>
        </w:rPr>
        <w:t>,</w:t>
      </w:r>
      <w:r>
        <w:rPr>
          <w:rFonts w:ascii="Arial" w:eastAsia="Times New Roman" w:hAnsi="Arial" w:cs="Arial"/>
          <w:sz w:val="20"/>
          <w:szCs w:val="20"/>
        </w:rPr>
        <w:t xml:space="preserve"> sensor</w:t>
      </w:r>
      <w:r w:rsidR="0042654B">
        <w:rPr>
          <w:rFonts w:ascii="Arial" w:eastAsia="Times New Roman" w:hAnsi="Arial" w:cs="Arial"/>
          <w:sz w:val="20"/>
          <w:szCs w:val="20"/>
        </w:rPr>
        <w:t>s</w:t>
      </w:r>
      <w:r>
        <w:rPr>
          <w:rFonts w:ascii="Arial" w:eastAsia="Times New Roman" w:hAnsi="Arial" w:cs="Arial"/>
          <w:sz w:val="20"/>
          <w:szCs w:val="20"/>
        </w:rPr>
        <w:t xml:space="preserve"> and harness issues</w:t>
      </w:r>
      <w:r w:rsidR="0042654B">
        <w:rPr>
          <w:rFonts w:ascii="Arial" w:eastAsia="Times New Roman" w:hAnsi="Arial" w:cs="Arial"/>
          <w:sz w:val="20"/>
          <w:szCs w:val="20"/>
        </w:rPr>
        <w:t xml:space="preserve"> by working on capability studies and </w:t>
      </w:r>
      <w:r w:rsidR="00047E20">
        <w:rPr>
          <w:rFonts w:ascii="Arial" w:eastAsia="Times New Roman" w:hAnsi="Arial" w:cs="Arial"/>
          <w:sz w:val="20"/>
          <w:szCs w:val="20"/>
        </w:rPr>
        <w:t>detailed analysis</w:t>
      </w:r>
      <w:r>
        <w:rPr>
          <w:rFonts w:ascii="Arial" w:eastAsia="Times New Roman" w:hAnsi="Arial" w:cs="Arial"/>
          <w:sz w:val="20"/>
          <w:szCs w:val="20"/>
        </w:rPr>
        <w:t>.</w:t>
      </w:r>
      <w:r w:rsidR="005B453C">
        <w:rPr>
          <w:rFonts w:ascii="Arial" w:eastAsia="Times New Roman" w:hAnsi="Arial" w:cs="Arial"/>
          <w:sz w:val="20"/>
          <w:szCs w:val="20"/>
        </w:rPr>
        <w:t xml:space="preserve"> </w:t>
      </w:r>
      <w:r w:rsidR="00C3102A">
        <w:rPr>
          <w:rFonts w:ascii="Arial" w:eastAsia="Times New Roman" w:hAnsi="Arial" w:cs="Arial"/>
          <w:sz w:val="20"/>
          <w:szCs w:val="20"/>
        </w:rPr>
        <w:t>Worked with PDC for updates</w:t>
      </w:r>
      <w:r w:rsidR="005B453C">
        <w:rPr>
          <w:rFonts w:ascii="Arial" w:eastAsia="Times New Roman" w:hAnsi="Arial" w:cs="Arial"/>
          <w:sz w:val="20"/>
          <w:szCs w:val="20"/>
        </w:rPr>
        <w:t xml:space="preserve"> on their part inventory and necessary </w:t>
      </w:r>
      <w:r w:rsidR="00680B54">
        <w:rPr>
          <w:rFonts w:ascii="Arial" w:eastAsia="Times New Roman" w:hAnsi="Arial" w:cs="Arial"/>
          <w:sz w:val="20"/>
          <w:szCs w:val="20"/>
        </w:rPr>
        <w:t>management</w:t>
      </w:r>
      <w:r w:rsidR="00C3102A">
        <w:rPr>
          <w:rFonts w:ascii="Arial" w:eastAsia="Times New Roman" w:hAnsi="Arial" w:cs="Arial"/>
          <w:sz w:val="20"/>
          <w:szCs w:val="20"/>
        </w:rPr>
        <w:t>.</w:t>
      </w:r>
    </w:p>
    <w:p w14:paraId="5E80F030" w14:textId="41CD1A30" w:rsidR="0011129F" w:rsidRPr="00746C06" w:rsidRDefault="00846D0A" w:rsidP="0011129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46C06">
        <w:rPr>
          <w:rFonts w:ascii="Arial" w:eastAsia="Times New Roman" w:hAnsi="Arial" w:cs="Arial"/>
          <w:sz w:val="20"/>
          <w:szCs w:val="20"/>
        </w:rPr>
        <w:t>Reduced repeat defects</w:t>
      </w:r>
      <w:r w:rsidR="00447600">
        <w:rPr>
          <w:rFonts w:ascii="Arial" w:eastAsia="Times New Roman" w:hAnsi="Arial" w:cs="Arial"/>
          <w:sz w:val="20"/>
          <w:szCs w:val="20"/>
        </w:rPr>
        <w:t xml:space="preserve"> (CAR</w:t>
      </w:r>
      <w:r w:rsidR="00007B77">
        <w:rPr>
          <w:rFonts w:ascii="Arial" w:eastAsia="Times New Roman" w:hAnsi="Arial" w:cs="Arial"/>
          <w:sz w:val="20"/>
          <w:szCs w:val="20"/>
        </w:rPr>
        <w:t>s</w:t>
      </w:r>
      <w:r w:rsidR="00447600">
        <w:rPr>
          <w:rFonts w:ascii="Arial" w:eastAsia="Times New Roman" w:hAnsi="Arial" w:cs="Arial"/>
          <w:sz w:val="20"/>
          <w:szCs w:val="20"/>
        </w:rPr>
        <w:t>)</w:t>
      </w:r>
      <w:r w:rsidRPr="00746C06">
        <w:rPr>
          <w:rFonts w:ascii="Arial" w:eastAsia="Times New Roman" w:hAnsi="Arial" w:cs="Arial"/>
          <w:sz w:val="20"/>
          <w:szCs w:val="20"/>
        </w:rPr>
        <w:t xml:space="preserve"> by 70% year-over-year </w:t>
      </w:r>
      <w:r w:rsidR="00791B04">
        <w:rPr>
          <w:rFonts w:ascii="Arial" w:eastAsia="Times New Roman" w:hAnsi="Arial" w:cs="Arial"/>
          <w:sz w:val="20"/>
          <w:szCs w:val="20"/>
        </w:rPr>
        <w:t xml:space="preserve">from </w:t>
      </w:r>
      <w:r w:rsidR="00965480">
        <w:rPr>
          <w:rFonts w:ascii="Arial" w:eastAsia="Times New Roman" w:hAnsi="Arial" w:cs="Arial"/>
          <w:sz w:val="20"/>
          <w:szCs w:val="20"/>
        </w:rPr>
        <w:t>83</w:t>
      </w:r>
      <w:r w:rsidR="00791B04">
        <w:rPr>
          <w:rFonts w:ascii="Arial" w:eastAsia="Times New Roman" w:hAnsi="Arial" w:cs="Arial"/>
          <w:sz w:val="20"/>
          <w:szCs w:val="20"/>
        </w:rPr>
        <w:t xml:space="preserve"> to </w:t>
      </w:r>
      <w:r w:rsidR="004C6D9C">
        <w:rPr>
          <w:rFonts w:ascii="Arial" w:eastAsia="Times New Roman" w:hAnsi="Arial" w:cs="Arial"/>
          <w:sz w:val="20"/>
          <w:szCs w:val="20"/>
        </w:rPr>
        <w:t xml:space="preserve">16 </w:t>
      </w:r>
      <w:r w:rsidR="0066740A" w:rsidRPr="00746C06">
        <w:rPr>
          <w:rFonts w:ascii="Arial" w:eastAsia="Times New Roman" w:hAnsi="Arial" w:cs="Arial"/>
          <w:sz w:val="20"/>
          <w:szCs w:val="20"/>
        </w:rPr>
        <w:t xml:space="preserve">on the MY26 program </w:t>
      </w:r>
      <w:r w:rsidRPr="00746C06">
        <w:rPr>
          <w:rFonts w:ascii="Arial" w:eastAsia="Times New Roman" w:hAnsi="Arial" w:cs="Arial"/>
          <w:sz w:val="20"/>
          <w:szCs w:val="20"/>
        </w:rPr>
        <w:t>by implementing systematic root cause tracking</w:t>
      </w:r>
      <w:r w:rsidR="003A36E3">
        <w:rPr>
          <w:rFonts w:ascii="Arial" w:eastAsia="Times New Roman" w:hAnsi="Arial" w:cs="Arial"/>
          <w:sz w:val="20"/>
          <w:szCs w:val="20"/>
        </w:rPr>
        <w:t xml:space="preserve"> across 9 </w:t>
      </w:r>
      <w:r w:rsidR="00324C49">
        <w:rPr>
          <w:rFonts w:ascii="Arial" w:eastAsia="Times New Roman" w:hAnsi="Arial" w:cs="Arial"/>
          <w:sz w:val="20"/>
          <w:szCs w:val="20"/>
        </w:rPr>
        <w:t>engineers</w:t>
      </w:r>
      <w:r w:rsidR="00675A48">
        <w:rPr>
          <w:rFonts w:ascii="Arial" w:eastAsia="Times New Roman" w:hAnsi="Arial" w:cs="Arial"/>
          <w:sz w:val="20"/>
          <w:szCs w:val="20"/>
        </w:rPr>
        <w:t>, r</w:t>
      </w:r>
      <w:r w:rsidRPr="00746C06">
        <w:rPr>
          <w:rFonts w:ascii="Arial" w:eastAsia="Times New Roman" w:hAnsi="Arial" w:cs="Arial"/>
          <w:sz w:val="20"/>
          <w:szCs w:val="20"/>
        </w:rPr>
        <w:t>esolv</w:t>
      </w:r>
      <w:r w:rsidR="00675A48">
        <w:rPr>
          <w:rFonts w:ascii="Arial" w:eastAsia="Times New Roman" w:hAnsi="Arial" w:cs="Arial"/>
          <w:sz w:val="20"/>
          <w:szCs w:val="20"/>
        </w:rPr>
        <w:t>ed</w:t>
      </w:r>
      <w:r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EA1C79">
        <w:rPr>
          <w:rFonts w:ascii="Arial" w:eastAsia="Times New Roman" w:hAnsi="Arial" w:cs="Arial"/>
          <w:sz w:val="20"/>
          <w:szCs w:val="20"/>
        </w:rPr>
        <w:t>57</w:t>
      </w:r>
      <w:r w:rsidRPr="00746C06">
        <w:rPr>
          <w:rFonts w:ascii="Arial" w:eastAsia="Times New Roman" w:hAnsi="Arial" w:cs="Arial"/>
          <w:sz w:val="20"/>
          <w:szCs w:val="20"/>
        </w:rPr>
        <w:t xml:space="preserve"> new non</w:t>
      </w:r>
      <w:r w:rsidR="00F065B4">
        <w:rPr>
          <w:rFonts w:ascii="Arial" w:eastAsia="Times New Roman" w:hAnsi="Arial" w:cs="Arial"/>
          <w:sz w:val="20"/>
          <w:szCs w:val="20"/>
        </w:rPr>
        <w:t>-</w:t>
      </w:r>
      <w:r w:rsidR="00F065B4" w:rsidRPr="00746C06">
        <w:rPr>
          <w:rFonts w:ascii="Arial" w:eastAsia="Times New Roman" w:hAnsi="Arial" w:cs="Arial"/>
          <w:sz w:val="20"/>
          <w:szCs w:val="20"/>
        </w:rPr>
        <w:t>conformance</w:t>
      </w:r>
      <w:r w:rsidR="00F065B4">
        <w:rPr>
          <w:rFonts w:ascii="Arial" w:eastAsia="Times New Roman" w:hAnsi="Arial" w:cs="Arial"/>
          <w:sz w:val="20"/>
          <w:szCs w:val="20"/>
        </w:rPr>
        <w:t>s</w:t>
      </w:r>
      <w:r w:rsidRPr="00746C06">
        <w:rPr>
          <w:rFonts w:ascii="Arial" w:eastAsia="Times New Roman" w:hAnsi="Arial" w:cs="Arial"/>
          <w:sz w:val="20"/>
          <w:szCs w:val="20"/>
        </w:rPr>
        <w:t xml:space="preserve"> and </w:t>
      </w:r>
      <w:r w:rsidR="0019104E">
        <w:rPr>
          <w:rFonts w:ascii="Arial" w:eastAsia="Times New Roman" w:hAnsi="Arial" w:cs="Arial"/>
          <w:sz w:val="20"/>
          <w:szCs w:val="20"/>
        </w:rPr>
        <w:t>dispositioned</w:t>
      </w:r>
      <w:r w:rsidRPr="00746C06">
        <w:rPr>
          <w:rFonts w:ascii="Arial" w:eastAsia="Times New Roman" w:hAnsi="Arial" w:cs="Arial"/>
          <w:sz w:val="20"/>
          <w:szCs w:val="20"/>
        </w:rPr>
        <w:t xml:space="preserve"> ~1,400</w:t>
      </w:r>
      <w:r w:rsidR="0019104E">
        <w:rPr>
          <w:rFonts w:ascii="Arial" w:eastAsia="Times New Roman" w:hAnsi="Arial" w:cs="Arial"/>
          <w:sz w:val="20"/>
          <w:szCs w:val="20"/>
        </w:rPr>
        <w:t xml:space="preserve"> field</w:t>
      </w:r>
      <w:r w:rsidRPr="00746C06">
        <w:rPr>
          <w:rFonts w:ascii="Arial" w:eastAsia="Times New Roman" w:hAnsi="Arial" w:cs="Arial"/>
          <w:sz w:val="20"/>
          <w:szCs w:val="20"/>
        </w:rPr>
        <w:t xml:space="preserve"> </w:t>
      </w:r>
      <w:r w:rsidR="00675A48">
        <w:rPr>
          <w:rFonts w:ascii="Arial" w:eastAsia="Times New Roman" w:hAnsi="Arial" w:cs="Arial"/>
          <w:sz w:val="20"/>
          <w:szCs w:val="20"/>
        </w:rPr>
        <w:t xml:space="preserve">automation </w:t>
      </w:r>
      <w:r w:rsidRPr="00746C06">
        <w:rPr>
          <w:rFonts w:ascii="Arial" w:eastAsia="Times New Roman" w:hAnsi="Arial" w:cs="Arial"/>
          <w:sz w:val="20"/>
          <w:szCs w:val="20"/>
        </w:rPr>
        <w:t xml:space="preserve">events across </w:t>
      </w:r>
      <w:r w:rsidR="005F2BAF">
        <w:rPr>
          <w:rFonts w:ascii="Arial" w:eastAsia="Times New Roman" w:hAnsi="Arial" w:cs="Arial"/>
          <w:sz w:val="20"/>
          <w:szCs w:val="20"/>
        </w:rPr>
        <w:t>ha</w:t>
      </w:r>
      <w:r w:rsidR="00D64D34">
        <w:rPr>
          <w:rFonts w:ascii="Arial" w:eastAsia="Times New Roman" w:hAnsi="Arial" w:cs="Arial"/>
          <w:sz w:val="20"/>
          <w:szCs w:val="20"/>
        </w:rPr>
        <w:t>rvester</w:t>
      </w:r>
      <w:r w:rsidRPr="00746C06">
        <w:rPr>
          <w:rFonts w:ascii="Arial" w:eastAsia="Times New Roman" w:hAnsi="Arial" w:cs="Arial"/>
          <w:sz w:val="20"/>
          <w:szCs w:val="20"/>
        </w:rPr>
        <w:t xml:space="preserve"> and I</w:t>
      </w:r>
      <w:r w:rsidR="00D64D34">
        <w:rPr>
          <w:rFonts w:ascii="Arial" w:eastAsia="Times New Roman" w:hAnsi="Arial" w:cs="Arial"/>
          <w:sz w:val="20"/>
          <w:szCs w:val="20"/>
        </w:rPr>
        <w:t xml:space="preserve">ntelligent </w:t>
      </w:r>
      <w:r w:rsidRPr="00746C06">
        <w:rPr>
          <w:rFonts w:ascii="Arial" w:eastAsia="Times New Roman" w:hAnsi="Arial" w:cs="Arial"/>
          <w:sz w:val="20"/>
          <w:szCs w:val="20"/>
        </w:rPr>
        <w:t>S</w:t>
      </w:r>
      <w:r w:rsidR="00D64D34">
        <w:rPr>
          <w:rFonts w:ascii="Arial" w:eastAsia="Times New Roman" w:hAnsi="Arial" w:cs="Arial"/>
          <w:sz w:val="20"/>
          <w:szCs w:val="20"/>
        </w:rPr>
        <w:t xml:space="preserve">olutions </w:t>
      </w:r>
      <w:r w:rsidR="00D64D34" w:rsidRPr="00746C06">
        <w:rPr>
          <w:rFonts w:ascii="Arial" w:eastAsia="Times New Roman" w:hAnsi="Arial" w:cs="Arial"/>
          <w:sz w:val="20"/>
          <w:szCs w:val="20"/>
        </w:rPr>
        <w:t>G</w:t>
      </w:r>
      <w:r w:rsidR="00D64D34">
        <w:rPr>
          <w:rFonts w:ascii="Arial" w:eastAsia="Times New Roman" w:hAnsi="Arial" w:cs="Arial"/>
          <w:sz w:val="20"/>
          <w:szCs w:val="20"/>
        </w:rPr>
        <w:t>roup</w:t>
      </w:r>
      <w:r w:rsidR="00324C49">
        <w:rPr>
          <w:rFonts w:ascii="Arial" w:eastAsia="Times New Roman" w:hAnsi="Arial" w:cs="Arial"/>
          <w:sz w:val="20"/>
          <w:szCs w:val="20"/>
        </w:rPr>
        <w:t xml:space="preserve"> through all </w:t>
      </w:r>
      <w:r w:rsidR="00D64D34">
        <w:rPr>
          <w:rFonts w:ascii="Arial" w:eastAsia="Times New Roman" w:hAnsi="Arial" w:cs="Arial"/>
          <w:sz w:val="20"/>
          <w:szCs w:val="20"/>
        </w:rPr>
        <w:t>product development processes</w:t>
      </w:r>
      <w:r w:rsidR="00ED135C">
        <w:rPr>
          <w:rFonts w:ascii="Arial" w:eastAsia="Times New Roman" w:hAnsi="Arial" w:cs="Arial"/>
          <w:sz w:val="20"/>
          <w:szCs w:val="20"/>
        </w:rPr>
        <w:t>;</w:t>
      </w:r>
      <w:r w:rsidR="00ED135C" w:rsidRPr="00ED135C">
        <w:rPr>
          <w:rFonts w:ascii="Arial" w:eastAsia="Times New Roman" w:hAnsi="Arial" w:cs="Arial"/>
          <w:sz w:val="20"/>
          <w:szCs w:val="20"/>
        </w:rPr>
        <w:t xml:space="preserve"> </w:t>
      </w:r>
      <w:r w:rsidR="00ED135C">
        <w:rPr>
          <w:rFonts w:ascii="Arial" w:eastAsia="Times New Roman" w:hAnsi="Arial" w:cs="Arial"/>
          <w:sz w:val="20"/>
          <w:szCs w:val="20"/>
        </w:rPr>
        <w:t xml:space="preserve">automation </w:t>
      </w:r>
      <w:r w:rsidR="00ED135C" w:rsidRPr="00746C06">
        <w:rPr>
          <w:rFonts w:ascii="Arial" w:eastAsia="Times New Roman" w:hAnsi="Arial" w:cs="Arial"/>
          <w:sz w:val="20"/>
          <w:szCs w:val="20"/>
        </w:rPr>
        <w:t>contribut</w:t>
      </w:r>
      <w:r w:rsidR="00ED135C">
        <w:rPr>
          <w:rFonts w:ascii="Arial" w:eastAsia="Times New Roman" w:hAnsi="Arial" w:cs="Arial"/>
          <w:sz w:val="20"/>
          <w:szCs w:val="20"/>
        </w:rPr>
        <w:t>ed</w:t>
      </w:r>
      <w:r w:rsidR="00ED135C" w:rsidRPr="00746C06">
        <w:rPr>
          <w:rFonts w:ascii="Arial" w:eastAsia="Times New Roman" w:hAnsi="Arial" w:cs="Arial"/>
          <w:sz w:val="20"/>
          <w:szCs w:val="20"/>
        </w:rPr>
        <w:t xml:space="preserve"> to an estimated 20%+ improvement in customer productivity through </w:t>
      </w:r>
      <w:r w:rsidR="00ED135C">
        <w:rPr>
          <w:rFonts w:ascii="Arial" w:eastAsia="Times New Roman" w:hAnsi="Arial" w:cs="Arial"/>
          <w:sz w:val="20"/>
          <w:szCs w:val="20"/>
        </w:rPr>
        <w:t xml:space="preserve">newly launched </w:t>
      </w:r>
      <w:r w:rsidR="00ED135C" w:rsidRPr="00746C06">
        <w:rPr>
          <w:rFonts w:ascii="Arial" w:eastAsia="Times New Roman" w:hAnsi="Arial" w:cs="Arial"/>
          <w:sz w:val="20"/>
          <w:szCs w:val="20"/>
        </w:rPr>
        <w:t>features.</w:t>
      </w:r>
      <w:r w:rsidR="0011129F" w:rsidRPr="0011129F">
        <w:rPr>
          <w:rFonts w:ascii="Arial" w:eastAsia="Times New Roman" w:hAnsi="Arial" w:cs="Arial"/>
          <w:sz w:val="20"/>
          <w:szCs w:val="20"/>
        </w:rPr>
        <w:t xml:space="preserve"> </w:t>
      </w:r>
      <w:r w:rsidR="0011129F">
        <w:rPr>
          <w:rFonts w:ascii="Arial" w:eastAsia="Times New Roman" w:hAnsi="Arial" w:cs="Arial"/>
          <w:sz w:val="20"/>
          <w:szCs w:val="20"/>
        </w:rPr>
        <w:t xml:space="preserve">This program had </w:t>
      </w:r>
      <w:r w:rsidR="0011129F" w:rsidRPr="00746C06">
        <w:rPr>
          <w:rFonts w:ascii="Arial" w:eastAsia="Times New Roman" w:hAnsi="Arial" w:cs="Arial"/>
          <w:sz w:val="20"/>
          <w:szCs w:val="20"/>
        </w:rPr>
        <w:t>8 customer-facing features (embedded 32-bit software</w:t>
      </w:r>
      <w:r w:rsidR="0011129F">
        <w:rPr>
          <w:rFonts w:ascii="Arial" w:eastAsia="Times New Roman" w:hAnsi="Arial" w:cs="Arial"/>
          <w:sz w:val="20"/>
          <w:szCs w:val="20"/>
        </w:rPr>
        <w:t>,</w:t>
      </w:r>
      <w:r w:rsidR="0011129F" w:rsidRPr="00746C06">
        <w:rPr>
          <w:rFonts w:ascii="Arial" w:eastAsia="Times New Roman" w:hAnsi="Arial" w:cs="Arial"/>
          <w:sz w:val="20"/>
          <w:szCs w:val="20"/>
        </w:rPr>
        <w:t xml:space="preserve"> Combine Auto Unload, Smart Data Capture Controller, and 5 others), </w:t>
      </w:r>
      <w:r w:rsidR="0011129F">
        <w:rPr>
          <w:rFonts w:ascii="Arial" w:eastAsia="Times New Roman" w:hAnsi="Arial" w:cs="Arial"/>
          <w:sz w:val="20"/>
          <w:szCs w:val="20"/>
        </w:rPr>
        <w:t xml:space="preserve">worked with </w:t>
      </w:r>
      <w:r w:rsidR="0011129F" w:rsidRPr="00746C06">
        <w:rPr>
          <w:rFonts w:ascii="Arial" w:eastAsia="Times New Roman" w:hAnsi="Arial" w:cs="Arial"/>
          <w:sz w:val="20"/>
          <w:szCs w:val="20"/>
        </w:rPr>
        <w:t xml:space="preserve">9 quality engineers through all </w:t>
      </w:r>
      <w:r w:rsidR="00D64D34">
        <w:rPr>
          <w:rFonts w:ascii="Arial" w:eastAsia="Times New Roman" w:hAnsi="Arial" w:cs="Arial"/>
          <w:sz w:val="20"/>
          <w:szCs w:val="20"/>
        </w:rPr>
        <w:t>process</w:t>
      </w:r>
      <w:r w:rsidR="0011129F" w:rsidRPr="00746C06">
        <w:rPr>
          <w:rFonts w:ascii="Arial" w:eastAsia="Times New Roman" w:hAnsi="Arial" w:cs="Arial"/>
          <w:sz w:val="20"/>
          <w:szCs w:val="20"/>
        </w:rPr>
        <w:t xml:space="preserve"> gates to on-time release.</w:t>
      </w:r>
    </w:p>
    <w:p w14:paraId="5C78741B" w14:textId="2BB7D29D" w:rsidR="001E1275" w:rsidRPr="001E1275" w:rsidRDefault="001E1275" w:rsidP="001E1275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Achieved </w:t>
      </w:r>
      <w:r w:rsidR="00846D0A" w:rsidRPr="00746C06">
        <w:rPr>
          <w:rFonts w:ascii="Arial" w:eastAsia="Times New Roman" w:hAnsi="Arial" w:cs="Arial"/>
          <w:sz w:val="20"/>
          <w:szCs w:val="20"/>
        </w:rPr>
        <w:t>90% repeat defect reduction</w:t>
      </w:r>
      <w:r w:rsidR="00097986">
        <w:rPr>
          <w:rFonts w:ascii="Arial" w:eastAsia="Times New Roman" w:hAnsi="Arial" w:cs="Arial"/>
          <w:sz w:val="20"/>
          <w:szCs w:val="20"/>
        </w:rPr>
        <w:t xml:space="preserve"> on MY25</w:t>
      </w:r>
      <w:r w:rsidR="00EA1C79">
        <w:rPr>
          <w:rFonts w:ascii="Arial" w:eastAsia="Times New Roman" w:hAnsi="Arial" w:cs="Arial"/>
          <w:sz w:val="20"/>
          <w:szCs w:val="20"/>
        </w:rPr>
        <w:t xml:space="preserve"> - </w:t>
      </w:r>
      <w:r w:rsidR="00097986">
        <w:rPr>
          <w:rFonts w:ascii="Arial" w:eastAsia="Times New Roman" w:hAnsi="Arial" w:cs="Arial"/>
          <w:sz w:val="20"/>
          <w:szCs w:val="20"/>
        </w:rPr>
        <w:t xml:space="preserve">Yield 3.0 </w:t>
      </w:r>
      <w:r w:rsidR="00B213C3">
        <w:rPr>
          <w:rFonts w:ascii="Arial" w:eastAsia="Times New Roman" w:hAnsi="Arial" w:cs="Arial"/>
          <w:sz w:val="20"/>
          <w:szCs w:val="20"/>
        </w:rPr>
        <w:t xml:space="preserve">program within 3 years and </w:t>
      </w:r>
      <w:r w:rsidR="00974B0A">
        <w:rPr>
          <w:rFonts w:ascii="Arial" w:eastAsia="Times New Roman" w:hAnsi="Arial" w:cs="Arial"/>
          <w:sz w:val="20"/>
          <w:szCs w:val="20"/>
        </w:rPr>
        <w:t>3</w:t>
      </w:r>
      <w:r w:rsidR="00B213C3">
        <w:rPr>
          <w:rFonts w:ascii="Arial" w:eastAsia="Times New Roman" w:hAnsi="Arial" w:cs="Arial"/>
          <w:sz w:val="20"/>
          <w:szCs w:val="20"/>
        </w:rPr>
        <w:t xml:space="preserve"> phases</w:t>
      </w:r>
      <w:r w:rsidR="00974B0A">
        <w:rPr>
          <w:rFonts w:ascii="Arial" w:eastAsia="Times New Roman" w:hAnsi="Arial" w:cs="Arial"/>
          <w:sz w:val="20"/>
          <w:szCs w:val="20"/>
        </w:rPr>
        <w:t xml:space="preserve"> using system </w:t>
      </w:r>
      <w:r w:rsidR="00C352D9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974B0A">
        <w:rPr>
          <w:rFonts w:ascii="Arial" w:eastAsia="Times New Roman" w:hAnsi="Arial" w:cs="Arial"/>
          <w:sz w:val="20"/>
          <w:szCs w:val="20"/>
        </w:rPr>
        <w:t>appro</w:t>
      </w:r>
      <w:r w:rsidR="00C352D9">
        <w:rPr>
          <w:rFonts w:ascii="Arial" w:eastAsia="Times New Roman" w:hAnsi="Arial" w:cs="Arial"/>
          <w:sz w:val="20"/>
          <w:szCs w:val="20"/>
        </w:rPr>
        <w:t>ach; resolved 30 CARs</w:t>
      </w:r>
      <w:r w:rsidR="00A03145">
        <w:rPr>
          <w:rFonts w:ascii="Arial" w:eastAsia="Times New Roman" w:hAnsi="Arial" w:cs="Arial"/>
          <w:sz w:val="20"/>
          <w:szCs w:val="20"/>
        </w:rPr>
        <w:t xml:space="preserve"> and 200 plus field events while presenting risk mitigation plans to leadership and product council.</w:t>
      </w:r>
    </w:p>
    <w:p w14:paraId="60CD1612" w14:textId="7EB63F0A" w:rsidR="00CB616F" w:rsidRPr="00B0241C" w:rsidRDefault="00CB616F" w:rsidP="00CB616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B0241C">
        <w:rPr>
          <w:rFonts w:ascii="Arial" w:eastAsia="Times New Roman" w:hAnsi="Arial" w:cs="Arial"/>
          <w:sz w:val="20"/>
          <w:szCs w:val="20"/>
        </w:rPr>
        <w:t xml:space="preserve">Saved </w:t>
      </w:r>
      <w:r w:rsidR="006133C0">
        <w:rPr>
          <w:rFonts w:ascii="Arial" w:eastAsia="Times New Roman" w:hAnsi="Arial" w:cs="Arial"/>
          <w:sz w:val="20"/>
          <w:szCs w:val="20"/>
        </w:rPr>
        <w:t xml:space="preserve">estimated </w:t>
      </w:r>
      <w:r w:rsidRPr="00B0241C">
        <w:rPr>
          <w:rFonts w:ascii="Arial" w:eastAsia="Times New Roman" w:hAnsi="Arial" w:cs="Arial"/>
          <w:sz w:val="20"/>
          <w:szCs w:val="20"/>
        </w:rPr>
        <w:t>350+ engineering hours</w:t>
      </w:r>
      <w:r w:rsidR="004B009C">
        <w:rPr>
          <w:rFonts w:ascii="Arial" w:eastAsia="Times New Roman" w:hAnsi="Arial" w:cs="Arial"/>
          <w:sz w:val="20"/>
          <w:szCs w:val="20"/>
        </w:rPr>
        <w:t xml:space="preserve"> ($30</w:t>
      </w:r>
      <w:r w:rsidR="006133C0">
        <w:rPr>
          <w:rFonts w:ascii="Arial" w:eastAsia="Times New Roman" w:hAnsi="Arial" w:cs="Arial"/>
          <w:sz w:val="20"/>
          <w:szCs w:val="20"/>
        </w:rPr>
        <w:t>,000/year)</w:t>
      </w:r>
      <w:r w:rsidRPr="00B0241C">
        <w:rPr>
          <w:rFonts w:ascii="Arial" w:eastAsia="Times New Roman" w:hAnsi="Arial" w:cs="Arial"/>
          <w:sz w:val="20"/>
          <w:szCs w:val="20"/>
        </w:rPr>
        <w:t xml:space="preserve"> by consolidating redundant </w:t>
      </w:r>
      <w:r w:rsidR="003D5D22">
        <w:rPr>
          <w:rFonts w:ascii="Arial" w:eastAsia="Times New Roman" w:hAnsi="Arial" w:cs="Arial"/>
          <w:sz w:val="20"/>
          <w:szCs w:val="20"/>
        </w:rPr>
        <w:t>design reviews</w:t>
      </w:r>
      <w:r w:rsidRPr="00B0241C">
        <w:rPr>
          <w:rFonts w:ascii="Arial" w:eastAsia="Times New Roman" w:hAnsi="Arial" w:cs="Arial"/>
          <w:sz w:val="20"/>
          <w:szCs w:val="20"/>
        </w:rPr>
        <w:t xml:space="preserve"> and </w:t>
      </w:r>
      <w:r w:rsidR="003D5D22">
        <w:rPr>
          <w:rFonts w:ascii="Arial" w:eastAsia="Times New Roman" w:hAnsi="Arial" w:cs="Arial"/>
          <w:sz w:val="20"/>
          <w:szCs w:val="20"/>
        </w:rPr>
        <w:t>assembly</w:t>
      </w:r>
      <w:r w:rsidRPr="00B0241C">
        <w:rPr>
          <w:rFonts w:ascii="Arial" w:eastAsia="Times New Roman" w:hAnsi="Arial" w:cs="Arial"/>
          <w:sz w:val="20"/>
          <w:szCs w:val="20"/>
        </w:rPr>
        <w:t xml:space="preserve"> review meetings into a unified process</w:t>
      </w:r>
      <w:r w:rsidR="00F641D0">
        <w:rPr>
          <w:rFonts w:ascii="Arial" w:eastAsia="Times New Roman" w:hAnsi="Arial" w:cs="Arial"/>
          <w:sz w:val="20"/>
          <w:szCs w:val="20"/>
        </w:rPr>
        <w:t xml:space="preserve">; </w:t>
      </w:r>
      <w:r w:rsidR="007713BE">
        <w:rPr>
          <w:rFonts w:ascii="Arial" w:eastAsia="Times New Roman" w:hAnsi="Arial" w:cs="Arial"/>
          <w:sz w:val="20"/>
          <w:szCs w:val="20"/>
        </w:rPr>
        <w:t>the process was later</w:t>
      </w:r>
      <w:r w:rsidRPr="00B0241C">
        <w:rPr>
          <w:rFonts w:ascii="Arial" w:eastAsia="Times New Roman" w:hAnsi="Arial" w:cs="Arial"/>
          <w:sz w:val="20"/>
          <w:szCs w:val="20"/>
        </w:rPr>
        <w:t xml:space="preserve"> adopted globally </w:t>
      </w:r>
      <w:r w:rsidR="00677445">
        <w:rPr>
          <w:rFonts w:ascii="Arial" w:eastAsia="Times New Roman" w:hAnsi="Arial" w:cs="Arial"/>
          <w:sz w:val="20"/>
          <w:szCs w:val="20"/>
        </w:rPr>
        <w:t>under</w:t>
      </w:r>
      <w:r w:rsidRPr="00B0241C">
        <w:rPr>
          <w:rFonts w:ascii="Arial" w:eastAsia="Times New Roman" w:hAnsi="Arial" w:cs="Arial"/>
          <w:sz w:val="20"/>
          <w:szCs w:val="20"/>
        </w:rPr>
        <w:t xml:space="preserve"> the direction of the Global Quality Manager. </w:t>
      </w:r>
    </w:p>
    <w:p w14:paraId="4AC72690" w14:textId="0F6E4D99" w:rsidR="00CB616F" w:rsidRDefault="007713BE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Reduced</w:t>
      </w:r>
      <w:r w:rsidR="002845C5">
        <w:rPr>
          <w:rFonts w:ascii="Arial" w:eastAsia="Times New Roman" w:hAnsi="Arial" w:cs="Arial"/>
          <w:sz w:val="20"/>
          <w:szCs w:val="20"/>
        </w:rPr>
        <w:t xml:space="preserve"> </w:t>
      </w:r>
      <w:r w:rsidR="003D5D22">
        <w:rPr>
          <w:rFonts w:ascii="Arial" w:eastAsia="Times New Roman" w:hAnsi="Arial" w:cs="Arial"/>
          <w:sz w:val="20"/>
          <w:szCs w:val="20"/>
        </w:rPr>
        <w:t xml:space="preserve">front end equipment </w:t>
      </w:r>
      <w:r w:rsidR="002845C5">
        <w:rPr>
          <w:rFonts w:ascii="Arial" w:eastAsia="Times New Roman" w:hAnsi="Arial" w:cs="Arial"/>
          <w:sz w:val="20"/>
          <w:szCs w:val="20"/>
        </w:rPr>
        <w:t xml:space="preserve">frame rework by 75% during </w:t>
      </w:r>
      <w:r w:rsidR="003D5D22">
        <w:rPr>
          <w:rFonts w:ascii="Arial" w:eastAsia="Times New Roman" w:hAnsi="Arial" w:cs="Arial"/>
          <w:sz w:val="20"/>
          <w:szCs w:val="20"/>
        </w:rPr>
        <w:t>limited production build</w:t>
      </w:r>
      <w:r w:rsidR="002845C5">
        <w:rPr>
          <w:rFonts w:ascii="Arial" w:eastAsia="Times New Roman" w:hAnsi="Arial" w:cs="Arial"/>
          <w:sz w:val="20"/>
          <w:szCs w:val="20"/>
        </w:rPr>
        <w:t xml:space="preserve"> activities, recovering approximately 30 hours/week</w:t>
      </w:r>
      <w:r w:rsidR="003427D9">
        <w:rPr>
          <w:rFonts w:ascii="Arial" w:eastAsia="Times New Roman" w:hAnsi="Arial" w:cs="Arial"/>
          <w:sz w:val="20"/>
          <w:szCs w:val="20"/>
        </w:rPr>
        <w:t xml:space="preserve"> ($</w:t>
      </w:r>
      <w:r w:rsidR="002B2EB8">
        <w:rPr>
          <w:rFonts w:ascii="Arial" w:eastAsia="Times New Roman" w:hAnsi="Arial" w:cs="Arial"/>
          <w:sz w:val="20"/>
          <w:szCs w:val="20"/>
        </w:rPr>
        <w:t>40,000</w:t>
      </w:r>
      <w:r w:rsidR="00AD0C18">
        <w:rPr>
          <w:rFonts w:ascii="Arial" w:eastAsia="Times New Roman" w:hAnsi="Arial" w:cs="Arial"/>
          <w:sz w:val="20"/>
          <w:szCs w:val="20"/>
        </w:rPr>
        <w:t xml:space="preserve"> during build</w:t>
      </w:r>
      <w:r w:rsidR="00677445">
        <w:rPr>
          <w:rFonts w:ascii="Arial" w:eastAsia="Times New Roman" w:hAnsi="Arial" w:cs="Arial"/>
          <w:sz w:val="20"/>
          <w:szCs w:val="20"/>
        </w:rPr>
        <w:t xml:space="preserve"> alone</w:t>
      </w:r>
      <w:r w:rsidR="002B2EB8">
        <w:rPr>
          <w:rFonts w:ascii="Arial" w:eastAsia="Times New Roman" w:hAnsi="Arial" w:cs="Arial"/>
          <w:sz w:val="20"/>
          <w:szCs w:val="20"/>
        </w:rPr>
        <w:t>) in production labor</w:t>
      </w:r>
      <w:r w:rsidR="00AD0C18">
        <w:rPr>
          <w:rFonts w:ascii="Arial" w:eastAsia="Times New Roman" w:hAnsi="Arial" w:cs="Arial"/>
          <w:sz w:val="20"/>
          <w:szCs w:val="20"/>
        </w:rPr>
        <w:t xml:space="preserve"> and </w:t>
      </w:r>
      <w:r w:rsidR="00C50A17">
        <w:rPr>
          <w:rFonts w:ascii="Arial" w:eastAsia="Times New Roman" w:hAnsi="Arial" w:cs="Arial"/>
          <w:sz w:val="20"/>
          <w:szCs w:val="20"/>
        </w:rPr>
        <w:t xml:space="preserve">developed </w:t>
      </w:r>
      <w:r w:rsidR="00A02138">
        <w:rPr>
          <w:rFonts w:ascii="Arial" w:eastAsia="Times New Roman" w:hAnsi="Arial" w:cs="Arial"/>
          <w:sz w:val="20"/>
          <w:szCs w:val="20"/>
        </w:rPr>
        <w:t>repair</w:t>
      </w:r>
      <w:r w:rsidR="00C50A17">
        <w:rPr>
          <w:rFonts w:ascii="Arial" w:eastAsia="Times New Roman" w:hAnsi="Arial" w:cs="Arial"/>
          <w:sz w:val="20"/>
          <w:szCs w:val="20"/>
        </w:rPr>
        <w:t xml:space="preserve"> solution that prevented </w:t>
      </w:r>
      <w:r w:rsidR="007C2430">
        <w:rPr>
          <w:rFonts w:ascii="Arial" w:eastAsia="Times New Roman" w:hAnsi="Arial" w:cs="Arial"/>
          <w:sz w:val="20"/>
          <w:szCs w:val="20"/>
        </w:rPr>
        <w:t>around 100</w:t>
      </w:r>
      <w:r w:rsidR="003F309C">
        <w:rPr>
          <w:rFonts w:ascii="Arial" w:eastAsia="Times New Roman" w:hAnsi="Arial" w:cs="Arial"/>
          <w:sz w:val="20"/>
          <w:szCs w:val="20"/>
        </w:rPr>
        <w:t xml:space="preserve"> frames returning to factory.</w:t>
      </w:r>
      <w:r w:rsidR="007C2430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</w:p>
    <w:p w14:paraId="31A9D8E9" w14:textId="383C3BEA" w:rsidR="006969A0" w:rsidRDefault="006969A0" w:rsidP="006969A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Reduced </w:t>
      </w:r>
      <w:r w:rsidRPr="004551E4">
        <w:rPr>
          <w:rFonts w:ascii="Arial" w:eastAsia="Times New Roman" w:hAnsi="Arial" w:cs="Arial"/>
          <w:sz w:val="20"/>
          <w:szCs w:val="20"/>
        </w:rPr>
        <w:t>pre-</w:t>
      </w:r>
      <w:r>
        <w:rPr>
          <w:rFonts w:ascii="Arial" w:eastAsia="Times New Roman" w:hAnsi="Arial" w:cs="Arial"/>
          <w:sz w:val="20"/>
          <w:szCs w:val="20"/>
        </w:rPr>
        <w:t xml:space="preserve">production </w:t>
      </w:r>
      <w:r w:rsidRPr="004551E4">
        <w:rPr>
          <w:rFonts w:ascii="Arial" w:eastAsia="Times New Roman" w:hAnsi="Arial" w:cs="Arial"/>
          <w:sz w:val="20"/>
          <w:szCs w:val="20"/>
        </w:rPr>
        <w:t>wire harness failures across 80+ machines by collaborating with suppliers and design engineers to identify and correct</w:t>
      </w:r>
      <w:r>
        <w:rPr>
          <w:rFonts w:ascii="Arial" w:eastAsia="Times New Roman" w:hAnsi="Arial" w:cs="Arial"/>
          <w:sz w:val="20"/>
          <w:szCs w:val="20"/>
        </w:rPr>
        <w:t xml:space="preserve"> defects in</w:t>
      </w:r>
      <w:r w:rsidRPr="004551E4">
        <w:rPr>
          <w:rFonts w:ascii="Arial" w:eastAsia="Times New Roman" w:hAnsi="Arial" w:cs="Arial"/>
          <w:sz w:val="20"/>
          <w:szCs w:val="20"/>
        </w:rPr>
        <w:t xml:space="preserve"> intermittent</w:t>
      </w:r>
      <w:r>
        <w:rPr>
          <w:rFonts w:ascii="Arial" w:eastAsia="Times New Roman" w:hAnsi="Arial" w:cs="Arial"/>
          <w:sz w:val="20"/>
          <w:szCs w:val="20"/>
        </w:rPr>
        <w:t xml:space="preserve">ly functioning </w:t>
      </w:r>
      <w:r w:rsidR="00975CE8">
        <w:rPr>
          <w:rFonts w:ascii="Arial" w:eastAsia="Times New Roman" w:hAnsi="Arial" w:cs="Arial"/>
          <w:sz w:val="20"/>
          <w:szCs w:val="20"/>
        </w:rPr>
        <w:t>e</w:t>
      </w:r>
      <w:r w:rsidRPr="004551E4">
        <w:rPr>
          <w:rFonts w:ascii="Arial" w:eastAsia="Times New Roman" w:hAnsi="Arial" w:cs="Arial"/>
          <w:sz w:val="20"/>
          <w:szCs w:val="20"/>
        </w:rPr>
        <w:t xml:space="preserve">thernet cable, </w:t>
      </w:r>
      <w:r w:rsidR="00975CE8">
        <w:rPr>
          <w:rFonts w:ascii="Arial" w:eastAsia="Times New Roman" w:hAnsi="Arial" w:cs="Arial"/>
          <w:sz w:val="20"/>
          <w:szCs w:val="20"/>
        </w:rPr>
        <w:t>forward perception</w:t>
      </w:r>
      <w:r w:rsidRPr="004551E4">
        <w:rPr>
          <w:rFonts w:ascii="Arial" w:eastAsia="Times New Roman" w:hAnsi="Arial" w:cs="Arial"/>
          <w:sz w:val="20"/>
          <w:szCs w:val="20"/>
        </w:rPr>
        <w:t xml:space="preserve"> </w:t>
      </w:r>
      <w:r w:rsidR="00CB6A6E">
        <w:rPr>
          <w:rFonts w:ascii="Arial" w:eastAsia="Times New Roman" w:hAnsi="Arial" w:cs="Arial"/>
          <w:sz w:val="20"/>
          <w:szCs w:val="20"/>
        </w:rPr>
        <w:t xml:space="preserve">camera </w:t>
      </w:r>
      <w:r w:rsidRPr="004551E4">
        <w:rPr>
          <w:rFonts w:ascii="Arial" w:eastAsia="Times New Roman" w:hAnsi="Arial" w:cs="Arial"/>
          <w:sz w:val="20"/>
          <w:szCs w:val="20"/>
        </w:rPr>
        <w:t>harness</w:t>
      </w:r>
      <w:r>
        <w:rPr>
          <w:rFonts w:ascii="Arial" w:eastAsia="Times New Roman" w:hAnsi="Arial" w:cs="Arial"/>
          <w:sz w:val="20"/>
          <w:szCs w:val="20"/>
        </w:rPr>
        <w:t>es</w:t>
      </w:r>
      <w:r w:rsidRPr="004551E4">
        <w:rPr>
          <w:rFonts w:ascii="Arial" w:eastAsia="Times New Roman" w:hAnsi="Arial" w:cs="Arial"/>
          <w:sz w:val="20"/>
          <w:szCs w:val="20"/>
        </w:rPr>
        <w:t>, and transmission harness</w:t>
      </w:r>
      <w:r>
        <w:rPr>
          <w:rFonts w:ascii="Arial" w:eastAsia="Times New Roman" w:hAnsi="Arial" w:cs="Arial"/>
          <w:sz w:val="20"/>
          <w:szCs w:val="20"/>
        </w:rPr>
        <w:t>es</w:t>
      </w:r>
      <w:r w:rsidRPr="004551E4">
        <w:rPr>
          <w:rFonts w:ascii="Arial" w:eastAsia="Times New Roman" w:hAnsi="Arial" w:cs="Arial"/>
          <w:sz w:val="20"/>
          <w:szCs w:val="20"/>
        </w:rPr>
        <w:t xml:space="preserve"> before </w:t>
      </w:r>
      <w:r>
        <w:rPr>
          <w:rFonts w:ascii="Arial" w:eastAsia="Times New Roman" w:hAnsi="Arial" w:cs="Arial"/>
          <w:sz w:val="20"/>
          <w:szCs w:val="20"/>
        </w:rPr>
        <w:t xml:space="preserve">machines </w:t>
      </w:r>
      <w:r w:rsidRPr="004551E4">
        <w:rPr>
          <w:rFonts w:ascii="Arial" w:eastAsia="Times New Roman" w:hAnsi="Arial" w:cs="Arial"/>
          <w:sz w:val="20"/>
          <w:szCs w:val="20"/>
        </w:rPr>
        <w:t xml:space="preserve">left the factory. Resolved 200+ </w:t>
      </w:r>
      <w:r w:rsidR="00CB6A6E">
        <w:rPr>
          <w:rFonts w:ascii="Arial" w:eastAsia="Times New Roman" w:hAnsi="Arial" w:cs="Arial"/>
          <w:sz w:val="20"/>
          <w:szCs w:val="20"/>
        </w:rPr>
        <w:t>non-conformances</w:t>
      </w:r>
      <w:r w:rsidRPr="004551E4">
        <w:rPr>
          <w:rFonts w:ascii="Arial" w:eastAsia="Times New Roman" w:hAnsi="Arial" w:cs="Arial"/>
          <w:sz w:val="20"/>
          <w:szCs w:val="20"/>
        </w:rPr>
        <w:t xml:space="preserve"> and ~500 field events; reduced repeat issues by 50%</w:t>
      </w:r>
      <w:r>
        <w:rPr>
          <w:rFonts w:ascii="Arial" w:eastAsia="Times New Roman" w:hAnsi="Arial" w:cs="Arial"/>
          <w:sz w:val="20"/>
          <w:szCs w:val="20"/>
        </w:rPr>
        <w:t xml:space="preserve"> over the years</w:t>
      </w:r>
      <w:r w:rsidRPr="004551E4">
        <w:rPr>
          <w:rFonts w:ascii="Arial" w:eastAsia="Times New Roman" w:hAnsi="Arial" w:cs="Arial"/>
          <w:sz w:val="20"/>
          <w:szCs w:val="20"/>
        </w:rPr>
        <w:t>.</w:t>
      </w:r>
    </w:p>
    <w:p w14:paraId="7CC09298" w14:textId="2108CE9C" w:rsidR="009D2BFB" w:rsidRPr="004551E4" w:rsidRDefault="009D2BFB" w:rsidP="009D2BFB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551E4">
        <w:rPr>
          <w:rFonts w:ascii="Arial" w:eastAsia="Times New Roman" w:hAnsi="Arial" w:cs="Arial"/>
          <w:sz w:val="20"/>
          <w:szCs w:val="20"/>
        </w:rPr>
        <w:t xml:space="preserve">Established the first-ever Verification Build process for wire harness programs, proactively segregating 10 current-product issues </w:t>
      </w:r>
      <w:r>
        <w:rPr>
          <w:rFonts w:ascii="Arial" w:eastAsia="Times New Roman" w:hAnsi="Arial" w:cs="Arial"/>
          <w:sz w:val="20"/>
          <w:szCs w:val="20"/>
        </w:rPr>
        <w:t xml:space="preserve">from </w:t>
      </w:r>
      <w:r w:rsidR="00A02138">
        <w:rPr>
          <w:rFonts w:ascii="Arial" w:eastAsia="Times New Roman" w:hAnsi="Arial" w:cs="Arial"/>
          <w:sz w:val="20"/>
          <w:szCs w:val="20"/>
        </w:rPr>
        <w:t>product development</w:t>
      </w:r>
      <w:r w:rsidR="00D574E4">
        <w:rPr>
          <w:rFonts w:ascii="Arial" w:eastAsia="Times New Roman" w:hAnsi="Arial" w:cs="Arial"/>
          <w:sz w:val="20"/>
          <w:szCs w:val="20"/>
        </w:rPr>
        <w:t xml:space="preserve"> process</w:t>
      </w:r>
      <w:r>
        <w:rPr>
          <w:rFonts w:ascii="Arial" w:eastAsia="Times New Roman" w:hAnsi="Arial" w:cs="Arial"/>
          <w:sz w:val="20"/>
          <w:szCs w:val="20"/>
        </w:rPr>
        <w:t xml:space="preserve"> issues </w:t>
      </w:r>
      <w:r w:rsidRPr="004551E4">
        <w:rPr>
          <w:rFonts w:ascii="Arial" w:eastAsia="Times New Roman" w:hAnsi="Arial" w:cs="Arial"/>
          <w:sz w:val="20"/>
          <w:szCs w:val="20"/>
        </w:rPr>
        <w:t>and influencing cross-functional teams without direct authority to remediate them before production builds.</w:t>
      </w:r>
    </w:p>
    <w:p w14:paraId="2D0276EF" w14:textId="3C6708CA" w:rsidR="00CB616F" w:rsidRDefault="00FB1CB3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R</w:t>
      </w:r>
      <w:r w:rsidR="003D5E98">
        <w:rPr>
          <w:rFonts w:ascii="Arial" w:eastAsia="Times New Roman" w:hAnsi="Arial" w:cs="Arial"/>
          <w:sz w:val="20"/>
          <w:szCs w:val="20"/>
        </w:rPr>
        <w:t>educed</w:t>
      </w:r>
      <w:r w:rsidR="00D50687">
        <w:rPr>
          <w:rFonts w:ascii="Arial" w:eastAsia="Times New Roman" w:hAnsi="Arial" w:cs="Arial"/>
          <w:sz w:val="20"/>
          <w:szCs w:val="20"/>
        </w:rPr>
        <w:t xml:space="preserve"> sensor related repeat issue by 90%</w:t>
      </w:r>
      <w:r w:rsidR="00D32F6A">
        <w:rPr>
          <w:rFonts w:ascii="Arial" w:eastAsia="Times New Roman" w:hAnsi="Arial" w:cs="Arial"/>
          <w:sz w:val="20"/>
          <w:szCs w:val="20"/>
        </w:rPr>
        <w:t xml:space="preserve"> over 4 years</w:t>
      </w:r>
      <w:r w:rsidR="00D50687">
        <w:rPr>
          <w:rFonts w:ascii="Arial" w:eastAsia="Times New Roman" w:hAnsi="Arial" w:cs="Arial"/>
          <w:sz w:val="20"/>
          <w:szCs w:val="20"/>
        </w:rPr>
        <w:t xml:space="preserve"> on the </w:t>
      </w:r>
      <w:r w:rsidR="00D32F6A">
        <w:rPr>
          <w:rFonts w:ascii="Arial" w:eastAsia="Times New Roman" w:hAnsi="Arial" w:cs="Arial"/>
          <w:sz w:val="20"/>
          <w:szCs w:val="20"/>
        </w:rPr>
        <w:t>C</w:t>
      </w:r>
      <w:r w:rsidR="00D50687">
        <w:rPr>
          <w:rFonts w:ascii="Arial" w:eastAsia="Times New Roman" w:hAnsi="Arial" w:cs="Arial"/>
          <w:sz w:val="20"/>
          <w:szCs w:val="20"/>
        </w:rPr>
        <w:t>om</w:t>
      </w:r>
      <w:r w:rsidR="00790677">
        <w:rPr>
          <w:rFonts w:ascii="Arial" w:eastAsia="Times New Roman" w:hAnsi="Arial" w:cs="Arial"/>
          <w:sz w:val="20"/>
          <w:szCs w:val="20"/>
        </w:rPr>
        <w:t xml:space="preserve">bine and </w:t>
      </w:r>
      <w:r w:rsidR="00CB6A6E">
        <w:rPr>
          <w:rFonts w:ascii="Arial" w:eastAsia="Times New Roman" w:hAnsi="Arial" w:cs="Arial"/>
          <w:sz w:val="20"/>
          <w:szCs w:val="20"/>
        </w:rPr>
        <w:t>front-end</w:t>
      </w:r>
      <w:r w:rsidR="00D574E4">
        <w:rPr>
          <w:rFonts w:ascii="Arial" w:eastAsia="Times New Roman" w:hAnsi="Arial" w:cs="Arial"/>
          <w:sz w:val="20"/>
          <w:szCs w:val="20"/>
        </w:rPr>
        <w:t xml:space="preserve"> equipment</w:t>
      </w:r>
      <w:r w:rsidR="00790677">
        <w:rPr>
          <w:rFonts w:ascii="Arial" w:eastAsia="Times New Roman" w:hAnsi="Arial" w:cs="Arial"/>
          <w:sz w:val="20"/>
          <w:szCs w:val="20"/>
        </w:rPr>
        <w:t xml:space="preserve"> programs by executing 23 various sensor application review</w:t>
      </w:r>
      <w:r w:rsidR="00D32F6A">
        <w:rPr>
          <w:rFonts w:ascii="Arial" w:eastAsia="Times New Roman" w:hAnsi="Arial" w:cs="Arial"/>
          <w:sz w:val="20"/>
          <w:szCs w:val="20"/>
        </w:rPr>
        <w:t xml:space="preserve"> meetings</w:t>
      </w:r>
      <w:r w:rsidR="00532C5B">
        <w:rPr>
          <w:rFonts w:ascii="Arial" w:eastAsia="Times New Roman" w:hAnsi="Arial" w:cs="Arial"/>
          <w:sz w:val="20"/>
          <w:szCs w:val="20"/>
        </w:rPr>
        <w:t xml:space="preserve"> that included multi-decade team</w:t>
      </w:r>
      <w:r w:rsidR="00790677">
        <w:rPr>
          <w:rFonts w:ascii="Arial" w:eastAsia="Times New Roman" w:hAnsi="Arial" w:cs="Arial"/>
          <w:sz w:val="20"/>
          <w:szCs w:val="20"/>
        </w:rPr>
        <w:t xml:space="preserve"> </w:t>
      </w:r>
      <w:r w:rsidR="00532C5B">
        <w:rPr>
          <w:rFonts w:ascii="Arial" w:eastAsia="Times New Roman" w:hAnsi="Arial" w:cs="Arial"/>
          <w:sz w:val="20"/>
          <w:szCs w:val="20"/>
        </w:rPr>
        <w:t xml:space="preserve">members and </w:t>
      </w:r>
      <w:r w:rsidR="0038475F">
        <w:rPr>
          <w:rFonts w:ascii="Arial" w:eastAsia="Times New Roman" w:hAnsi="Arial" w:cs="Arial"/>
          <w:sz w:val="20"/>
          <w:szCs w:val="20"/>
        </w:rPr>
        <w:t xml:space="preserve">suppliers </w:t>
      </w:r>
      <w:r w:rsidR="00790677">
        <w:rPr>
          <w:rFonts w:ascii="Arial" w:eastAsia="Times New Roman" w:hAnsi="Arial" w:cs="Arial"/>
          <w:sz w:val="20"/>
          <w:szCs w:val="20"/>
        </w:rPr>
        <w:t>on 126 sensors</w:t>
      </w:r>
      <w:r w:rsidR="00D50008">
        <w:rPr>
          <w:rFonts w:ascii="Arial" w:eastAsia="Times New Roman" w:hAnsi="Arial" w:cs="Arial"/>
          <w:sz w:val="20"/>
          <w:szCs w:val="20"/>
        </w:rPr>
        <w:t xml:space="preserve">, and </w:t>
      </w:r>
      <w:r w:rsidR="007D613E">
        <w:rPr>
          <w:rFonts w:ascii="Arial" w:eastAsia="Times New Roman" w:hAnsi="Arial" w:cs="Arial"/>
          <w:sz w:val="20"/>
          <w:szCs w:val="20"/>
        </w:rPr>
        <w:t xml:space="preserve">processed </w:t>
      </w:r>
      <w:r w:rsidR="00D50008">
        <w:rPr>
          <w:rFonts w:ascii="Arial" w:eastAsia="Times New Roman" w:hAnsi="Arial" w:cs="Arial"/>
          <w:sz w:val="20"/>
          <w:szCs w:val="20"/>
        </w:rPr>
        <w:t>250+ parts evaluation conducting</w:t>
      </w:r>
      <w:r w:rsidR="007D613E">
        <w:rPr>
          <w:rFonts w:ascii="Arial" w:eastAsia="Times New Roman" w:hAnsi="Arial" w:cs="Arial"/>
          <w:sz w:val="20"/>
          <w:szCs w:val="20"/>
        </w:rPr>
        <w:t xml:space="preserve"> </w:t>
      </w:r>
      <w:r w:rsidR="00D574E4">
        <w:rPr>
          <w:rFonts w:ascii="Arial" w:eastAsia="Times New Roman" w:hAnsi="Arial" w:cs="Arial"/>
          <w:sz w:val="20"/>
          <w:szCs w:val="20"/>
        </w:rPr>
        <w:t>development</w:t>
      </w:r>
      <w:r w:rsidR="00074845">
        <w:rPr>
          <w:rFonts w:ascii="Arial" w:eastAsia="Times New Roman" w:hAnsi="Arial" w:cs="Arial"/>
          <w:sz w:val="20"/>
          <w:szCs w:val="20"/>
        </w:rPr>
        <w:t xml:space="preserve"> pr</w:t>
      </w:r>
      <w:r w:rsidR="009B6B64">
        <w:rPr>
          <w:rFonts w:ascii="Arial" w:eastAsia="Times New Roman" w:hAnsi="Arial" w:cs="Arial"/>
          <w:sz w:val="20"/>
          <w:szCs w:val="20"/>
        </w:rPr>
        <w:t>ocesses, covering speed, temperature, pressure, position, and proximity sensors.</w:t>
      </w:r>
    </w:p>
    <w:p w14:paraId="1B060332" w14:textId="77777777" w:rsidR="006B0BD3" w:rsidRPr="00DA1805" w:rsidRDefault="005D34D8" w:rsidP="00B27BEE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Module Leader, Quality Services,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bookmarkStart w:id="0" w:name="_Hlk30766389"/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 w:rsidRP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>(Combines),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USA</w:t>
      </w:r>
      <w:bookmarkEnd w:id="0"/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.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2016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2017</w:t>
      </w:r>
    </w:p>
    <w:p w14:paraId="6553C2CD" w14:textId="56497522" w:rsidR="005D34D8" w:rsidRDefault="00D55478" w:rsidP="00800CA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FD5D00">
        <w:rPr>
          <w:rFonts w:ascii="Arial" w:eastAsia="Times New Roman" w:hAnsi="Arial" w:cs="Arial"/>
          <w:sz w:val="20"/>
          <w:szCs w:val="20"/>
        </w:rPr>
        <w:t xml:space="preserve">Implemented 100% cross-training of Combine and </w:t>
      </w:r>
      <w:r w:rsidR="00D574E4">
        <w:rPr>
          <w:rFonts w:ascii="Arial" w:eastAsia="Times New Roman" w:hAnsi="Arial" w:cs="Arial"/>
          <w:sz w:val="20"/>
          <w:szCs w:val="20"/>
        </w:rPr>
        <w:t>front-end equipment</w:t>
      </w:r>
      <w:r w:rsidRPr="00FD5D00">
        <w:rPr>
          <w:rFonts w:ascii="Arial" w:eastAsia="Times New Roman" w:hAnsi="Arial" w:cs="Arial"/>
          <w:sz w:val="20"/>
          <w:szCs w:val="20"/>
        </w:rPr>
        <w:t xml:space="preserve"> line inspectors for the first time in HX history, eliminating overtime violations and</w:t>
      </w:r>
      <w:r w:rsidR="00FD5D00" w:rsidRPr="00FD5D00">
        <w:rPr>
          <w:rFonts w:ascii="Arial" w:eastAsia="Times New Roman" w:hAnsi="Arial" w:cs="Arial"/>
          <w:sz w:val="20"/>
          <w:szCs w:val="20"/>
        </w:rPr>
        <w:t xml:space="preserve"> </w:t>
      </w:r>
      <w:r w:rsidRPr="00FD5D00">
        <w:rPr>
          <w:rFonts w:ascii="Arial" w:eastAsia="Times New Roman" w:hAnsi="Arial" w:cs="Arial"/>
          <w:sz w:val="20"/>
          <w:szCs w:val="20"/>
        </w:rPr>
        <w:t>saving ~$30,000 per year during multi-shift factory operations.</w:t>
      </w:r>
    </w:p>
    <w:p w14:paraId="6940944D" w14:textId="5DF3F7D1" w:rsidR="007F4547" w:rsidRPr="00D55478" w:rsidRDefault="007F4547" w:rsidP="007F454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D55478">
        <w:rPr>
          <w:rFonts w:ascii="Arial" w:eastAsia="Times New Roman" w:hAnsi="Arial" w:cs="Arial"/>
          <w:sz w:val="20"/>
          <w:szCs w:val="20"/>
        </w:rPr>
        <w:t>Led a 35</w:t>
      </w:r>
      <w:r>
        <w:rPr>
          <w:rFonts w:ascii="Arial" w:eastAsia="Times New Roman" w:hAnsi="Arial" w:cs="Arial"/>
          <w:sz w:val="20"/>
          <w:szCs w:val="20"/>
        </w:rPr>
        <w:t>-</w:t>
      </w:r>
      <w:r w:rsidRPr="00D55478">
        <w:rPr>
          <w:rFonts w:ascii="Arial" w:eastAsia="Times New Roman" w:hAnsi="Arial" w:cs="Arial"/>
          <w:sz w:val="20"/>
          <w:szCs w:val="20"/>
        </w:rPr>
        <w:t>inspector</w:t>
      </w:r>
      <w:r>
        <w:rPr>
          <w:rFonts w:ascii="Arial" w:eastAsia="Times New Roman" w:hAnsi="Arial" w:cs="Arial"/>
          <w:sz w:val="20"/>
          <w:szCs w:val="20"/>
        </w:rPr>
        <w:t xml:space="preserve"> team </w:t>
      </w:r>
      <w:r w:rsidRPr="00D55478">
        <w:rPr>
          <w:rFonts w:ascii="Arial" w:eastAsia="Times New Roman" w:hAnsi="Arial" w:cs="Arial"/>
          <w:sz w:val="20"/>
          <w:szCs w:val="20"/>
        </w:rPr>
        <w:t>across multiple shifts</w:t>
      </w:r>
      <w:r w:rsidR="00683DA9">
        <w:rPr>
          <w:rFonts w:ascii="Arial" w:eastAsia="Times New Roman" w:hAnsi="Arial" w:cs="Arial"/>
          <w:sz w:val="20"/>
          <w:szCs w:val="20"/>
        </w:rPr>
        <w:t>; reduced absenteeism</w:t>
      </w:r>
      <w:r w:rsidR="001B5036">
        <w:rPr>
          <w:rFonts w:ascii="Arial" w:eastAsia="Times New Roman" w:hAnsi="Arial" w:cs="Arial"/>
          <w:sz w:val="20"/>
          <w:szCs w:val="20"/>
        </w:rPr>
        <w:t xml:space="preserve"> related production disruptions by </w:t>
      </w:r>
      <w:r w:rsidRPr="00D55478">
        <w:rPr>
          <w:rFonts w:ascii="Arial" w:eastAsia="Times New Roman" w:hAnsi="Arial" w:cs="Arial"/>
          <w:sz w:val="20"/>
          <w:szCs w:val="20"/>
        </w:rPr>
        <w:t xml:space="preserve">~20% </w:t>
      </w:r>
      <w:r w:rsidR="00412B63">
        <w:rPr>
          <w:rFonts w:ascii="Arial" w:eastAsia="Times New Roman" w:hAnsi="Arial" w:cs="Arial"/>
          <w:sz w:val="20"/>
          <w:szCs w:val="20"/>
        </w:rPr>
        <w:t>by building a</w:t>
      </w:r>
      <w:r w:rsidRPr="00D55478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semi-automated staff</w:t>
      </w:r>
      <w:r w:rsidR="00412B63">
        <w:rPr>
          <w:rFonts w:ascii="Arial" w:eastAsia="Times New Roman" w:hAnsi="Arial" w:cs="Arial"/>
          <w:sz w:val="20"/>
          <w:szCs w:val="20"/>
        </w:rPr>
        <w:t>ing model</w:t>
      </w:r>
      <w:r w:rsidR="00F43AB2">
        <w:rPr>
          <w:rFonts w:ascii="Arial" w:eastAsia="Times New Roman" w:hAnsi="Arial" w:cs="Arial"/>
          <w:sz w:val="20"/>
          <w:szCs w:val="20"/>
        </w:rPr>
        <w:t xml:space="preserve"> that matched inspector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F43AB2">
        <w:rPr>
          <w:rFonts w:ascii="Arial" w:eastAsia="Times New Roman" w:hAnsi="Arial" w:cs="Arial"/>
          <w:sz w:val="20"/>
          <w:szCs w:val="20"/>
        </w:rPr>
        <w:t xml:space="preserve">qualifications to line requirement </w:t>
      </w:r>
      <w:r w:rsidR="00902233">
        <w:rPr>
          <w:rFonts w:ascii="Arial" w:eastAsia="Times New Roman" w:hAnsi="Arial" w:cs="Arial"/>
          <w:sz w:val="20"/>
          <w:szCs w:val="20"/>
        </w:rPr>
        <w:t xml:space="preserve">in real time </w:t>
      </w:r>
      <w:r>
        <w:rPr>
          <w:rFonts w:ascii="Arial" w:eastAsia="Times New Roman" w:hAnsi="Arial" w:cs="Arial"/>
          <w:sz w:val="20"/>
          <w:szCs w:val="20"/>
        </w:rPr>
        <w:t>at H</w:t>
      </w:r>
      <w:r w:rsidR="00152251">
        <w:rPr>
          <w:rFonts w:ascii="Arial" w:eastAsia="Times New Roman" w:hAnsi="Arial" w:cs="Arial"/>
          <w:sz w:val="20"/>
          <w:szCs w:val="20"/>
        </w:rPr>
        <w:t>arvester Works</w:t>
      </w:r>
      <w:r w:rsidRPr="00D55478">
        <w:rPr>
          <w:rFonts w:ascii="Arial" w:eastAsia="Times New Roman" w:hAnsi="Arial" w:cs="Arial"/>
          <w:sz w:val="20"/>
          <w:szCs w:val="20"/>
        </w:rPr>
        <w:t>.</w:t>
      </w:r>
    </w:p>
    <w:p w14:paraId="596527BC" w14:textId="730A9983" w:rsidR="006B0BD3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="00206BEF">
        <w:rPr>
          <w:rFonts w:ascii="Arial" w:eastAsia="Times New Roman" w:hAnsi="Arial" w:cs="Arial"/>
          <w:i/>
          <w:sz w:val="20"/>
          <w:szCs w:val="20"/>
        </w:rPr>
        <w:t>OF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P, </w:t>
      </w:r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(Combines)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             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2014 – 2016</w:t>
      </w:r>
    </w:p>
    <w:p w14:paraId="549FF8F7" w14:textId="75638C14" w:rsidR="00CB6A6E" w:rsidRPr="00CB6A6E" w:rsidRDefault="000E0013" w:rsidP="00E86B9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CB6A6E">
        <w:rPr>
          <w:rFonts w:ascii="Arial" w:eastAsia="Times New Roman" w:hAnsi="Arial" w:cs="Arial"/>
          <w:sz w:val="20"/>
          <w:szCs w:val="20"/>
        </w:rPr>
        <w:t>Estimated</w:t>
      </w:r>
      <w:r w:rsidR="007E6D3A" w:rsidRPr="00CB6A6E">
        <w:rPr>
          <w:rFonts w:ascii="Arial" w:eastAsia="Times New Roman" w:hAnsi="Arial" w:cs="Arial"/>
          <w:sz w:val="20"/>
          <w:szCs w:val="20"/>
        </w:rPr>
        <w:t xml:space="preserve"> </w:t>
      </w:r>
      <w:r w:rsidRPr="00CB6A6E">
        <w:rPr>
          <w:rFonts w:ascii="Arial" w:eastAsia="Times New Roman" w:hAnsi="Arial" w:cs="Arial"/>
          <w:sz w:val="20"/>
          <w:szCs w:val="20"/>
        </w:rPr>
        <w:t>50% reduction of defects associated with the top 5 combine warranty issues</w:t>
      </w:r>
      <w:r w:rsidR="000F2F57" w:rsidRPr="00CB6A6E">
        <w:rPr>
          <w:rFonts w:ascii="Arial" w:eastAsia="Times New Roman" w:hAnsi="Arial" w:cs="Arial"/>
          <w:sz w:val="20"/>
          <w:szCs w:val="20"/>
        </w:rPr>
        <w:t xml:space="preserve"> including 80% reduction in ladder damage </w:t>
      </w:r>
      <w:r w:rsidR="00871DC2" w:rsidRPr="00CB6A6E">
        <w:rPr>
          <w:rFonts w:ascii="Arial" w:eastAsia="Times New Roman" w:hAnsi="Arial" w:cs="Arial"/>
          <w:sz w:val="20"/>
          <w:szCs w:val="20"/>
        </w:rPr>
        <w:t>by driving corrective actions across supplie</w:t>
      </w:r>
      <w:r w:rsidR="00CE3DBD" w:rsidRPr="00CB6A6E">
        <w:rPr>
          <w:rFonts w:ascii="Arial" w:eastAsia="Times New Roman" w:hAnsi="Arial" w:cs="Arial"/>
          <w:sz w:val="20"/>
          <w:szCs w:val="20"/>
        </w:rPr>
        <w:t>r</w:t>
      </w:r>
      <w:r w:rsidR="00871DC2" w:rsidRPr="00CB6A6E">
        <w:rPr>
          <w:rFonts w:ascii="Arial" w:eastAsia="Times New Roman" w:hAnsi="Arial" w:cs="Arial"/>
          <w:sz w:val="20"/>
          <w:szCs w:val="20"/>
        </w:rPr>
        <w:t xml:space="preserve">s and </w:t>
      </w:r>
      <w:r w:rsidR="00587779" w:rsidRPr="00CB6A6E">
        <w:rPr>
          <w:rFonts w:ascii="Arial" w:eastAsia="Times New Roman" w:hAnsi="Arial" w:cs="Arial"/>
          <w:sz w:val="20"/>
          <w:szCs w:val="20"/>
        </w:rPr>
        <w:t>cross-functional stakeholders in feeder departments</w:t>
      </w:r>
      <w:r w:rsidR="00CD6C9E" w:rsidRPr="00CB6A6E">
        <w:rPr>
          <w:rFonts w:ascii="Arial" w:eastAsia="Times New Roman" w:hAnsi="Arial" w:cs="Arial"/>
          <w:sz w:val="20"/>
          <w:szCs w:val="20"/>
        </w:rPr>
        <w:t>, reducing</w:t>
      </w:r>
      <w:r w:rsidR="004105AC" w:rsidRPr="00CB6A6E">
        <w:rPr>
          <w:rFonts w:ascii="Arial" w:eastAsia="Times New Roman" w:hAnsi="Arial" w:cs="Arial"/>
          <w:sz w:val="20"/>
          <w:szCs w:val="20"/>
        </w:rPr>
        <w:t xml:space="preserve"> warranty cost of </w:t>
      </w:r>
      <w:r w:rsidR="00A946D6" w:rsidRPr="00CB6A6E">
        <w:rPr>
          <w:rFonts w:ascii="Arial" w:eastAsia="Times New Roman" w:hAnsi="Arial" w:cs="Arial"/>
          <w:sz w:val="20"/>
          <w:szCs w:val="20"/>
        </w:rPr>
        <w:t xml:space="preserve">$ </w:t>
      </w:r>
      <w:r w:rsidR="006F3DE1" w:rsidRPr="00CB6A6E">
        <w:rPr>
          <w:rFonts w:ascii="Arial" w:eastAsia="Times New Roman" w:hAnsi="Arial" w:cs="Arial"/>
          <w:sz w:val="20"/>
          <w:szCs w:val="20"/>
        </w:rPr>
        <w:t>8</w:t>
      </w:r>
      <w:r w:rsidR="00A946D6" w:rsidRPr="00CB6A6E">
        <w:rPr>
          <w:rFonts w:ascii="Arial" w:eastAsia="Times New Roman" w:hAnsi="Arial" w:cs="Arial"/>
          <w:sz w:val="20"/>
          <w:szCs w:val="20"/>
        </w:rPr>
        <w:t>5,000/year for the products I worked with</w:t>
      </w:r>
      <w:r w:rsidR="00E46B54" w:rsidRPr="00CB6A6E">
        <w:rPr>
          <w:rFonts w:ascii="Arial" w:eastAsia="Times New Roman" w:hAnsi="Arial" w:cs="Arial"/>
          <w:sz w:val="20"/>
          <w:szCs w:val="20"/>
        </w:rPr>
        <w:t xml:space="preserve"> - including 80% ladder </w:t>
      </w:r>
      <w:r w:rsidR="00E46B54" w:rsidRPr="00CB6A6E">
        <w:rPr>
          <w:rFonts w:ascii="Arial" w:eastAsia="Times New Roman" w:hAnsi="Arial" w:cs="Arial"/>
          <w:sz w:val="20"/>
          <w:szCs w:val="20"/>
        </w:rPr>
        <w:lastRenderedPageBreak/>
        <w:t>damage reduction, auger engagement improvements, hydraulic valve leak elimination, and rear axle motor spindle failure prevention.</w:t>
      </w:r>
      <w:r w:rsidR="00CD6C9E" w:rsidRPr="00CB6A6E">
        <w:rPr>
          <w:rFonts w:ascii="Arial" w:eastAsia="Times New Roman" w:hAnsi="Arial" w:cs="Arial"/>
          <w:sz w:val="20"/>
          <w:szCs w:val="20"/>
        </w:rPr>
        <w:t xml:space="preserve"> </w:t>
      </w:r>
      <w:r w:rsidR="00587779" w:rsidRPr="00CB6A6E">
        <w:rPr>
          <w:rFonts w:ascii="Arial" w:eastAsia="Times New Roman" w:hAnsi="Arial" w:cs="Arial"/>
          <w:sz w:val="20"/>
          <w:szCs w:val="20"/>
        </w:rPr>
        <w:t xml:space="preserve"> </w:t>
      </w:r>
    </w:p>
    <w:p w14:paraId="6FBB750F" w14:textId="181F0C80" w:rsidR="002812FD" w:rsidRPr="00DA1805" w:rsidRDefault="00F020B5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Logistics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Engineer,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>J B Hunt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(Logistics Company)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Arkansas, USA         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680D9F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2013</w:t>
      </w:r>
      <w:bookmarkStart w:id="1" w:name="_Hlk29563023"/>
      <w:r w:rsidR="001F6750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814777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bookmarkEnd w:id="1"/>
      <w:r w:rsidR="00814777" w:rsidRPr="00DA1805">
        <w:rPr>
          <w:rFonts w:ascii="Arial" w:eastAsia="Times New Roman" w:hAnsi="Arial" w:cs="Arial"/>
          <w:i/>
          <w:sz w:val="20"/>
          <w:szCs w:val="20"/>
        </w:rPr>
        <w:t>2013</w:t>
      </w:r>
    </w:p>
    <w:p w14:paraId="1A819852" w14:textId="4BFC42F1" w:rsidR="00310540" w:rsidRPr="00310540" w:rsidRDefault="00D77BC2" w:rsidP="00551648">
      <w:pPr>
        <w:pStyle w:val="ListParagraph"/>
        <w:numPr>
          <w:ilvl w:val="0"/>
          <w:numId w:val="27"/>
        </w:numPr>
        <w:jc w:val="both"/>
      </w:pPr>
      <w:r w:rsidRPr="007055E1">
        <w:rPr>
          <w:rFonts w:ascii="Arial" w:eastAsia="Times New Roman" w:hAnsi="Arial" w:cs="Arial"/>
          <w:sz w:val="20"/>
          <w:szCs w:val="20"/>
        </w:rPr>
        <w:t xml:space="preserve">Delivered back-end cost update project </w:t>
      </w:r>
      <w:r w:rsidR="00203341">
        <w:rPr>
          <w:rFonts w:ascii="Arial" w:eastAsia="Times New Roman" w:hAnsi="Arial" w:cs="Arial"/>
          <w:sz w:val="20"/>
          <w:szCs w:val="20"/>
        </w:rPr>
        <w:t>for intermodal</w:t>
      </w:r>
      <w:r w:rsidR="00AD38D1">
        <w:rPr>
          <w:rFonts w:ascii="Arial" w:eastAsia="Times New Roman" w:hAnsi="Arial" w:cs="Arial"/>
          <w:sz w:val="20"/>
          <w:szCs w:val="20"/>
        </w:rPr>
        <w:t xml:space="preserve"> </w:t>
      </w:r>
      <w:r w:rsidRPr="007055E1">
        <w:rPr>
          <w:rFonts w:ascii="Arial" w:eastAsia="Times New Roman" w:hAnsi="Arial" w:cs="Arial"/>
          <w:sz w:val="20"/>
          <w:szCs w:val="20"/>
        </w:rPr>
        <w:t>logistical decision</w:t>
      </w:r>
      <w:r w:rsidR="00AD38D1">
        <w:rPr>
          <w:rFonts w:ascii="Arial" w:eastAsia="Times New Roman" w:hAnsi="Arial" w:cs="Arial"/>
          <w:sz w:val="20"/>
          <w:szCs w:val="20"/>
        </w:rPr>
        <w:t xml:space="preserve">s </w:t>
      </w:r>
      <w:r w:rsidR="00B80EF4">
        <w:rPr>
          <w:rFonts w:ascii="Arial" w:eastAsia="Times New Roman" w:hAnsi="Arial" w:cs="Arial"/>
          <w:sz w:val="20"/>
          <w:szCs w:val="20"/>
        </w:rPr>
        <w:t xml:space="preserve">with estimated savings of $250,000 </w:t>
      </w:r>
      <w:r w:rsidR="00366F0C">
        <w:rPr>
          <w:rFonts w:ascii="Arial" w:eastAsia="Times New Roman" w:hAnsi="Arial" w:cs="Arial"/>
          <w:sz w:val="20"/>
          <w:szCs w:val="20"/>
        </w:rPr>
        <w:t>to av</w:t>
      </w:r>
      <w:r w:rsidR="00F52C1F">
        <w:rPr>
          <w:rFonts w:ascii="Arial" w:eastAsia="Times New Roman" w:hAnsi="Arial" w:cs="Arial"/>
          <w:sz w:val="20"/>
          <w:szCs w:val="20"/>
        </w:rPr>
        <w:t xml:space="preserve">oid </w:t>
      </w:r>
      <w:r w:rsidR="00366F0C">
        <w:rPr>
          <w:rFonts w:ascii="Arial" w:eastAsia="Times New Roman" w:hAnsi="Arial" w:cs="Arial"/>
          <w:sz w:val="20"/>
          <w:szCs w:val="20"/>
        </w:rPr>
        <w:t xml:space="preserve">empty containers </w:t>
      </w:r>
      <w:r w:rsidR="00F52C1F">
        <w:rPr>
          <w:rFonts w:ascii="Arial" w:eastAsia="Times New Roman" w:hAnsi="Arial" w:cs="Arial"/>
          <w:sz w:val="20"/>
          <w:szCs w:val="20"/>
        </w:rPr>
        <w:t>h</w:t>
      </w:r>
      <w:r w:rsidR="00366F0C">
        <w:rPr>
          <w:rFonts w:ascii="Arial" w:eastAsia="Times New Roman" w:hAnsi="Arial" w:cs="Arial"/>
          <w:sz w:val="20"/>
          <w:szCs w:val="20"/>
        </w:rPr>
        <w:t>aul</w:t>
      </w:r>
      <w:r w:rsidR="00F52C1F">
        <w:rPr>
          <w:rFonts w:ascii="Arial" w:eastAsia="Times New Roman" w:hAnsi="Arial" w:cs="Arial"/>
          <w:sz w:val="20"/>
          <w:szCs w:val="20"/>
        </w:rPr>
        <w:t>ing</w:t>
      </w:r>
      <w:r w:rsidR="00366F0C">
        <w:rPr>
          <w:rFonts w:ascii="Arial" w:eastAsia="Times New Roman" w:hAnsi="Arial" w:cs="Arial"/>
          <w:sz w:val="20"/>
          <w:szCs w:val="20"/>
        </w:rPr>
        <w:t xml:space="preserve"> back to </w:t>
      </w:r>
      <w:r w:rsidR="00F52C1F">
        <w:rPr>
          <w:rFonts w:ascii="Arial" w:eastAsia="Times New Roman" w:hAnsi="Arial" w:cs="Arial"/>
          <w:sz w:val="20"/>
          <w:szCs w:val="20"/>
        </w:rPr>
        <w:t>departure</w:t>
      </w:r>
      <w:r w:rsidR="00366F0C">
        <w:rPr>
          <w:rFonts w:ascii="Arial" w:eastAsia="Times New Roman" w:hAnsi="Arial" w:cs="Arial"/>
          <w:sz w:val="20"/>
          <w:szCs w:val="20"/>
        </w:rPr>
        <w:t xml:space="preserve"> depot</w:t>
      </w:r>
      <w:r w:rsidRPr="007055E1">
        <w:rPr>
          <w:rFonts w:ascii="Arial" w:eastAsia="Times New Roman" w:hAnsi="Arial" w:cs="Arial"/>
          <w:sz w:val="20"/>
          <w:szCs w:val="20"/>
        </w:rPr>
        <w:t>.</w:t>
      </w:r>
    </w:p>
    <w:p w14:paraId="359B8CBE" w14:textId="6833144C" w:rsidR="002812FD" w:rsidRPr="00DA1805" w:rsidRDefault="001502B9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Project Manager,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Pella 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(Windows,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C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urtain wall, and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D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>oors)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</w:t>
      </w:r>
      <w:r w:rsidR="003B608A">
        <w:rPr>
          <w:rFonts w:ascii="Arial" w:eastAsia="Times New Roman" w:hAnsi="Arial" w:cs="Arial"/>
          <w:b w:val="0"/>
          <w:i/>
          <w:sz w:val="20"/>
          <w:szCs w:val="20"/>
        </w:rPr>
        <w:t>Missouri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1B3EB1">
        <w:rPr>
          <w:rFonts w:ascii="Arial" w:eastAsia="Times New Roman" w:hAnsi="Arial" w:cs="Arial"/>
          <w:b w:val="0"/>
          <w:i/>
          <w:sz w:val="20"/>
          <w:szCs w:val="20"/>
        </w:rPr>
        <w:t xml:space="preserve">      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2011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2012</w:t>
      </w:r>
    </w:p>
    <w:p w14:paraId="673FA952" w14:textId="231A68F7" w:rsidR="00F729F9" w:rsidRPr="00F729F9" w:rsidRDefault="003E53CD" w:rsidP="00F76E1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F729F9">
        <w:rPr>
          <w:rFonts w:ascii="Arial" w:hAnsi="Arial" w:cs="Arial"/>
          <w:b w:val="0"/>
          <w:color w:val="40382D"/>
          <w:sz w:val="20"/>
          <w:szCs w:val="20"/>
        </w:rPr>
        <w:t>Reduced daily part rejection by 20% on painted mullions and jambs (~$125,000/year savings) by revising and implementing preventive</w:t>
      </w:r>
      <w:r w:rsidR="00F729F9" w:rsidRPr="00F729F9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F729F9">
        <w:rPr>
          <w:rFonts w:ascii="Arial" w:hAnsi="Arial" w:cs="Arial"/>
          <w:b w:val="0"/>
          <w:color w:val="40382D"/>
          <w:sz w:val="20"/>
          <w:szCs w:val="20"/>
        </w:rPr>
        <w:t>maintenance plans for paint curing ovens and conveyor systems, targeting dust and flake deposition root causes.</w:t>
      </w:r>
    </w:p>
    <w:p w14:paraId="455E49A8" w14:textId="085C02B5" w:rsidR="00CE0350" w:rsidRDefault="004D5C71" w:rsidP="003E53C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>I</w:t>
      </w:r>
      <w:r w:rsidRPr="004D5C71">
        <w:rPr>
          <w:rFonts w:ascii="Arial" w:hAnsi="Arial" w:cs="Arial"/>
          <w:b w:val="0"/>
          <w:color w:val="40382D"/>
          <w:sz w:val="20"/>
          <w:szCs w:val="20"/>
        </w:rPr>
        <w:t>mproved product quality and reduced scuff-related rejection by 10% through new material stacking methods and revised operational guidelines for window and curtain wall assemblies</w:t>
      </w:r>
      <w:r w:rsidR="006142E4">
        <w:rPr>
          <w:rFonts w:ascii="Arial" w:hAnsi="Arial" w:cs="Arial"/>
          <w:b w:val="0"/>
          <w:color w:val="40382D"/>
          <w:sz w:val="20"/>
          <w:szCs w:val="20"/>
        </w:rPr>
        <w:t xml:space="preserve"> (</w:t>
      </w:r>
      <w:r w:rsidR="00666958">
        <w:rPr>
          <w:rFonts w:ascii="Arial" w:hAnsi="Arial" w:cs="Arial"/>
          <w:b w:val="0"/>
          <w:color w:val="40382D"/>
          <w:sz w:val="20"/>
          <w:szCs w:val="20"/>
        </w:rPr>
        <w:t>~$1000/day saving)</w:t>
      </w:r>
      <w:r w:rsidRPr="004D5C71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28CE64AA" w14:textId="77777777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Farm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Machinery Specialist,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Divi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s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ion of Agriculture, University of Arkansas</w:t>
      </w:r>
      <w:r w:rsidR="005336E7">
        <w:rPr>
          <w:rFonts w:ascii="Arial" w:eastAsia="Times New Roman" w:hAnsi="Arial" w:cs="Arial"/>
          <w:b w:val="0"/>
          <w:bCs/>
          <w:i/>
          <w:sz w:val="20"/>
          <w:szCs w:val="20"/>
        </w:rPr>
        <w:t>, USA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ab/>
        <w:t xml:space="preserve">              </w:t>
      </w:r>
      <w:r w:rsidR="00680D9F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  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2007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–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2011</w:t>
      </w:r>
    </w:p>
    <w:p w14:paraId="7B04DF6F" w14:textId="77777777" w:rsidR="00786BB1" w:rsidRDefault="00D026F2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86BB1">
        <w:rPr>
          <w:rFonts w:ascii="Arial" w:eastAsia="Times New Roman" w:hAnsi="Arial" w:cs="Arial"/>
          <w:sz w:val="20"/>
          <w:szCs w:val="20"/>
        </w:rPr>
        <w:t>Secured over $500,000 in grants as Principal Investigator and collaborator. Published 35+ peer-reviewed articles on precision agriculture</w:t>
      </w:r>
      <w:r w:rsidR="00154155" w:rsidRPr="00786BB1">
        <w:rPr>
          <w:rFonts w:ascii="Arial" w:eastAsia="Times New Roman" w:hAnsi="Arial" w:cs="Arial"/>
          <w:sz w:val="20"/>
          <w:szCs w:val="20"/>
        </w:rPr>
        <w:t xml:space="preserve"> </w:t>
      </w:r>
      <w:r w:rsidRPr="00786BB1">
        <w:rPr>
          <w:rFonts w:ascii="Arial" w:eastAsia="Times New Roman" w:hAnsi="Arial" w:cs="Arial"/>
          <w:sz w:val="20"/>
          <w:szCs w:val="20"/>
        </w:rPr>
        <w:t>and machinery performance, earning documented recognition from John Deere, USDA, Cotton Incorporated, and multiple universities.</w:t>
      </w:r>
    </w:p>
    <w:p w14:paraId="7F21354B" w14:textId="5E338F14" w:rsidR="00D026F2" w:rsidRPr="00786BB1" w:rsidRDefault="00D026F2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86BB1">
        <w:rPr>
          <w:rFonts w:ascii="Arial" w:eastAsia="Times New Roman" w:hAnsi="Arial" w:cs="Arial"/>
          <w:sz w:val="20"/>
          <w:szCs w:val="20"/>
        </w:rPr>
        <w:t>Obtained $50,000+ in funding for cotton picker soil compaction research and $40,000 for an ATV accident simulation project, identifying</w:t>
      </w:r>
      <w:r w:rsidR="00154155" w:rsidRPr="00786BB1">
        <w:rPr>
          <w:rFonts w:ascii="Arial" w:eastAsia="Times New Roman" w:hAnsi="Arial" w:cs="Arial"/>
          <w:sz w:val="20"/>
          <w:szCs w:val="20"/>
        </w:rPr>
        <w:t xml:space="preserve"> </w:t>
      </w:r>
      <w:r w:rsidRPr="00786BB1">
        <w:rPr>
          <w:rFonts w:ascii="Arial" w:eastAsia="Times New Roman" w:hAnsi="Arial" w:cs="Arial"/>
          <w:sz w:val="20"/>
          <w:szCs w:val="20"/>
        </w:rPr>
        <w:t>improvement opportunities for newly launched John Deere equipment and a collaborator agency in accident restoration.</w:t>
      </w:r>
    </w:p>
    <w:p w14:paraId="01301705" w14:textId="5EE30868" w:rsidR="001B344B" w:rsidRPr="00EF0C20" w:rsidRDefault="00D026F2" w:rsidP="0066293D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color w:val="40382D"/>
          <w:sz w:val="20"/>
          <w:szCs w:val="20"/>
        </w:rPr>
      </w:pPr>
      <w:r w:rsidRPr="00141680">
        <w:rPr>
          <w:rFonts w:ascii="Arial" w:eastAsia="Times New Roman" w:hAnsi="Arial" w:cs="Arial"/>
          <w:sz w:val="20"/>
          <w:szCs w:val="20"/>
        </w:rPr>
        <w:t xml:space="preserve">Planned and executed </w:t>
      </w:r>
      <w:r w:rsidR="003A7BF6">
        <w:rPr>
          <w:rFonts w:ascii="Arial" w:eastAsia="Times New Roman" w:hAnsi="Arial" w:cs="Arial"/>
          <w:sz w:val="20"/>
          <w:szCs w:val="20"/>
        </w:rPr>
        <w:t xml:space="preserve">3 </w:t>
      </w:r>
      <w:r w:rsidRPr="00141680">
        <w:rPr>
          <w:rFonts w:ascii="Arial" w:eastAsia="Times New Roman" w:hAnsi="Arial" w:cs="Arial"/>
          <w:sz w:val="20"/>
          <w:szCs w:val="20"/>
        </w:rPr>
        <w:t xml:space="preserve">educational and training programs </w:t>
      </w:r>
      <w:r w:rsidR="00C95606">
        <w:rPr>
          <w:rFonts w:ascii="Arial" w:eastAsia="Times New Roman" w:hAnsi="Arial" w:cs="Arial"/>
          <w:sz w:val="20"/>
          <w:szCs w:val="20"/>
        </w:rPr>
        <w:t>(</w:t>
      </w:r>
      <w:r w:rsidR="00FD7AE1">
        <w:rPr>
          <w:rFonts w:ascii="Arial" w:eastAsia="Times New Roman" w:hAnsi="Arial" w:cs="Arial"/>
          <w:sz w:val="20"/>
          <w:szCs w:val="20"/>
        </w:rPr>
        <w:t xml:space="preserve">machinery preparation, </w:t>
      </w:r>
      <w:r w:rsidRPr="00141680">
        <w:rPr>
          <w:rFonts w:ascii="Arial" w:eastAsia="Times New Roman" w:hAnsi="Arial" w:cs="Arial"/>
          <w:sz w:val="20"/>
          <w:szCs w:val="20"/>
        </w:rPr>
        <w:t>machinery</w:t>
      </w:r>
      <w:r w:rsidR="00FD7AE1">
        <w:rPr>
          <w:rFonts w:ascii="Arial" w:eastAsia="Times New Roman" w:hAnsi="Arial" w:cs="Arial"/>
          <w:sz w:val="20"/>
          <w:szCs w:val="20"/>
        </w:rPr>
        <w:t xml:space="preserve"> safety, a</w:t>
      </w:r>
      <w:r w:rsidRPr="00141680">
        <w:rPr>
          <w:rFonts w:ascii="Arial" w:eastAsia="Times New Roman" w:hAnsi="Arial" w:cs="Arial"/>
          <w:sz w:val="20"/>
          <w:szCs w:val="20"/>
        </w:rPr>
        <w:t xml:space="preserve">nd </w:t>
      </w:r>
      <w:r w:rsidR="00FD7AE1">
        <w:rPr>
          <w:rFonts w:ascii="Arial" w:eastAsia="Times New Roman" w:hAnsi="Arial" w:cs="Arial"/>
          <w:sz w:val="20"/>
          <w:szCs w:val="20"/>
        </w:rPr>
        <w:t xml:space="preserve">available </w:t>
      </w:r>
      <w:r w:rsidRPr="00141680">
        <w:rPr>
          <w:rFonts w:ascii="Arial" w:eastAsia="Times New Roman" w:hAnsi="Arial" w:cs="Arial"/>
          <w:sz w:val="20"/>
          <w:szCs w:val="20"/>
        </w:rPr>
        <w:t>precision ag technologies</w:t>
      </w:r>
      <w:r w:rsidR="00FD7AE1">
        <w:rPr>
          <w:rFonts w:ascii="Arial" w:eastAsia="Times New Roman" w:hAnsi="Arial" w:cs="Arial"/>
          <w:sz w:val="20"/>
          <w:szCs w:val="20"/>
        </w:rPr>
        <w:t>)</w:t>
      </w:r>
      <w:r w:rsidRPr="00141680">
        <w:rPr>
          <w:rFonts w:ascii="Arial" w:eastAsia="Times New Roman" w:hAnsi="Arial" w:cs="Arial"/>
          <w:sz w:val="20"/>
          <w:szCs w:val="20"/>
        </w:rPr>
        <w:t xml:space="preserve"> at local, regional, state, and</w:t>
      </w:r>
      <w:r w:rsidR="00154155" w:rsidRPr="00141680">
        <w:rPr>
          <w:rFonts w:ascii="Arial" w:eastAsia="Times New Roman" w:hAnsi="Arial" w:cs="Arial"/>
          <w:sz w:val="20"/>
          <w:szCs w:val="20"/>
        </w:rPr>
        <w:t xml:space="preserve"> </w:t>
      </w:r>
      <w:r w:rsidRPr="00141680">
        <w:rPr>
          <w:rFonts w:ascii="Arial" w:eastAsia="Times New Roman" w:hAnsi="Arial" w:cs="Arial"/>
          <w:sz w:val="20"/>
          <w:szCs w:val="20"/>
        </w:rPr>
        <w:t>national level</w:t>
      </w:r>
      <w:r w:rsidR="00445FB6">
        <w:rPr>
          <w:rFonts w:ascii="Arial" w:eastAsia="Times New Roman" w:hAnsi="Arial" w:cs="Arial"/>
          <w:sz w:val="20"/>
          <w:szCs w:val="20"/>
        </w:rPr>
        <w:t xml:space="preserve"> a</w:t>
      </w:r>
      <w:r w:rsidR="0066022E">
        <w:rPr>
          <w:rFonts w:ascii="Arial" w:eastAsia="Times New Roman" w:hAnsi="Arial" w:cs="Arial"/>
          <w:sz w:val="20"/>
          <w:szCs w:val="20"/>
        </w:rPr>
        <w:t>s a</w:t>
      </w:r>
      <w:r w:rsidR="00CE4B39">
        <w:rPr>
          <w:rFonts w:ascii="Arial" w:eastAsia="Times New Roman" w:hAnsi="Arial" w:cs="Arial"/>
          <w:sz w:val="20"/>
          <w:szCs w:val="20"/>
        </w:rPr>
        <w:t xml:space="preserve"> university’s extension representative</w:t>
      </w:r>
      <w:r w:rsidR="00141680" w:rsidRPr="00141680">
        <w:rPr>
          <w:rFonts w:ascii="Arial" w:eastAsia="Times New Roman" w:hAnsi="Arial" w:cs="Arial"/>
          <w:sz w:val="20"/>
          <w:szCs w:val="20"/>
        </w:rPr>
        <w:t>.</w:t>
      </w:r>
    </w:p>
    <w:p w14:paraId="620ED16A" w14:textId="2F443BED" w:rsidR="00EF0C20" w:rsidRPr="00141680" w:rsidRDefault="00EF0C20" w:rsidP="0066293D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color w:val="40382D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Worked with multiple growers, </w:t>
      </w:r>
      <w:r w:rsidR="004F61F8">
        <w:rPr>
          <w:rFonts w:ascii="Arial" w:eastAsia="Times New Roman" w:hAnsi="Arial" w:cs="Arial"/>
          <w:sz w:val="20"/>
          <w:szCs w:val="20"/>
        </w:rPr>
        <w:t>leaders in industries, students, professors, and dealers for field trials.</w:t>
      </w:r>
    </w:p>
    <w:p w14:paraId="3677B403" w14:textId="5FBB6A35" w:rsidR="002812FD" w:rsidRPr="00DA1805" w:rsidRDefault="002812FD" w:rsidP="00D026F2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Sr</w:t>
      </w:r>
      <w:r w:rsidR="00CE0350" w:rsidRPr="00DA1805">
        <w:rPr>
          <w:rFonts w:ascii="Arial" w:eastAsia="Times New Roman" w:hAnsi="Arial" w:cs="Arial"/>
          <w:bCs/>
          <w:i/>
          <w:sz w:val="20"/>
          <w:szCs w:val="20"/>
        </w:rPr>
        <w:t>.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Research Assistant,</w:t>
      </w:r>
      <w:r w:rsidR="007D5459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Agricultural Engineering,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Universities (South Dakota and </w:t>
      </w:r>
      <w:r w:rsidR="00786BB1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Arkansas</w:t>
      </w:r>
      <w:r w:rsidR="00786BB1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)  </w:t>
      </w:r>
      <w:r w:rsidR="00A26943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</w:t>
      </w:r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1B5C90" w:rsidRPr="00DA1805">
        <w:rPr>
          <w:rFonts w:ascii="Arial" w:eastAsia="Times New Roman" w:hAnsi="Arial" w:cs="Arial"/>
          <w:bCs/>
          <w:i/>
          <w:sz w:val="20"/>
          <w:szCs w:val="20"/>
        </w:rPr>
        <w:t>1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14B18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>
        <w:rPr>
          <w:rFonts w:ascii="Arial" w:eastAsia="Times New Roman" w:hAnsi="Arial" w:cs="Arial"/>
          <w:bCs/>
          <w:i/>
          <w:sz w:val="20"/>
          <w:szCs w:val="20"/>
        </w:rPr>
        <w:t>2006</w:t>
      </w:r>
    </w:p>
    <w:p w14:paraId="3A593965" w14:textId="2068FB43" w:rsidR="00496212" w:rsidRPr="00DA1805" w:rsidRDefault="00540ACD" w:rsidP="00A26943">
      <w:pPr>
        <w:pStyle w:val="SectionHeading"/>
        <w:numPr>
          <w:ilvl w:val="0"/>
          <w:numId w:val="30"/>
        </w:numPr>
        <w:spacing w:before="0" w:line="240" w:lineRule="auto"/>
        <w:ind w:left="770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Completed </w:t>
      </w:r>
      <w:r w:rsidR="00157925" w:rsidRPr="003C45E2">
        <w:rPr>
          <w:rFonts w:ascii="Arial" w:hAnsi="Arial" w:cs="Arial"/>
          <w:b w:val="0"/>
          <w:bCs/>
          <w:color w:val="40382D"/>
          <w:sz w:val="20"/>
          <w:szCs w:val="20"/>
        </w:rPr>
        <w:t xml:space="preserve">3 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>major</w:t>
      </w:r>
      <w:r w:rsidR="003C45E2">
        <w:rPr>
          <w:rFonts w:ascii="Arial" w:hAnsi="Arial" w:cs="Arial"/>
          <w:b w:val="0"/>
          <w:color w:val="40382D"/>
          <w:sz w:val="20"/>
          <w:szCs w:val="20"/>
        </w:rPr>
        <w:t xml:space="preserve"> precision agriculture</w:t>
      </w:r>
      <w:r w:rsidR="0015792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350780">
        <w:rPr>
          <w:rFonts w:ascii="Arial" w:hAnsi="Arial" w:cs="Arial"/>
          <w:b w:val="0"/>
          <w:color w:val="40382D"/>
          <w:sz w:val="20"/>
          <w:szCs w:val="20"/>
        </w:rPr>
        <w:t xml:space="preserve">research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projects</w:t>
      </w:r>
      <w:r w:rsidR="00A43754"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in </w:t>
      </w:r>
      <w:r w:rsidR="00C06D1B">
        <w:rPr>
          <w:rFonts w:ascii="Arial" w:hAnsi="Arial" w:cs="Arial"/>
          <w:b w:val="0"/>
          <w:color w:val="40382D"/>
          <w:sz w:val="20"/>
          <w:szCs w:val="20"/>
        </w:rPr>
        <w:t xml:space="preserve">sugarbeet, 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cotton and Soybean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and 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published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results in the form of </w:t>
      </w:r>
      <w:r w:rsidR="007E152C">
        <w:rPr>
          <w:rFonts w:ascii="Arial" w:hAnsi="Arial" w:cs="Arial"/>
          <w:b w:val="0"/>
          <w:color w:val="40382D"/>
          <w:sz w:val="20"/>
          <w:szCs w:val="20"/>
        </w:rPr>
        <w:t>35 articles (</w:t>
      </w:r>
      <w:r w:rsidR="0051773C">
        <w:rPr>
          <w:rFonts w:ascii="Arial" w:hAnsi="Arial" w:cs="Arial"/>
          <w:b w:val="0"/>
          <w:color w:val="40382D"/>
          <w:sz w:val="20"/>
          <w:szCs w:val="20"/>
        </w:rPr>
        <w:t xml:space="preserve">1 Ph.D. dissertation, 2 theses, </w:t>
      </w:r>
      <w:r w:rsidR="007E152C">
        <w:rPr>
          <w:rFonts w:ascii="Arial" w:hAnsi="Arial" w:cs="Arial"/>
          <w:b w:val="0"/>
          <w:color w:val="40382D"/>
          <w:sz w:val="20"/>
          <w:szCs w:val="20"/>
        </w:rPr>
        <w:t xml:space="preserve">3 </w:t>
      </w:r>
      <w:r w:rsidR="003872F2">
        <w:rPr>
          <w:rFonts w:ascii="Arial" w:hAnsi="Arial" w:cs="Arial"/>
          <w:b w:val="0"/>
          <w:color w:val="40382D"/>
          <w:sz w:val="20"/>
          <w:szCs w:val="20"/>
        </w:rPr>
        <w:t xml:space="preserve">peer reviewed journal articles, </w:t>
      </w:r>
      <w:r w:rsidR="007E152C">
        <w:rPr>
          <w:rFonts w:ascii="Arial" w:hAnsi="Arial" w:cs="Arial"/>
          <w:b w:val="0"/>
          <w:color w:val="40382D"/>
          <w:sz w:val="20"/>
          <w:szCs w:val="20"/>
        </w:rPr>
        <w:t xml:space="preserve">6 </w:t>
      </w:r>
      <w:r w:rsidR="00E841F1">
        <w:rPr>
          <w:rFonts w:ascii="Arial" w:hAnsi="Arial" w:cs="Arial"/>
          <w:b w:val="0"/>
          <w:color w:val="40382D"/>
          <w:sz w:val="20"/>
          <w:szCs w:val="20"/>
        </w:rPr>
        <w:t xml:space="preserve">proceedings, and </w:t>
      </w:r>
      <w:r w:rsidR="0051773C">
        <w:rPr>
          <w:rFonts w:ascii="Arial" w:hAnsi="Arial" w:cs="Arial"/>
          <w:b w:val="0"/>
          <w:color w:val="40382D"/>
          <w:sz w:val="20"/>
          <w:szCs w:val="20"/>
        </w:rPr>
        <w:t>2</w:t>
      </w:r>
      <w:r w:rsidR="00DE4845">
        <w:rPr>
          <w:rFonts w:ascii="Arial" w:hAnsi="Arial" w:cs="Arial"/>
          <w:b w:val="0"/>
          <w:color w:val="40382D"/>
          <w:sz w:val="20"/>
          <w:szCs w:val="20"/>
        </w:rPr>
        <w:t>3</w:t>
      </w:r>
      <w:r w:rsidR="0051773C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presentation</w:t>
      </w:r>
      <w:r w:rsidR="00DE4845">
        <w:rPr>
          <w:rFonts w:ascii="Arial" w:hAnsi="Arial" w:cs="Arial"/>
          <w:b w:val="0"/>
          <w:color w:val="40382D"/>
          <w:sz w:val="20"/>
          <w:szCs w:val="20"/>
        </w:rPr>
        <w:t>s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4A4CC0">
        <w:rPr>
          <w:rFonts w:ascii="Arial" w:hAnsi="Arial" w:cs="Arial"/>
          <w:b w:val="0"/>
          <w:color w:val="40382D"/>
          <w:sz w:val="20"/>
          <w:szCs w:val="20"/>
        </w:rPr>
        <w:t>at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9C5A7F" w:rsidRPr="00DA1805">
        <w:rPr>
          <w:rFonts w:ascii="Arial" w:hAnsi="Arial" w:cs="Arial"/>
          <w:b w:val="0"/>
          <w:color w:val="40382D"/>
          <w:sz w:val="20"/>
          <w:szCs w:val="20"/>
        </w:rPr>
        <w:t>international</w:t>
      </w:r>
      <w:r w:rsidR="00041FD1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A56BD2" w:rsidRPr="00DA1805">
        <w:rPr>
          <w:rFonts w:ascii="Arial" w:hAnsi="Arial" w:cs="Arial"/>
          <w:b w:val="0"/>
          <w:color w:val="40382D"/>
          <w:sz w:val="20"/>
          <w:szCs w:val="20"/>
        </w:rPr>
        <w:t>C</w:t>
      </w:r>
      <w:r w:rsidRPr="00DA1805">
        <w:rPr>
          <w:rFonts w:ascii="Arial" w:hAnsi="Arial" w:cs="Arial"/>
          <w:b w:val="0"/>
          <w:color w:val="40382D"/>
          <w:sz w:val="20"/>
          <w:szCs w:val="20"/>
        </w:rPr>
        <w:t>onferences</w:t>
      </w:r>
      <w:r w:rsidR="00DE4845">
        <w:rPr>
          <w:rFonts w:ascii="Arial" w:hAnsi="Arial" w:cs="Arial"/>
          <w:b w:val="0"/>
          <w:color w:val="40382D"/>
          <w:sz w:val="20"/>
          <w:szCs w:val="20"/>
        </w:rPr>
        <w:t>)</w:t>
      </w:r>
      <w:r w:rsidR="008A086F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>as a grad</w:t>
      </w:r>
      <w:r w:rsidR="00324FE8">
        <w:rPr>
          <w:rFonts w:ascii="Arial" w:hAnsi="Arial" w:cs="Arial"/>
          <w:b w:val="0"/>
          <w:color w:val="40382D"/>
          <w:sz w:val="20"/>
          <w:szCs w:val="20"/>
        </w:rPr>
        <w:t>uate</w:t>
      </w:r>
      <w:r w:rsidR="006426C5">
        <w:rPr>
          <w:rFonts w:ascii="Arial" w:hAnsi="Arial" w:cs="Arial"/>
          <w:b w:val="0"/>
          <w:color w:val="40382D"/>
          <w:sz w:val="20"/>
          <w:szCs w:val="20"/>
        </w:rPr>
        <w:t xml:space="preserve"> student</w:t>
      </w:r>
      <w:r w:rsidR="002812FD" w:rsidRPr="00DA1805"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BFBB20F" w14:textId="77777777" w:rsidR="007E453A" w:rsidRPr="00DA1805" w:rsidRDefault="007E453A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51EA9F2C" w14:textId="77777777" w:rsidR="00496212" w:rsidRPr="00DA1805" w:rsidRDefault="002812FD" w:rsidP="00460400">
      <w:pPr>
        <w:pStyle w:val="SectionHeading"/>
        <w:spacing w:before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Deputy Chief Engineer (Q</w:t>
      </w:r>
      <w:r w:rsidR="00D04D7F" w:rsidRPr="00DA1805">
        <w:rPr>
          <w:rFonts w:ascii="Arial" w:eastAsia="Times New Roman" w:hAnsi="Arial" w:cs="Arial"/>
          <w:i/>
          <w:sz w:val="20"/>
          <w:szCs w:val="20"/>
        </w:rPr>
        <w:t>.C &amp; R&amp;D</w:t>
      </w:r>
      <w:r w:rsidRPr="00DA1805">
        <w:rPr>
          <w:rFonts w:ascii="Arial" w:eastAsia="Times New Roman" w:hAnsi="Arial" w:cs="Arial"/>
          <w:i/>
          <w:sz w:val="20"/>
          <w:szCs w:val="20"/>
        </w:rPr>
        <w:t>),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Walchandnagar Industries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(Heavy Engineering)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,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076CD6" w:rsidRPr="00DA1805">
        <w:rPr>
          <w:rFonts w:ascii="Arial" w:eastAsia="Times New Roman" w:hAnsi="Arial" w:cs="Arial"/>
          <w:b w:val="0"/>
          <w:i/>
          <w:sz w:val="20"/>
          <w:szCs w:val="20"/>
        </w:rPr>
        <w:t>India</w:t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  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Pr="00DA1805">
        <w:rPr>
          <w:rFonts w:ascii="Arial" w:eastAsia="Times New Roman" w:hAnsi="Arial" w:cs="Arial"/>
          <w:i/>
          <w:sz w:val="20"/>
          <w:szCs w:val="20"/>
        </w:rPr>
        <w:t>1995</w:t>
      </w:r>
      <w:r w:rsidR="00D91366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F8601D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i/>
          <w:sz w:val="20"/>
          <w:szCs w:val="20"/>
        </w:rPr>
        <w:t>2001</w:t>
      </w:r>
    </w:p>
    <w:p w14:paraId="469EB9DE" w14:textId="03ECE981" w:rsidR="004A18A9" w:rsidRPr="000E309F" w:rsidRDefault="004A18A9" w:rsidP="00B84FF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0E309F">
        <w:rPr>
          <w:rFonts w:ascii="Arial" w:eastAsia="Times New Roman" w:hAnsi="Arial" w:cs="Arial"/>
          <w:sz w:val="20"/>
          <w:szCs w:val="20"/>
        </w:rPr>
        <w:t xml:space="preserve">Led QC/QA activities for a 6,000 metric ton fabricated nuclear power plant steel structure, plus defense projects including rocket </w:t>
      </w:r>
      <w:r w:rsidR="00676948" w:rsidRPr="000E309F">
        <w:rPr>
          <w:rFonts w:ascii="Arial" w:eastAsia="Times New Roman" w:hAnsi="Arial" w:cs="Arial"/>
          <w:sz w:val="20"/>
          <w:szCs w:val="20"/>
        </w:rPr>
        <w:t>nozzles, cones</w:t>
      </w:r>
      <w:r w:rsidRPr="000E309F">
        <w:rPr>
          <w:rFonts w:ascii="Arial" w:eastAsia="Times New Roman" w:hAnsi="Arial" w:cs="Arial"/>
          <w:sz w:val="20"/>
          <w:szCs w:val="20"/>
        </w:rPr>
        <w:t>, booster assemblies, and missile launchers — contributing to a $250,000 early-completion bonus from the Government of India.</w:t>
      </w:r>
    </w:p>
    <w:p w14:paraId="6409C743" w14:textId="73598884" w:rsidR="002B4C0F" w:rsidRPr="00A01B39" w:rsidRDefault="002B4C0F" w:rsidP="002D4A4A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A01B39">
        <w:rPr>
          <w:rFonts w:ascii="Arial" w:eastAsia="Times New Roman" w:hAnsi="Arial" w:cs="Arial"/>
          <w:sz w:val="20"/>
          <w:szCs w:val="20"/>
        </w:rPr>
        <w:t xml:space="preserve">Worked with </w:t>
      </w:r>
      <w:r w:rsidR="00A01B39" w:rsidRPr="00A01B39">
        <w:rPr>
          <w:rFonts w:ascii="Arial" w:eastAsia="Times New Roman" w:hAnsi="Arial" w:cs="Arial"/>
          <w:sz w:val="20"/>
          <w:szCs w:val="20"/>
        </w:rPr>
        <w:t xml:space="preserve">third party collaborators on </w:t>
      </w:r>
      <w:r w:rsidR="00090416" w:rsidRPr="00A01B39">
        <w:rPr>
          <w:rFonts w:ascii="Arial" w:eastAsia="Times New Roman" w:hAnsi="Arial" w:cs="Arial"/>
          <w:sz w:val="20"/>
          <w:szCs w:val="20"/>
        </w:rPr>
        <w:t>product</w:t>
      </w:r>
      <w:r w:rsidR="00A01B39" w:rsidRPr="00A01B39">
        <w:rPr>
          <w:rFonts w:ascii="Arial" w:eastAsia="Times New Roman" w:hAnsi="Arial" w:cs="Arial"/>
          <w:sz w:val="20"/>
          <w:szCs w:val="20"/>
        </w:rPr>
        <w:t xml:space="preserve"> development and producing prototypes.</w:t>
      </w:r>
    </w:p>
    <w:p w14:paraId="4AA4667F" w14:textId="1EF62583" w:rsidR="00790D1B" w:rsidRPr="00676948" w:rsidRDefault="004A18A9" w:rsidP="002D4A4A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676948">
        <w:rPr>
          <w:rFonts w:ascii="Arial" w:eastAsia="Times New Roman" w:hAnsi="Arial" w:cs="Arial"/>
          <w:sz w:val="20"/>
          <w:szCs w:val="20"/>
        </w:rPr>
        <w:t xml:space="preserve">Managed end-to-end R&amp;D for a walk-behind sugarcane harvester from ideation through design, manufacturing, and field testing </w:t>
      </w:r>
      <w:r w:rsidR="000E309F" w:rsidRPr="00676948">
        <w:rPr>
          <w:rFonts w:ascii="Arial" w:eastAsia="Times New Roman" w:hAnsi="Arial" w:cs="Arial"/>
          <w:sz w:val="20"/>
          <w:szCs w:val="20"/>
        </w:rPr>
        <w:t xml:space="preserve">- </w:t>
      </w:r>
      <w:r w:rsidRPr="00676948">
        <w:rPr>
          <w:rFonts w:ascii="Arial" w:eastAsia="Times New Roman" w:hAnsi="Arial" w:cs="Arial"/>
          <w:sz w:val="20"/>
          <w:szCs w:val="20"/>
        </w:rPr>
        <w:t>buil</w:t>
      </w:r>
      <w:r w:rsidR="00850D83">
        <w:rPr>
          <w:rFonts w:ascii="Arial" w:eastAsia="Times New Roman" w:hAnsi="Arial" w:cs="Arial"/>
          <w:sz w:val="20"/>
          <w:szCs w:val="20"/>
        </w:rPr>
        <w:t>t</w:t>
      </w:r>
      <w:r w:rsidRPr="00676948">
        <w:rPr>
          <w:rFonts w:ascii="Arial" w:eastAsia="Times New Roman" w:hAnsi="Arial" w:cs="Arial"/>
          <w:sz w:val="20"/>
          <w:szCs w:val="20"/>
        </w:rPr>
        <w:t xml:space="preserve"> 25 prototypes for field operation</w:t>
      </w:r>
      <w:r w:rsidR="00850D83">
        <w:rPr>
          <w:rFonts w:ascii="Arial" w:eastAsia="Times New Roman" w:hAnsi="Arial" w:cs="Arial"/>
          <w:sz w:val="20"/>
          <w:szCs w:val="20"/>
        </w:rPr>
        <w:t xml:space="preserve"> within 8 months</w:t>
      </w:r>
      <w:r w:rsidR="00A07BA3">
        <w:rPr>
          <w:rFonts w:ascii="Arial" w:eastAsia="Times New Roman" w:hAnsi="Arial" w:cs="Arial"/>
          <w:sz w:val="20"/>
          <w:szCs w:val="20"/>
        </w:rPr>
        <w:t>, worked a single source of all operations</w:t>
      </w:r>
      <w:r w:rsidRPr="00676948">
        <w:rPr>
          <w:rFonts w:ascii="Arial" w:eastAsia="Times New Roman" w:hAnsi="Arial" w:cs="Arial"/>
          <w:sz w:val="20"/>
          <w:szCs w:val="20"/>
        </w:rPr>
        <w:t>.</w:t>
      </w:r>
    </w:p>
    <w:p w14:paraId="6D15DE14" w14:textId="15968621" w:rsidR="00496212" w:rsidRPr="00DA1805" w:rsidRDefault="0073508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Production Engineer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, </w:t>
      </w:r>
      <w:r w:rsidR="002812FD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Elpro International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(X-Ray Machines)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>, India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ab/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9373F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F015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F8601D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1994</w:t>
      </w:r>
      <w:r w:rsidR="0042683E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42683E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D91366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1995</w:t>
      </w:r>
    </w:p>
    <w:p w14:paraId="34D1FF4A" w14:textId="021D4E14" w:rsidR="00790D1B" w:rsidRPr="00676948" w:rsidRDefault="00676948" w:rsidP="0067694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bookmarkStart w:id="2" w:name="_Hlk30763578"/>
      <w:r w:rsidRPr="00676948">
        <w:rPr>
          <w:rFonts w:ascii="Arial" w:eastAsia="Times New Roman" w:hAnsi="Arial" w:cs="Arial"/>
          <w:sz w:val="20"/>
          <w:szCs w:val="20"/>
        </w:rPr>
        <w:t>Increased manufacturing efficiency by 3% as process engineer for medical X-ray machine and press shop</w:t>
      </w:r>
      <w:r w:rsidR="00F236A0">
        <w:rPr>
          <w:rFonts w:ascii="Arial" w:eastAsia="Times New Roman" w:hAnsi="Arial" w:cs="Arial"/>
          <w:sz w:val="20"/>
          <w:szCs w:val="20"/>
        </w:rPr>
        <w:t>.</w:t>
      </w:r>
    </w:p>
    <w:p w14:paraId="3AD2B7D0" w14:textId="3CE86C96" w:rsidR="006879D7" w:rsidRPr="00240581" w:rsidRDefault="00E063B3" w:rsidP="006879D7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>Technical</w:t>
      </w:r>
      <w:r w:rsidR="006879D7" w:rsidRPr="00240581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Skills</w:t>
      </w:r>
    </w:p>
    <w:p w14:paraId="57ABA327" w14:textId="23E65B22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Quality </w:t>
      </w:r>
      <w:r w:rsidR="00FA78D2" w:rsidRPr="00E063B3">
        <w:rPr>
          <w:rFonts w:ascii="Arial" w:eastAsia="Times New Roman" w:hAnsi="Arial" w:cs="Arial"/>
          <w:sz w:val="20"/>
          <w:szCs w:val="20"/>
        </w:rPr>
        <w:t>Systems</w:t>
      </w:r>
      <w:r w:rsidR="00703FA6">
        <w:rPr>
          <w:rFonts w:ascii="Arial" w:eastAsia="Times New Roman" w:hAnsi="Arial" w:cs="Arial"/>
          <w:sz w:val="20"/>
          <w:szCs w:val="20"/>
        </w:rPr>
        <w:t xml:space="preserve"> Tools</w:t>
      </w:r>
      <w:r w:rsidR="00FA78D2" w:rsidRPr="00E063B3">
        <w:rPr>
          <w:rFonts w:ascii="Arial" w:eastAsia="Times New Roman" w:hAnsi="Arial" w:cs="Arial"/>
          <w:sz w:val="20"/>
          <w:szCs w:val="20"/>
        </w:rPr>
        <w:t>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FMEA (System &amp; Process), </w:t>
      </w:r>
      <w:r w:rsidR="00FD7EBD">
        <w:rPr>
          <w:rFonts w:ascii="Arial" w:eastAsia="Times New Roman" w:hAnsi="Arial" w:cs="Arial"/>
          <w:sz w:val="20"/>
          <w:szCs w:val="20"/>
        </w:rPr>
        <w:t xml:space="preserve">8D </w:t>
      </w:r>
      <w:r w:rsidRPr="00E063B3">
        <w:rPr>
          <w:rFonts w:ascii="Arial" w:eastAsia="Times New Roman" w:hAnsi="Arial" w:cs="Arial"/>
          <w:sz w:val="20"/>
          <w:szCs w:val="20"/>
        </w:rPr>
        <w:t>NCCA Management, Root Cause Analysis, EPDP, VB</w:t>
      </w:r>
    </w:p>
    <w:p w14:paraId="6E9EE123" w14:textId="1D8EF467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Data &amp; </w:t>
      </w:r>
      <w:r w:rsidR="00FA78D2" w:rsidRPr="00E063B3">
        <w:rPr>
          <w:rFonts w:ascii="Arial" w:eastAsia="Times New Roman" w:hAnsi="Arial" w:cs="Arial"/>
          <w:sz w:val="20"/>
          <w:szCs w:val="20"/>
        </w:rPr>
        <w:t>Analytics: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="00435772" w:rsidRPr="00E063B3">
        <w:rPr>
          <w:rFonts w:ascii="Arial" w:eastAsia="Times New Roman" w:hAnsi="Arial" w:cs="Arial"/>
          <w:sz w:val="20"/>
          <w:szCs w:val="20"/>
        </w:rPr>
        <w:t>Statistical Process Control,</w:t>
      </w:r>
      <w:r w:rsidR="00435772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SQL, R / RStudio, SAS, JMP, SAP (Quality &amp; HR modules) </w:t>
      </w:r>
    </w:p>
    <w:p w14:paraId="602FF0FA" w14:textId="5CBE7883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FA78D2" w:rsidRPr="00E063B3">
        <w:rPr>
          <w:rFonts w:ascii="Arial" w:eastAsia="Times New Roman" w:hAnsi="Arial" w:cs="Arial"/>
          <w:sz w:val="20"/>
          <w:szCs w:val="20"/>
        </w:rPr>
        <w:t>Tools: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AutoCAD, Pro/E, </w:t>
      </w:r>
      <w:r w:rsidR="00255D5D">
        <w:rPr>
          <w:rFonts w:ascii="Arial" w:eastAsia="Times New Roman" w:hAnsi="Arial" w:cs="Arial"/>
          <w:sz w:val="20"/>
          <w:szCs w:val="20"/>
        </w:rPr>
        <w:t xml:space="preserve">Creo View, </w:t>
      </w:r>
      <w:r w:rsidRPr="00E063B3">
        <w:rPr>
          <w:rFonts w:ascii="Arial" w:eastAsia="Times New Roman" w:hAnsi="Arial" w:cs="Arial"/>
          <w:sz w:val="20"/>
          <w:szCs w:val="20"/>
        </w:rPr>
        <w:t>ANSYS, SolidWorks, ArcGIS, ENVI, ERDAS IMAGINE</w:t>
      </w:r>
    </w:p>
    <w:p w14:paraId="599A5A7F" w14:textId="3C156ADC" w:rsidR="009F712B" w:rsidRPr="00026815" w:rsidRDefault="009F712B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Certifications</w:t>
      </w:r>
      <w:bookmarkEnd w:id="2"/>
    </w:p>
    <w:p w14:paraId="63D84567" w14:textId="451C11C0" w:rsidR="0028143A" w:rsidRDefault="0028143A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Systems Engineering Fundamentals, Caltech, </w:t>
      </w:r>
      <w:r w:rsidRPr="0028143A">
        <w:rPr>
          <w:rFonts w:ascii="Arial" w:hAnsi="Arial" w:cs="Arial"/>
          <w:bCs/>
          <w:i/>
          <w:iCs/>
          <w:color w:val="40382D"/>
          <w:sz w:val="20"/>
          <w:szCs w:val="20"/>
        </w:rPr>
        <w:t>2022</w:t>
      </w:r>
    </w:p>
    <w:p w14:paraId="118E8FA2" w14:textId="149CF10D" w:rsidR="009F712B" w:rsidRPr="00DA1805" w:rsidRDefault="009F712B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Business Analytics Certification, University of Iowa,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2528F6FF" w14:textId="77777777" w:rsidR="0025034C" w:rsidRDefault="009F712B" w:rsidP="0078432B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Held Level II Certifications in Non-destructive techniques - magnetic particles, ultrasonic, and liquid penetrant ISNT and ASNT, </w:t>
      </w:r>
      <w:r w:rsidRPr="00173428">
        <w:rPr>
          <w:rFonts w:ascii="Arial" w:eastAsia="Times New Roman" w:hAnsi="Arial" w:cs="Arial"/>
          <w:bCs/>
          <w:i/>
          <w:sz w:val="20"/>
          <w:szCs w:val="20"/>
        </w:rPr>
        <w:t>1997-1999.</w:t>
      </w: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720A4964" w14:textId="77777777" w:rsidR="007745FF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</w:p>
    <w:p w14:paraId="015543BA" w14:textId="759F0EDE" w:rsidR="007135EC" w:rsidRPr="00026815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Leadership and Community </w:t>
      </w:r>
      <w:r w:rsidR="003C0A6A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Service</w:t>
      </w:r>
      <w:r w:rsidR="00BE6021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</w:t>
      </w:r>
    </w:p>
    <w:p w14:paraId="09A03E6E" w14:textId="7665A672" w:rsidR="00A27AF7" w:rsidRPr="00C05B10" w:rsidRDefault="00A27AF7" w:rsidP="00A27AF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Raised and donated approximately $30,000 to various non-profit organizations via sale of handcrafted wooden cultural artifacts that I built and via personal funds for helping underprivileged and orphaned children </w:t>
      </w:r>
      <w:r w:rsidR="00882B44">
        <w:rPr>
          <w:rFonts w:ascii="Arial" w:eastAsia="Times New Roman" w:hAnsi="Arial" w:cs="Arial"/>
          <w:sz w:val="20"/>
          <w:szCs w:val="20"/>
        </w:rPr>
        <w:t xml:space="preserve">towards </w:t>
      </w:r>
      <w:r>
        <w:rPr>
          <w:rFonts w:ascii="Arial" w:eastAsia="Times New Roman" w:hAnsi="Arial" w:cs="Arial"/>
          <w:sz w:val="20"/>
          <w:szCs w:val="20"/>
        </w:rPr>
        <w:t xml:space="preserve">education and secure life.  </w:t>
      </w:r>
    </w:p>
    <w:p w14:paraId="71291E2A" w14:textId="4C79FC02" w:rsidR="003C0A6A" w:rsidRPr="004F61F8" w:rsidRDefault="00C05B10" w:rsidP="004F61F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 xml:space="preserve">Founded a community language school (8 teachers, 27 students)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C05B10">
        <w:rPr>
          <w:rFonts w:ascii="Arial" w:eastAsia="Times New Roman" w:hAnsi="Arial" w:cs="Arial"/>
          <w:sz w:val="20"/>
          <w:szCs w:val="20"/>
        </w:rPr>
        <w:t xml:space="preserve"> established, led, and successfully transitioned operations.</w:t>
      </w:r>
    </w:p>
    <w:sectPr w:rsidR="003C0A6A" w:rsidRPr="004F61F8" w:rsidSect="004F1A6A">
      <w:footerReference w:type="default" r:id="rId11"/>
      <w:headerReference w:type="first" r:id="rId12"/>
      <w:footerReference w:type="first" r:id="rId13"/>
      <w:type w:val="continuous"/>
      <w:pgSz w:w="12240" w:h="15840"/>
      <w:pgMar w:top="1620" w:right="900" w:bottom="900" w:left="900" w:header="450" w:footer="3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B4C0" w14:textId="77777777" w:rsidR="00664752" w:rsidRDefault="00664752">
      <w:pPr>
        <w:spacing w:after="0" w:line="240" w:lineRule="auto"/>
      </w:pPr>
      <w:r>
        <w:separator/>
      </w:r>
    </w:p>
  </w:endnote>
  <w:endnote w:type="continuationSeparator" w:id="0">
    <w:p w14:paraId="5A479A06" w14:textId="77777777" w:rsidR="00664752" w:rsidRDefault="00664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99A9" w14:textId="67AD4826" w:rsidR="004A4883" w:rsidRDefault="00525ECB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B5C2ED" wp14:editId="40E1BC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8d134926b66e420ae29db8b8" descr="{&quot;HashCode&quot;:1668388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E74EEE" w14:textId="3ADA1EDF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5C2ED" id="_x0000_t202" coordsize="21600,21600" o:spt="202" path="m,l,21600r21600,l21600,xe">
              <v:stroke joinstyle="miter"/>
              <v:path gradientshapeok="t" o:connecttype="rect"/>
            </v:shapetype>
            <v:shape id="MSIPCM8d134926b66e420ae29db8b8" o:spid="_x0000_s1026" type="#_x0000_t202" alt="{&quot;HashCode&quot;:1668388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CE74EEE" w14:textId="3ADA1EDF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2175EC8E" wp14:editId="4400C4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3950" cy="9693275"/>
              <wp:effectExtent l="0" t="0" r="3175" b="3175"/>
              <wp:wrapNone/>
              <wp:docPr id="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73950" cy="9693275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71596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175EC8E" id="Bkgd: 1" o:spid="_x0000_s1027" style="position:absolute;margin-left:0;margin-top:0;width:588.5pt;height:763.25pt;z-index:-251670528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gACA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CAAAAAAFJnaHRsb25nAAAAgA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UI3NjJDREIxRTRFNzY0NEZBREQzNjZDMUI5&#10;NzU0M0M8L2V4aWY6TmF0aXZlRGlnZXN0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51771596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C6FDBFB" wp14:editId="1A571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88200" cy="9217660"/>
              <wp:effectExtent l="0" t="0" r="8255" b="635"/>
              <wp:wrapNone/>
              <wp:docPr id="6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8200" cy="92176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98111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C6FDBFB" id="Bkgd: 2" o:spid="_x0000_s1028" style="position:absolute;margin-left:0;margin-top:0;width:566pt;height:725.8pt;z-index:-25166643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" stroked="f" strokeweight="2pt">
              <v:fill opacity="54484f"/>
              <v:textbox inset="2.53903mm,1.2695mm,2.53903mm,1.2695mm">
                <w:txbxContent>
                  <w:p w14:paraId="42A98111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943D246" wp14:editId="59E674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13245" cy="8862695"/>
              <wp:effectExtent l="0" t="0" r="635" b="0"/>
              <wp:wrapNone/>
              <wp:docPr id="5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13245" cy="8862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D84F8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943D246" id="Bkgd: 3" o:spid="_x0000_s1029" style="position:absolute;margin-left:0;margin-top:0;width:544.35pt;height:697.85pt;z-index:-25166233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" stroked="f" strokeweight=".5pt">
              <v:stroke linestyle="thinThin"/>
              <v:textbox inset="2.53903mm,1.2695mm,2.53903mm,1.2695mm">
                <w:txbxContent>
                  <w:p w14:paraId="72DD84F8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D126D" wp14:editId="6B58D3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9486900</wp:posOffset>
                  </wp:positionV>
                </mc:Fallback>
              </mc:AlternateContent>
              <wp:extent cx="6833235" cy="246380"/>
              <wp:effectExtent l="0" t="0" r="3810" b="127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323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33C64B" w14:textId="77777777" w:rsidR="004A4883" w:rsidRDefault="00664752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15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SUBODH KULKARNI</w:t>
                              </w:r>
                            </w:sdtContent>
                          </w:sdt>
                          <w:r w:rsidR="00ED14C0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1477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50C73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1D126D" id="Date" o:spid="_x0000_s1030" style="position:absolute;margin-left:0;margin-top:0;width:538.05pt;height:19.4pt;z-index:251658240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" filled="f" stroked="f" strokeweight="2pt">
              <v:textbox inset="0,0,0,0">
                <w:txbxContent>
                  <w:p w14:paraId="2133C64B" w14:textId="77777777" w:rsidR="004A4883" w:rsidRDefault="0028555C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F61507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SUBODH KULKARNI</w:t>
                        </w:r>
                      </w:sdtContent>
                    </w:sdt>
                    <w:r w:rsidR="00ED14C0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1477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50C73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9A44" w14:textId="7BBEB86A" w:rsidR="00050181" w:rsidRDefault="00525EC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EB5C25A" wp14:editId="56CF651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bfa048b9ab755501fa12ff8a" descr="{&quot;HashCode&quot;:1668388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486FBA" w14:textId="65FC760C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5C25A" id="_x0000_t202" coordsize="21600,21600" o:spt="202" path="m,l,21600r21600,l21600,xe">
              <v:stroke joinstyle="miter"/>
              <v:path gradientshapeok="t" o:connecttype="rect"/>
            </v:shapetype>
            <v:shape id="MSIPCMbfa048b9ab755501fa12ff8a" o:spid="_x0000_s1031" type="#_x0000_t202" alt="{&quot;HashCode&quot;:1668388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lvmvHB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54486FBA" w14:textId="65FC760C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80378278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sdtContent>
        </w:sdt>
      </w:sdtContent>
    </w:sdt>
  </w:p>
  <w:p w14:paraId="0D74F7C0" w14:textId="77777777" w:rsidR="00050181" w:rsidRDefault="0005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C887D" w14:textId="77777777" w:rsidR="00664752" w:rsidRDefault="00664752">
      <w:pPr>
        <w:spacing w:after="0" w:line="240" w:lineRule="auto"/>
      </w:pPr>
      <w:r>
        <w:separator/>
      </w:r>
    </w:p>
  </w:footnote>
  <w:footnote w:type="continuationSeparator" w:id="0">
    <w:p w14:paraId="1A03C744" w14:textId="77777777" w:rsidR="00664752" w:rsidRDefault="00664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AA83" w14:textId="2E2F4F6D" w:rsidR="002525A4" w:rsidRPr="002525A4" w:rsidRDefault="00050181" w:rsidP="00FE38D6">
    <w:pPr>
      <w:pStyle w:val="SectionHeading"/>
      <w:spacing w:before="0"/>
      <w:jc w:val="center"/>
      <w:rPr>
        <w:b w:val="0"/>
        <w:bCs/>
      </w:rPr>
    </w:pPr>
    <w:r w:rsidRPr="00CC4302">
      <w:rPr>
        <w:rFonts w:ascii="Arial" w:hAnsi="Arial" w:cs="Arial"/>
        <w:sz w:val="20"/>
        <w:szCs w:val="20"/>
      </w:rPr>
      <w:t>Subodh Kulkarni</w:t>
    </w:r>
    <w:r w:rsidR="00552079">
      <w:rPr>
        <w:rFonts w:ascii="Arial" w:hAnsi="Arial" w:cs="Arial"/>
        <w:sz w:val="20"/>
        <w:szCs w:val="20"/>
      </w:rPr>
      <w:t>, Ph.D.</w:t>
    </w:r>
    <w:r w:rsidR="00FE38D6">
      <w:rPr>
        <w:rFonts w:ascii="Arial" w:hAnsi="Arial" w:cs="Arial"/>
        <w:sz w:val="20"/>
        <w:szCs w:val="20"/>
      </w:rPr>
      <w:t xml:space="preserve"> (</w:t>
    </w:r>
    <w:r w:rsidR="00A97201" w:rsidRPr="002525A4">
      <w:rPr>
        <w:bCs/>
      </w:rPr>
      <w:t>US Citizen</w:t>
    </w:r>
    <w:r w:rsidR="00FE38D6">
      <w:rPr>
        <w:bCs/>
      </w:rPr>
      <w:t>)</w:t>
    </w:r>
  </w:p>
  <w:p w14:paraId="038AC7C4" w14:textId="321C712D" w:rsidR="001D1CA2" w:rsidRDefault="001D1CA2" w:rsidP="002525A4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1D1CA2">
      <w:rPr>
        <w:rFonts w:ascii="Arial" w:eastAsia="Times New Roman" w:hAnsi="Arial" w:cs="Arial"/>
        <w:bCs/>
        <w:color w:val="40382D"/>
        <w:sz w:val="20"/>
        <w:szCs w:val="20"/>
      </w:rPr>
      <w:t xml:space="preserve"> </w:t>
    </w:r>
    <w:r w:rsidR="00137ED5">
      <w:rPr>
        <w:rFonts w:ascii="Arial" w:eastAsia="Times New Roman" w:hAnsi="Arial" w:cs="Arial"/>
        <w:bCs/>
        <w:color w:val="40382D"/>
        <w:sz w:val="20"/>
        <w:szCs w:val="20"/>
      </w:rPr>
      <w:t>Kulkarnisub</w:t>
    </w:r>
    <w:r w:rsidR="00A97201">
      <w:rPr>
        <w:rFonts w:ascii="Arial" w:eastAsia="Times New Roman" w:hAnsi="Arial" w:cs="Arial"/>
        <w:bCs/>
        <w:color w:val="40382D"/>
        <w:sz w:val="20"/>
        <w:szCs w:val="20"/>
      </w:rPr>
      <w:t>odhs@johndeere.com</w:t>
    </w:r>
    <w:r>
      <w:rPr>
        <w:rFonts w:ascii="Arial" w:eastAsia="Times New Roman" w:hAnsi="Arial" w:cs="Arial"/>
        <w:bCs/>
        <w:color w:val="40382D"/>
        <w:sz w:val="20"/>
        <w:szCs w:val="20"/>
      </w:rPr>
      <w:t>, 479-595-2218</w:t>
    </w:r>
  </w:p>
  <w:p w14:paraId="10F7CD4C" w14:textId="16DBDD97" w:rsidR="00050181" w:rsidRPr="00CC4302" w:rsidRDefault="001D1CA2" w:rsidP="002C5D3C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CC4302">
      <w:rPr>
        <w:rFonts w:ascii="Arial" w:eastAsia="Times New Roman" w:hAnsi="Arial" w:cs="Arial"/>
        <w:bCs/>
        <w:noProof/>
        <w:color w:val="40382D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C581B5" wp14:editId="2D10D798">
              <wp:simplePos x="0" y="0"/>
              <wp:positionH relativeFrom="column">
                <wp:posOffset>15875</wp:posOffset>
              </wp:positionH>
              <wp:positionV relativeFrom="paragraph">
                <wp:posOffset>176530</wp:posOffset>
              </wp:positionV>
              <wp:extent cx="6400800" cy="0"/>
              <wp:effectExtent l="17780" t="13335" r="20320" b="1524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163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13.9pt;width:7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E3"/>
    <w:multiLevelType w:val="hybridMultilevel"/>
    <w:tmpl w:val="B4CCA0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A65"/>
    <w:multiLevelType w:val="hybridMultilevel"/>
    <w:tmpl w:val="DA08F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EC7"/>
    <w:multiLevelType w:val="hybridMultilevel"/>
    <w:tmpl w:val="FD8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F9F"/>
    <w:multiLevelType w:val="hybridMultilevel"/>
    <w:tmpl w:val="4C1C4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84D16"/>
    <w:multiLevelType w:val="hybridMultilevel"/>
    <w:tmpl w:val="07162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32B4C"/>
    <w:multiLevelType w:val="hybridMultilevel"/>
    <w:tmpl w:val="965003C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A52"/>
    <w:multiLevelType w:val="hybridMultilevel"/>
    <w:tmpl w:val="22488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5581C"/>
    <w:multiLevelType w:val="hybridMultilevel"/>
    <w:tmpl w:val="D1B6E384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0DAC"/>
    <w:multiLevelType w:val="hybridMultilevel"/>
    <w:tmpl w:val="7A0EE4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2572E"/>
    <w:multiLevelType w:val="hybridMultilevel"/>
    <w:tmpl w:val="8676C948"/>
    <w:lvl w:ilvl="0" w:tplc="0409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5B812EE"/>
    <w:multiLevelType w:val="hybridMultilevel"/>
    <w:tmpl w:val="F4D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562BD"/>
    <w:multiLevelType w:val="hybridMultilevel"/>
    <w:tmpl w:val="8B083044"/>
    <w:lvl w:ilvl="0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D23C8"/>
    <w:multiLevelType w:val="hybridMultilevel"/>
    <w:tmpl w:val="D1D0B5F8"/>
    <w:lvl w:ilvl="0" w:tplc="69BE15F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21C4A"/>
    <w:multiLevelType w:val="hybridMultilevel"/>
    <w:tmpl w:val="DD64FD92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A1D9A"/>
    <w:multiLevelType w:val="hybridMultilevel"/>
    <w:tmpl w:val="BDF63384"/>
    <w:lvl w:ilvl="0" w:tplc="69BE15F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DA014E"/>
    <w:multiLevelType w:val="hybridMultilevel"/>
    <w:tmpl w:val="7E1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8033B"/>
    <w:multiLevelType w:val="hybridMultilevel"/>
    <w:tmpl w:val="FFF02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1D8D"/>
    <w:multiLevelType w:val="hybridMultilevel"/>
    <w:tmpl w:val="C0A6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961A8"/>
    <w:multiLevelType w:val="hybridMultilevel"/>
    <w:tmpl w:val="798A2026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76486B"/>
    <w:multiLevelType w:val="hybridMultilevel"/>
    <w:tmpl w:val="5DE0BC42"/>
    <w:lvl w:ilvl="0" w:tplc="9E2C8A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F7243"/>
    <w:multiLevelType w:val="hybridMultilevel"/>
    <w:tmpl w:val="AC4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42FB8"/>
    <w:multiLevelType w:val="hybridMultilevel"/>
    <w:tmpl w:val="1D2C7644"/>
    <w:lvl w:ilvl="0" w:tplc="C4EE59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B6B67"/>
    <w:multiLevelType w:val="hybridMultilevel"/>
    <w:tmpl w:val="53E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B2F44"/>
    <w:multiLevelType w:val="hybridMultilevel"/>
    <w:tmpl w:val="3F7E1B0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16EFC"/>
    <w:multiLevelType w:val="hybridMultilevel"/>
    <w:tmpl w:val="1CD68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57898"/>
    <w:multiLevelType w:val="hybridMultilevel"/>
    <w:tmpl w:val="6E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30AB7"/>
    <w:multiLevelType w:val="hybridMultilevel"/>
    <w:tmpl w:val="903CD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744430">
    <w:abstractNumId w:val="30"/>
  </w:num>
  <w:num w:numId="2" w16cid:durableId="110630576">
    <w:abstractNumId w:val="13"/>
  </w:num>
  <w:num w:numId="3" w16cid:durableId="1673071320">
    <w:abstractNumId w:val="21"/>
  </w:num>
  <w:num w:numId="4" w16cid:durableId="1786729603">
    <w:abstractNumId w:val="1"/>
  </w:num>
  <w:num w:numId="5" w16cid:durableId="420181798">
    <w:abstractNumId w:val="26"/>
  </w:num>
  <w:num w:numId="6" w16cid:durableId="1724521145">
    <w:abstractNumId w:val="23"/>
  </w:num>
  <w:num w:numId="7" w16cid:durableId="2031832216">
    <w:abstractNumId w:val="22"/>
  </w:num>
  <w:num w:numId="8" w16cid:durableId="504173413">
    <w:abstractNumId w:val="18"/>
  </w:num>
  <w:num w:numId="9" w16cid:durableId="1217401091">
    <w:abstractNumId w:val="19"/>
  </w:num>
  <w:num w:numId="10" w16cid:durableId="283465708">
    <w:abstractNumId w:val="4"/>
  </w:num>
  <w:num w:numId="11" w16cid:durableId="134640608">
    <w:abstractNumId w:val="10"/>
  </w:num>
  <w:num w:numId="12" w16cid:durableId="2053654040">
    <w:abstractNumId w:val="32"/>
  </w:num>
  <w:num w:numId="13" w16cid:durableId="401485983">
    <w:abstractNumId w:val="20"/>
  </w:num>
  <w:num w:numId="14" w16cid:durableId="328556137">
    <w:abstractNumId w:val="0"/>
  </w:num>
  <w:num w:numId="15" w16cid:durableId="445151858">
    <w:abstractNumId w:val="27"/>
  </w:num>
  <w:num w:numId="16" w16cid:durableId="1532763954">
    <w:abstractNumId w:val="3"/>
  </w:num>
  <w:num w:numId="17" w16cid:durableId="991640542">
    <w:abstractNumId w:val="11"/>
  </w:num>
  <w:num w:numId="18" w16cid:durableId="699940921">
    <w:abstractNumId w:val="24"/>
  </w:num>
  <w:num w:numId="19" w16cid:durableId="584338916">
    <w:abstractNumId w:val="31"/>
  </w:num>
  <w:num w:numId="20" w16cid:durableId="1101294725">
    <w:abstractNumId w:val="17"/>
  </w:num>
  <w:num w:numId="21" w16cid:durableId="1480725056">
    <w:abstractNumId w:val="15"/>
  </w:num>
  <w:num w:numId="22" w16cid:durableId="1627347871">
    <w:abstractNumId w:val="25"/>
  </w:num>
  <w:num w:numId="23" w16cid:durableId="1353335239">
    <w:abstractNumId w:val="28"/>
  </w:num>
  <w:num w:numId="24" w16cid:durableId="658538073">
    <w:abstractNumId w:val="2"/>
  </w:num>
  <w:num w:numId="25" w16cid:durableId="1570463452">
    <w:abstractNumId w:val="5"/>
  </w:num>
  <w:num w:numId="26" w16cid:durableId="224755426">
    <w:abstractNumId w:val="29"/>
  </w:num>
  <w:num w:numId="27" w16cid:durableId="262885127">
    <w:abstractNumId w:val="9"/>
  </w:num>
  <w:num w:numId="28" w16cid:durableId="1188366897">
    <w:abstractNumId w:val="7"/>
  </w:num>
  <w:num w:numId="29" w16cid:durableId="1713571837">
    <w:abstractNumId w:val="6"/>
  </w:num>
  <w:num w:numId="30" w16cid:durableId="1833643399">
    <w:abstractNumId w:val="16"/>
  </w:num>
  <w:num w:numId="31" w16cid:durableId="1170292595">
    <w:abstractNumId w:val="8"/>
  </w:num>
  <w:num w:numId="32" w16cid:durableId="378556212">
    <w:abstractNumId w:val="14"/>
  </w:num>
  <w:num w:numId="33" w16cid:durableId="1279681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7"/>
    <w:rsid w:val="000011C0"/>
    <w:rsid w:val="00004CAA"/>
    <w:rsid w:val="0000588E"/>
    <w:rsid w:val="00007B77"/>
    <w:rsid w:val="00012D1C"/>
    <w:rsid w:val="0001314D"/>
    <w:rsid w:val="0002186C"/>
    <w:rsid w:val="00022BFD"/>
    <w:rsid w:val="00023304"/>
    <w:rsid w:val="000247C8"/>
    <w:rsid w:val="00026747"/>
    <w:rsid w:val="00026815"/>
    <w:rsid w:val="00026E0E"/>
    <w:rsid w:val="0003315C"/>
    <w:rsid w:val="0003341C"/>
    <w:rsid w:val="0003731E"/>
    <w:rsid w:val="0003794D"/>
    <w:rsid w:val="000379C7"/>
    <w:rsid w:val="00040003"/>
    <w:rsid w:val="000411DB"/>
    <w:rsid w:val="00041FD1"/>
    <w:rsid w:val="00044B58"/>
    <w:rsid w:val="0004630B"/>
    <w:rsid w:val="00047E20"/>
    <w:rsid w:val="00050181"/>
    <w:rsid w:val="00050679"/>
    <w:rsid w:val="00050C8C"/>
    <w:rsid w:val="0005211A"/>
    <w:rsid w:val="00056278"/>
    <w:rsid w:val="0005692E"/>
    <w:rsid w:val="00060748"/>
    <w:rsid w:val="000609DE"/>
    <w:rsid w:val="00063614"/>
    <w:rsid w:val="00064B32"/>
    <w:rsid w:val="00066F82"/>
    <w:rsid w:val="00067831"/>
    <w:rsid w:val="00067C37"/>
    <w:rsid w:val="00071ED9"/>
    <w:rsid w:val="000729E2"/>
    <w:rsid w:val="00074845"/>
    <w:rsid w:val="00076B9F"/>
    <w:rsid w:val="00076CD6"/>
    <w:rsid w:val="00076D3B"/>
    <w:rsid w:val="000809CF"/>
    <w:rsid w:val="0008286B"/>
    <w:rsid w:val="000841C0"/>
    <w:rsid w:val="000843EC"/>
    <w:rsid w:val="00090416"/>
    <w:rsid w:val="0009170E"/>
    <w:rsid w:val="0009291D"/>
    <w:rsid w:val="0009318D"/>
    <w:rsid w:val="00094658"/>
    <w:rsid w:val="00094B14"/>
    <w:rsid w:val="00094BF7"/>
    <w:rsid w:val="000961CB"/>
    <w:rsid w:val="00097986"/>
    <w:rsid w:val="000A4911"/>
    <w:rsid w:val="000A5354"/>
    <w:rsid w:val="000B4A2D"/>
    <w:rsid w:val="000B7932"/>
    <w:rsid w:val="000C5972"/>
    <w:rsid w:val="000C678D"/>
    <w:rsid w:val="000D0897"/>
    <w:rsid w:val="000D08E6"/>
    <w:rsid w:val="000D1C5C"/>
    <w:rsid w:val="000D3170"/>
    <w:rsid w:val="000E0013"/>
    <w:rsid w:val="000E260F"/>
    <w:rsid w:val="000E309F"/>
    <w:rsid w:val="000E387D"/>
    <w:rsid w:val="000F2F57"/>
    <w:rsid w:val="0011129F"/>
    <w:rsid w:val="001127B8"/>
    <w:rsid w:val="00113AE0"/>
    <w:rsid w:val="00122947"/>
    <w:rsid w:val="0012337A"/>
    <w:rsid w:val="00123405"/>
    <w:rsid w:val="00126415"/>
    <w:rsid w:val="001339B2"/>
    <w:rsid w:val="00133DB4"/>
    <w:rsid w:val="001365A4"/>
    <w:rsid w:val="00137ED5"/>
    <w:rsid w:val="00141680"/>
    <w:rsid w:val="0014334F"/>
    <w:rsid w:val="00143CF0"/>
    <w:rsid w:val="00146108"/>
    <w:rsid w:val="001502B9"/>
    <w:rsid w:val="00152251"/>
    <w:rsid w:val="00154155"/>
    <w:rsid w:val="00157925"/>
    <w:rsid w:val="001627C5"/>
    <w:rsid w:val="001709FA"/>
    <w:rsid w:val="00170ECC"/>
    <w:rsid w:val="00171DDD"/>
    <w:rsid w:val="00173428"/>
    <w:rsid w:val="00175450"/>
    <w:rsid w:val="00181131"/>
    <w:rsid w:val="001845BF"/>
    <w:rsid w:val="0019104E"/>
    <w:rsid w:val="00196B33"/>
    <w:rsid w:val="001A649B"/>
    <w:rsid w:val="001A7116"/>
    <w:rsid w:val="001B0D4F"/>
    <w:rsid w:val="001B1BCF"/>
    <w:rsid w:val="001B344B"/>
    <w:rsid w:val="001B3EB1"/>
    <w:rsid w:val="001B4475"/>
    <w:rsid w:val="001B5036"/>
    <w:rsid w:val="001B5C90"/>
    <w:rsid w:val="001C0BD1"/>
    <w:rsid w:val="001C1BEC"/>
    <w:rsid w:val="001C20A2"/>
    <w:rsid w:val="001C40A4"/>
    <w:rsid w:val="001C5237"/>
    <w:rsid w:val="001C557B"/>
    <w:rsid w:val="001C7705"/>
    <w:rsid w:val="001C7C6F"/>
    <w:rsid w:val="001D06E6"/>
    <w:rsid w:val="001D07FC"/>
    <w:rsid w:val="001D0A4A"/>
    <w:rsid w:val="001D126A"/>
    <w:rsid w:val="001D13F4"/>
    <w:rsid w:val="001D1536"/>
    <w:rsid w:val="001D1CA2"/>
    <w:rsid w:val="001D406D"/>
    <w:rsid w:val="001D593C"/>
    <w:rsid w:val="001D6ADB"/>
    <w:rsid w:val="001E032F"/>
    <w:rsid w:val="001E1275"/>
    <w:rsid w:val="001E4431"/>
    <w:rsid w:val="001E455E"/>
    <w:rsid w:val="001E46FD"/>
    <w:rsid w:val="001E562B"/>
    <w:rsid w:val="001E6C07"/>
    <w:rsid w:val="001F0E56"/>
    <w:rsid w:val="001F6750"/>
    <w:rsid w:val="001F7B86"/>
    <w:rsid w:val="002015A0"/>
    <w:rsid w:val="00202C37"/>
    <w:rsid w:val="00203341"/>
    <w:rsid w:val="00203CED"/>
    <w:rsid w:val="002042E7"/>
    <w:rsid w:val="00206BEF"/>
    <w:rsid w:val="00215921"/>
    <w:rsid w:val="00221E4D"/>
    <w:rsid w:val="002244A7"/>
    <w:rsid w:val="00225A51"/>
    <w:rsid w:val="00226688"/>
    <w:rsid w:val="00232E6A"/>
    <w:rsid w:val="002358D8"/>
    <w:rsid w:val="00235A4F"/>
    <w:rsid w:val="00240581"/>
    <w:rsid w:val="002455A6"/>
    <w:rsid w:val="00246653"/>
    <w:rsid w:val="0025034C"/>
    <w:rsid w:val="00250D13"/>
    <w:rsid w:val="00252513"/>
    <w:rsid w:val="002525A4"/>
    <w:rsid w:val="00253B43"/>
    <w:rsid w:val="0025555E"/>
    <w:rsid w:val="00255D5D"/>
    <w:rsid w:val="002567A1"/>
    <w:rsid w:val="00256FFF"/>
    <w:rsid w:val="00264B67"/>
    <w:rsid w:val="00266815"/>
    <w:rsid w:val="00266E88"/>
    <w:rsid w:val="002703B0"/>
    <w:rsid w:val="00270B18"/>
    <w:rsid w:val="002812FD"/>
    <w:rsid w:val="0028143A"/>
    <w:rsid w:val="002845C5"/>
    <w:rsid w:val="0028555C"/>
    <w:rsid w:val="00285AD5"/>
    <w:rsid w:val="002902B2"/>
    <w:rsid w:val="00294ADD"/>
    <w:rsid w:val="002964EC"/>
    <w:rsid w:val="00297B65"/>
    <w:rsid w:val="002A262E"/>
    <w:rsid w:val="002A42EC"/>
    <w:rsid w:val="002A4A18"/>
    <w:rsid w:val="002A6121"/>
    <w:rsid w:val="002A6DA4"/>
    <w:rsid w:val="002A6FFB"/>
    <w:rsid w:val="002B03EF"/>
    <w:rsid w:val="002B0BAE"/>
    <w:rsid w:val="002B2EB8"/>
    <w:rsid w:val="002B4C0F"/>
    <w:rsid w:val="002C2CF2"/>
    <w:rsid w:val="002C2FA8"/>
    <w:rsid w:val="002C47BE"/>
    <w:rsid w:val="002C585E"/>
    <w:rsid w:val="002C5D3C"/>
    <w:rsid w:val="002C6D53"/>
    <w:rsid w:val="002D10D8"/>
    <w:rsid w:val="002D1B89"/>
    <w:rsid w:val="002D518B"/>
    <w:rsid w:val="002D7546"/>
    <w:rsid w:val="002E19A7"/>
    <w:rsid w:val="002E1B3C"/>
    <w:rsid w:val="002E5BAF"/>
    <w:rsid w:val="002E620F"/>
    <w:rsid w:val="002E6E27"/>
    <w:rsid w:val="002E7232"/>
    <w:rsid w:val="002F387E"/>
    <w:rsid w:val="002F417B"/>
    <w:rsid w:val="002F4BB6"/>
    <w:rsid w:val="002F5D7C"/>
    <w:rsid w:val="002F7DF7"/>
    <w:rsid w:val="00302B86"/>
    <w:rsid w:val="00304231"/>
    <w:rsid w:val="00310540"/>
    <w:rsid w:val="00310790"/>
    <w:rsid w:val="00312BE3"/>
    <w:rsid w:val="003132C6"/>
    <w:rsid w:val="003137C5"/>
    <w:rsid w:val="00314319"/>
    <w:rsid w:val="0031454E"/>
    <w:rsid w:val="00314EC4"/>
    <w:rsid w:val="00320D5F"/>
    <w:rsid w:val="00324C49"/>
    <w:rsid w:val="00324FE8"/>
    <w:rsid w:val="00326819"/>
    <w:rsid w:val="003307E9"/>
    <w:rsid w:val="00335641"/>
    <w:rsid w:val="00342400"/>
    <w:rsid w:val="003427D9"/>
    <w:rsid w:val="003439B3"/>
    <w:rsid w:val="00346549"/>
    <w:rsid w:val="00347157"/>
    <w:rsid w:val="00350780"/>
    <w:rsid w:val="00351464"/>
    <w:rsid w:val="00354DE6"/>
    <w:rsid w:val="00361529"/>
    <w:rsid w:val="00362258"/>
    <w:rsid w:val="00366F0C"/>
    <w:rsid w:val="00371817"/>
    <w:rsid w:val="00372104"/>
    <w:rsid w:val="00374217"/>
    <w:rsid w:val="00383296"/>
    <w:rsid w:val="00383AB0"/>
    <w:rsid w:val="0038475F"/>
    <w:rsid w:val="00386987"/>
    <w:rsid w:val="003872F2"/>
    <w:rsid w:val="00390400"/>
    <w:rsid w:val="00390C80"/>
    <w:rsid w:val="003918DF"/>
    <w:rsid w:val="003941C7"/>
    <w:rsid w:val="00397E17"/>
    <w:rsid w:val="003A0858"/>
    <w:rsid w:val="003A2B3E"/>
    <w:rsid w:val="003A36E3"/>
    <w:rsid w:val="003A3B82"/>
    <w:rsid w:val="003A4A16"/>
    <w:rsid w:val="003A7BF6"/>
    <w:rsid w:val="003B106A"/>
    <w:rsid w:val="003B40FE"/>
    <w:rsid w:val="003B608A"/>
    <w:rsid w:val="003B6444"/>
    <w:rsid w:val="003C022A"/>
    <w:rsid w:val="003C0996"/>
    <w:rsid w:val="003C0A6A"/>
    <w:rsid w:val="003C2C88"/>
    <w:rsid w:val="003C2E7E"/>
    <w:rsid w:val="003C3421"/>
    <w:rsid w:val="003C45E2"/>
    <w:rsid w:val="003C7C21"/>
    <w:rsid w:val="003C7DA8"/>
    <w:rsid w:val="003D5D22"/>
    <w:rsid w:val="003D5E98"/>
    <w:rsid w:val="003D7323"/>
    <w:rsid w:val="003E0662"/>
    <w:rsid w:val="003E2E17"/>
    <w:rsid w:val="003E3B93"/>
    <w:rsid w:val="003E500D"/>
    <w:rsid w:val="003E53CD"/>
    <w:rsid w:val="003E5A32"/>
    <w:rsid w:val="003F06D8"/>
    <w:rsid w:val="003F309C"/>
    <w:rsid w:val="003F316C"/>
    <w:rsid w:val="003F3ED2"/>
    <w:rsid w:val="003F4683"/>
    <w:rsid w:val="003F67AD"/>
    <w:rsid w:val="004006B1"/>
    <w:rsid w:val="00400CF8"/>
    <w:rsid w:val="0040702F"/>
    <w:rsid w:val="004105AC"/>
    <w:rsid w:val="00411F64"/>
    <w:rsid w:val="00412B63"/>
    <w:rsid w:val="0041665F"/>
    <w:rsid w:val="0042244E"/>
    <w:rsid w:val="00422FB3"/>
    <w:rsid w:val="00423562"/>
    <w:rsid w:val="0042654B"/>
    <w:rsid w:val="00426691"/>
    <w:rsid w:val="0042683E"/>
    <w:rsid w:val="00431504"/>
    <w:rsid w:val="00431867"/>
    <w:rsid w:val="00435772"/>
    <w:rsid w:val="004364BF"/>
    <w:rsid w:val="00441F5F"/>
    <w:rsid w:val="00445B7E"/>
    <w:rsid w:val="00445FB6"/>
    <w:rsid w:val="00446A3F"/>
    <w:rsid w:val="00446CBA"/>
    <w:rsid w:val="00447573"/>
    <w:rsid w:val="00447600"/>
    <w:rsid w:val="00452593"/>
    <w:rsid w:val="0045426E"/>
    <w:rsid w:val="004551E4"/>
    <w:rsid w:val="00460400"/>
    <w:rsid w:val="004604DE"/>
    <w:rsid w:val="004614CD"/>
    <w:rsid w:val="00462B83"/>
    <w:rsid w:val="00467F5B"/>
    <w:rsid w:val="00472985"/>
    <w:rsid w:val="00473800"/>
    <w:rsid w:val="00474E02"/>
    <w:rsid w:val="004778D0"/>
    <w:rsid w:val="00480B53"/>
    <w:rsid w:val="0048294C"/>
    <w:rsid w:val="00485A18"/>
    <w:rsid w:val="004907DE"/>
    <w:rsid w:val="00491A90"/>
    <w:rsid w:val="00493EA9"/>
    <w:rsid w:val="00496212"/>
    <w:rsid w:val="00496BF0"/>
    <w:rsid w:val="004A18A9"/>
    <w:rsid w:val="004A1D9A"/>
    <w:rsid w:val="004A4883"/>
    <w:rsid w:val="004A4CC0"/>
    <w:rsid w:val="004A5DA8"/>
    <w:rsid w:val="004A6ADE"/>
    <w:rsid w:val="004A7937"/>
    <w:rsid w:val="004B009C"/>
    <w:rsid w:val="004B0288"/>
    <w:rsid w:val="004B1632"/>
    <w:rsid w:val="004B1A80"/>
    <w:rsid w:val="004B2BC7"/>
    <w:rsid w:val="004B349E"/>
    <w:rsid w:val="004C1503"/>
    <w:rsid w:val="004C552E"/>
    <w:rsid w:val="004C6D9C"/>
    <w:rsid w:val="004D2BD3"/>
    <w:rsid w:val="004D2C08"/>
    <w:rsid w:val="004D5C71"/>
    <w:rsid w:val="004D7658"/>
    <w:rsid w:val="004E04C1"/>
    <w:rsid w:val="004E33A1"/>
    <w:rsid w:val="004E3F31"/>
    <w:rsid w:val="004E72C6"/>
    <w:rsid w:val="004F015C"/>
    <w:rsid w:val="004F1A6A"/>
    <w:rsid w:val="004F526D"/>
    <w:rsid w:val="004F60BD"/>
    <w:rsid w:val="004F61F8"/>
    <w:rsid w:val="00500127"/>
    <w:rsid w:val="005015DF"/>
    <w:rsid w:val="00501905"/>
    <w:rsid w:val="0050315D"/>
    <w:rsid w:val="00504E60"/>
    <w:rsid w:val="00505167"/>
    <w:rsid w:val="00507C66"/>
    <w:rsid w:val="00514D95"/>
    <w:rsid w:val="00515629"/>
    <w:rsid w:val="0051773C"/>
    <w:rsid w:val="00520188"/>
    <w:rsid w:val="00521832"/>
    <w:rsid w:val="00523C26"/>
    <w:rsid w:val="00524BFB"/>
    <w:rsid w:val="00525593"/>
    <w:rsid w:val="00525ECB"/>
    <w:rsid w:val="0052770D"/>
    <w:rsid w:val="00532C5B"/>
    <w:rsid w:val="005336E7"/>
    <w:rsid w:val="00534463"/>
    <w:rsid w:val="00540ACD"/>
    <w:rsid w:val="0054215B"/>
    <w:rsid w:val="00543503"/>
    <w:rsid w:val="00543687"/>
    <w:rsid w:val="005470FC"/>
    <w:rsid w:val="00550CB8"/>
    <w:rsid w:val="00552079"/>
    <w:rsid w:val="00554598"/>
    <w:rsid w:val="00561299"/>
    <w:rsid w:val="00562BC9"/>
    <w:rsid w:val="0056366D"/>
    <w:rsid w:val="00564877"/>
    <w:rsid w:val="0056543F"/>
    <w:rsid w:val="005668C2"/>
    <w:rsid w:val="00573533"/>
    <w:rsid w:val="005746A4"/>
    <w:rsid w:val="005765AF"/>
    <w:rsid w:val="00581507"/>
    <w:rsid w:val="00585C24"/>
    <w:rsid w:val="00585F4E"/>
    <w:rsid w:val="00587779"/>
    <w:rsid w:val="00590487"/>
    <w:rsid w:val="00590C5E"/>
    <w:rsid w:val="005A0379"/>
    <w:rsid w:val="005A3AA3"/>
    <w:rsid w:val="005A4E1D"/>
    <w:rsid w:val="005B0096"/>
    <w:rsid w:val="005B4509"/>
    <w:rsid w:val="005B453C"/>
    <w:rsid w:val="005B5678"/>
    <w:rsid w:val="005B7806"/>
    <w:rsid w:val="005C1914"/>
    <w:rsid w:val="005C5143"/>
    <w:rsid w:val="005D1F72"/>
    <w:rsid w:val="005D34D8"/>
    <w:rsid w:val="005D5755"/>
    <w:rsid w:val="005D6DCA"/>
    <w:rsid w:val="005E01F9"/>
    <w:rsid w:val="005E0A14"/>
    <w:rsid w:val="005E31F3"/>
    <w:rsid w:val="005E4D2D"/>
    <w:rsid w:val="005E5809"/>
    <w:rsid w:val="005E5F08"/>
    <w:rsid w:val="005F29B9"/>
    <w:rsid w:val="005F2BAF"/>
    <w:rsid w:val="005F30AD"/>
    <w:rsid w:val="005F34EC"/>
    <w:rsid w:val="005F601E"/>
    <w:rsid w:val="005F607F"/>
    <w:rsid w:val="005F65BA"/>
    <w:rsid w:val="005F6B0F"/>
    <w:rsid w:val="006016FC"/>
    <w:rsid w:val="00604456"/>
    <w:rsid w:val="006115E0"/>
    <w:rsid w:val="006133C0"/>
    <w:rsid w:val="00613F42"/>
    <w:rsid w:val="006142E4"/>
    <w:rsid w:val="00614DEF"/>
    <w:rsid w:val="006238ED"/>
    <w:rsid w:val="0062713B"/>
    <w:rsid w:val="006304E8"/>
    <w:rsid w:val="00631C3D"/>
    <w:rsid w:val="00640ED7"/>
    <w:rsid w:val="006426C5"/>
    <w:rsid w:val="006441B4"/>
    <w:rsid w:val="00646101"/>
    <w:rsid w:val="00647513"/>
    <w:rsid w:val="00647DFF"/>
    <w:rsid w:val="0065081B"/>
    <w:rsid w:val="006513B8"/>
    <w:rsid w:val="00652108"/>
    <w:rsid w:val="00653D4D"/>
    <w:rsid w:val="006564A8"/>
    <w:rsid w:val="00656B9C"/>
    <w:rsid w:val="0066022E"/>
    <w:rsid w:val="00662599"/>
    <w:rsid w:val="00663EC1"/>
    <w:rsid w:val="00664132"/>
    <w:rsid w:val="00664752"/>
    <w:rsid w:val="00666958"/>
    <w:rsid w:val="0066740A"/>
    <w:rsid w:val="00672AA4"/>
    <w:rsid w:val="00672D1C"/>
    <w:rsid w:val="00675A48"/>
    <w:rsid w:val="00676381"/>
    <w:rsid w:val="00676948"/>
    <w:rsid w:val="00677445"/>
    <w:rsid w:val="00677909"/>
    <w:rsid w:val="006807C1"/>
    <w:rsid w:val="00680B54"/>
    <w:rsid w:val="00680D9F"/>
    <w:rsid w:val="006830CB"/>
    <w:rsid w:val="00683DA9"/>
    <w:rsid w:val="0068589A"/>
    <w:rsid w:val="00687483"/>
    <w:rsid w:val="00687574"/>
    <w:rsid w:val="006879D7"/>
    <w:rsid w:val="00691FF5"/>
    <w:rsid w:val="006969A0"/>
    <w:rsid w:val="00697043"/>
    <w:rsid w:val="0069767B"/>
    <w:rsid w:val="006A027C"/>
    <w:rsid w:val="006A151F"/>
    <w:rsid w:val="006A6AF0"/>
    <w:rsid w:val="006B01DD"/>
    <w:rsid w:val="006B06AB"/>
    <w:rsid w:val="006B0BD3"/>
    <w:rsid w:val="006B6F8C"/>
    <w:rsid w:val="006C04EC"/>
    <w:rsid w:val="006C193C"/>
    <w:rsid w:val="006C4678"/>
    <w:rsid w:val="006C4C75"/>
    <w:rsid w:val="006C7926"/>
    <w:rsid w:val="006C7A80"/>
    <w:rsid w:val="006E2AF6"/>
    <w:rsid w:val="006E4E55"/>
    <w:rsid w:val="006F175E"/>
    <w:rsid w:val="006F2289"/>
    <w:rsid w:val="006F3DE1"/>
    <w:rsid w:val="006F7AA0"/>
    <w:rsid w:val="007004E2"/>
    <w:rsid w:val="00700CD2"/>
    <w:rsid w:val="0070220A"/>
    <w:rsid w:val="00702FC0"/>
    <w:rsid w:val="00703FA6"/>
    <w:rsid w:val="007055E1"/>
    <w:rsid w:val="00705951"/>
    <w:rsid w:val="00706DB9"/>
    <w:rsid w:val="0071047A"/>
    <w:rsid w:val="00710ACA"/>
    <w:rsid w:val="0071122B"/>
    <w:rsid w:val="00711F9A"/>
    <w:rsid w:val="0071258F"/>
    <w:rsid w:val="0071300E"/>
    <w:rsid w:val="007135EC"/>
    <w:rsid w:val="00713E4A"/>
    <w:rsid w:val="0071427F"/>
    <w:rsid w:val="00714EBC"/>
    <w:rsid w:val="00720BC0"/>
    <w:rsid w:val="007225BF"/>
    <w:rsid w:val="00722859"/>
    <w:rsid w:val="00723A2D"/>
    <w:rsid w:val="007255BE"/>
    <w:rsid w:val="007255DB"/>
    <w:rsid w:val="007308A7"/>
    <w:rsid w:val="00731C67"/>
    <w:rsid w:val="007325FE"/>
    <w:rsid w:val="0073508C"/>
    <w:rsid w:val="007419F2"/>
    <w:rsid w:val="0074289E"/>
    <w:rsid w:val="00743801"/>
    <w:rsid w:val="00746C06"/>
    <w:rsid w:val="00753425"/>
    <w:rsid w:val="00754A6F"/>
    <w:rsid w:val="0076242A"/>
    <w:rsid w:val="007658F3"/>
    <w:rsid w:val="00767C9D"/>
    <w:rsid w:val="00767F56"/>
    <w:rsid w:val="007713BE"/>
    <w:rsid w:val="007745FF"/>
    <w:rsid w:val="00776B1D"/>
    <w:rsid w:val="00780616"/>
    <w:rsid w:val="007811B9"/>
    <w:rsid w:val="007811F0"/>
    <w:rsid w:val="00781551"/>
    <w:rsid w:val="00785781"/>
    <w:rsid w:val="00786106"/>
    <w:rsid w:val="00786BB1"/>
    <w:rsid w:val="00790677"/>
    <w:rsid w:val="00790D1B"/>
    <w:rsid w:val="00791288"/>
    <w:rsid w:val="00791B04"/>
    <w:rsid w:val="00793FAF"/>
    <w:rsid w:val="00794FFB"/>
    <w:rsid w:val="007957C3"/>
    <w:rsid w:val="007959CC"/>
    <w:rsid w:val="00797BD0"/>
    <w:rsid w:val="007A02E5"/>
    <w:rsid w:val="007A0D27"/>
    <w:rsid w:val="007A17C0"/>
    <w:rsid w:val="007A2ABB"/>
    <w:rsid w:val="007A2D18"/>
    <w:rsid w:val="007A3570"/>
    <w:rsid w:val="007A6226"/>
    <w:rsid w:val="007A6C5F"/>
    <w:rsid w:val="007B3BC3"/>
    <w:rsid w:val="007B45A6"/>
    <w:rsid w:val="007B4E2F"/>
    <w:rsid w:val="007C0FAA"/>
    <w:rsid w:val="007C1458"/>
    <w:rsid w:val="007C1C82"/>
    <w:rsid w:val="007C21C0"/>
    <w:rsid w:val="007C22A2"/>
    <w:rsid w:val="007C2430"/>
    <w:rsid w:val="007C41DB"/>
    <w:rsid w:val="007C5795"/>
    <w:rsid w:val="007D0163"/>
    <w:rsid w:val="007D1A41"/>
    <w:rsid w:val="007D2BCA"/>
    <w:rsid w:val="007D3E70"/>
    <w:rsid w:val="007D4C0B"/>
    <w:rsid w:val="007D5459"/>
    <w:rsid w:val="007D613E"/>
    <w:rsid w:val="007E0BC4"/>
    <w:rsid w:val="007E0D13"/>
    <w:rsid w:val="007E12E9"/>
    <w:rsid w:val="007E152C"/>
    <w:rsid w:val="007E453A"/>
    <w:rsid w:val="007E5FBF"/>
    <w:rsid w:val="007E60D9"/>
    <w:rsid w:val="007E6D3A"/>
    <w:rsid w:val="007E7A46"/>
    <w:rsid w:val="007F365A"/>
    <w:rsid w:val="007F4547"/>
    <w:rsid w:val="007F5122"/>
    <w:rsid w:val="007F714C"/>
    <w:rsid w:val="008067B0"/>
    <w:rsid w:val="0081051F"/>
    <w:rsid w:val="0081162D"/>
    <w:rsid w:val="008131C5"/>
    <w:rsid w:val="00814777"/>
    <w:rsid w:val="00816A73"/>
    <w:rsid w:val="008261F9"/>
    <w:rsid w:val="00827262"/>
    <w:rsid w:val="00830FA7"/>
    <w:rsid w:val="00835B2F"/>
    <w:rsid w:val="00835B9B"/>
    <w:rsid w:val="0083797C"/>
    <w:rsid w:val="008413F4"/>
    <w:rsid w:val="008434AF"/>
    <w:rsid w:val="0084688C"/>
    <w:rsid w:val="00846D0A"/>
    <w:rsid w:val="008506DF"/>
    <w:rsid w:val="00850D05"/>
    <w:rsid w:val="00850D83"/>
    <w:rsid w:val="008510FA"/>
    <w:rsid w:val="00852071"/>
    <w:rsid w:val="00853313"/>
    <w:rsid w:val="00870133"/>
    <w:rsid w:val="00871DC2"/>
    <w:rsid w:val="00872896"/>
    <w:rsid w:val="008748E7"/>
    <w:rsid w:val="00882B44"/>
    <w:rsid w:val="00883909"/>
    <w:rsid w:val="00890B45"/>
    <w:rsid w:val="00891968"/>
    <w:rsid w:val="00892363"/>
    <w:rsid w:val="00894FEE"/>
    <w:rsid w:val="008A086F"/>
    <w:rsid w:val="008A0A67"/>
    <w:rsid w:val="008A0C74"/>
    <w:rsid w:val="008A5166"/>
    <w:rsid w:val="008A654C"/>
    <w:rsid w:val="008B3238"/>
    <w:rsid w:val="008B590B"/>
    <w:rsid w:val="008C30D1"/>
    <w:rsid w:val="008C579F"/>
    <w:rsid w:val="008C68EE"/>
    <w:rsid w:val="008D08EC"/>
    <w:rsid w:val="008D2544"/>
    <w:rsid w:val="008D471E"/>
    <w:rsid w:val="008D4814"/>
    <w:rsid w:val="008D5D93"/>
    <w:rsid w:val="008D6B08"/>
    <w:rsid w:val="008E30DA"/>
    <w:rsid w:val="008E443C"/>
    <w:rsid w:val="008E4E22"/>
    <w:rsid w:val="008E5560"/>
    <w:rsid w:val="008F2B5C"/>
    <w:rsid w:val="008F3CE4"/>
    <w:rsid w:val="008F47FA"/>
    <w:rsid w:val="008F69AF"/>
    <w:rsid w:val="008F6BF5"/>
    <w:rsid w:val="00902233"/>
    <w:rsid w:val="009101BE"/>
    <w:rsid w:val="009105C2"/>
    <w:rsid w:val="00910FD1"/>
    <w:rsid w:val="0091548D"/>
    <w:rsid w:val="009179BB"/>
    <w:rsid w:val="00921078"/>
    <w:rsid w:val="0092358F"/>
    <w:rsid w:val="009254F7"/>
    <w:rsid w:val="00925684"/>
    <w:rsid w:val="009306C9"/>
    <w:rsid w:val="009322D3"/>
    <w:rsid w:val="009345C1"/>
    <w:rsid w:val="009373FC"/>
    <w:rsid w:val="00945446"/>
    <w:rsid w:val="00952467"/>
    <w:rsid w:val="00954644"/>
    <w:rsid w:val="009613AE"/>
    <w:rsid w:val="0096328C"/>
    <w:rsid w:val="00965480"/>
    <w:rsid w:val="00965B45"/>
    <w:rsid w:val="00967877"/>
    <w:rsid w:val="00970671"/>
    <w:rsid w:val="009708C6"/>
    <w:rsid w:val="00971A23"/>
    <w:rsid w:val="00972C0A"/>
    <w:rsid w:val="00973E51"/>
    <w:rsid w:val="009749F2"/>
    <w:rsid w:val="00974B0A"/>
    <w:rsid w:val="00975CE8"/>
    <w:rsid w:val="009801E7"/>
    <w:rsid w:val="0098453A"/>
    <w:rsid w:val="00986290"/>
    <w:rsid w:val="009873A0"/>
    <w:rsid w:val="0098773B"/>
    <w:rsid w:val="009878E3"/>
    <w:rsid w:val="0099107B"/>
    <w:rsid w:val="00996354"/>
    <w:rsid w:val="009A0393"/>
    <w:rsid w:val="009B375B"/>
    <w:rsid w:val="009B5A51"/>
    <w:rsid w:val="009B6B64"/>
    <w:rsid w:val="009C5A7F"/>
    <w:rsid w:val="009C7B54"/>
    <w:rsid w:val="009D263B"/>
    <w:rsid w:val="009D2BFB"/>
    <w:rsid w:val="009D3B94"/>
    <w:rsid w:val="009D3BF2"/>
    <w:rsid w:val="009D46D2"/>
    <w:rsid w:val="009D46EB"/>
    <w:rsid w:val="009D481E"/>
    <w:rsid w:val="009E03B1"/>
    <w:rsid w:val="009E10DC"/>
    <w:rsid w:val="009E191C"/>
    <w:rsid w:val="009E79CC"/>
    <w:rsid w:val="009F1619"/>
    <w:rsid w:val="009F2F6A"/>
    <w:rsid w:val="009F67FA"/>
    <w:rsid w:val="009F712B"/>
    <w:rsid w:val="009F7AA4"/>
    <w:rsid w:val="00A01B39"/>
    <w:rsid w:val="00A01C25"/>
    <w:rsid w:val="00A01F51"/>
    <w:rsid w:val="00A02138"/>
    <w:rsid w:val="00A03145"/>
    <w:rsid w:val="00A07BA3"/>
    <w:rsid w:val="00A122AF"/>
    <w:rsid w:val="00A145D3"/>
    <w:rsid w:val="00A14A04"/>
    <w:rsid w:val="00A14B18"/>
    <w:rsid w:val="00A160A3"/>
    <w:rsid w:val="00A213A8"/>
    <w:rsid w:val="00A23F1D"/>
    <w:rsid w:val="00A24430"/>
    <w:rsid w:val="00A2582F"/>
    <w:rsid w:val="00A26943"/>
    <w:rsid w:val="00A27AE2"/>
    <w:rsid w:val="00A27AF7"/>
    <w:rsid w:val="00A30B86"/>
    <w:rsid w:val="00A3549E"/>
    <w:rsid w:val="00A41AB9"/>
    <w:rsid w:val="00A43091"/>
    <w:rsid w:val="00A43754"/>
    <w:rsid w:val="00A53D49"/>
    <w:rsid w:val="00A543DA"/>
    <w:rsid w:val="00A54CCF"/>
    <w:rsid w:val="00A55E18"/>
    <w:rsid w:val="00A56A58"/>
    <w:rsid w:val="00A56BD2"/>
    <w:rsid w:val="00A5783B"/>
    <w:rsid w:val="00A65A7B"/>
    <w:rsid w:val="00A726A9"/>
    <w:rsid w:val="00A75211"/>
    <w:rsid w:val="00A77B20"/>
    <w:rsid w:val="00A8055B"/>
    <w:rsid w:val="00A83F26"/>
    <w:rsid w:val="00A8446D"/>
    <w:rsid w:val="00A87AF3"/>
    <w:rsid w:val="00A9158C"/>
    <w:rsid w:val="00A917F9"/>
    <w:rsid w:val="00A92415"/>
    <w:rsid w:val="00A940B1"/>
    <w:rsid w:val="00A946D6"/>
    <w:rsid w:val="00A96F1E"/>
    <w:rsid w:val="00A97201"/>
    <w:rsid w:val="00AA29BA"/>
    <w:rsid w:val="00AA46D4"/>
    <w:rsid w:val="00AA6A95"/>
    <w:rsid w:val="00AA7485"/>
    <w:rsid w:val="00AB0E36"/>
    <w:rsid w:val="00AB2F08"/>
    <w:rsid w:val="00AB3C73"/>
    <w:rsid w:val="00AB5C84"/>
    <w:rsid w:val="00AB7E50"/>
    <w:rsid w:val="00AC2279"/>
    <w:rsid w:val="00AC381C"/>
    <w:rsid w:val="00AC65DD"/>
    <w:rsid w:val="00AC6A10"/>
    <w:rsid w:val="00AD0C18"/>
    <w:rsid w:val="00AD0F9E"/>
    <w:rsid w:val="00AD17AC"/>
    <w:rsid w:val="00AD1B7B"/>
    <w:rsid w:val="00AD38D1"/>
    <w:rsid w:val="00AD5F3F"/>
    <w:rsid w:val="00AD711A"/>
    <w:rsid w:val="00AD722E"/>
    <w:rsid w:val="00AE1975"/>
    <w:rsid w:val="00AE47DF"/>
    <w:rsid w:val="00AE4867"/>
    <w:rsid w:val="00AE5497"/>
    <w:rsid w:val="00AE6F65"/>
    <w:rsid w:val="00AF0CFC"/>
    <w:rsid w:val="00AF1317"/>
    <w:rsid w:val="00AF131A"/>
    <w:rsid w:val="00AF3127"/>
    <w:rsid w:val="00AF3B1E"/>
    <w:rsid w:val="00AF46A6"/>
    <w:rsid w:val="00AF48C2"/>
    <w:rsid w:val="00AF65EC"/>
    <w:rsid w:val="00B0241C"/>
    <w:rsid w:val="00B0551E"/>
    <w:rsid w:val="00B1316A"/>
    <w:rsid w:val="00B13826"/>
    <w:rsid w:val="00B17E35"/>
    <w:rsid w:val="00B17FD4"/>
    <w:rsid w:val="00B208E9"/>
    <w:rsid w:val="00B213C3"/>
    <w:rsid w:val="00B2153D"/>
    <w:rsid w:val="00B234DD"/>
    <w:rsid w:val="00B23A64"/>
    <w:rsid w:val="00B24639"/>
    <w:rsid w:val="00B27BEE"/>
    <w:rsid w:val="00B30CF2"/>
    <w:rsid w:val="00B35220"/>
    <w:rsid w:val="00B374DF"/>
    <w:rsid w:val="00B4087B"/>
    <w:rsid w:val="00B420DB"/>
    <w:rsid w:val="00B43895"/>
    <w:rsid w:val="00B50F04"/>
    <w:rsid w:val="00B52E60"/>
    <w:rsid w:val="00B5404B"/>
    <w:rsid w:val="00B543AB"/>
    <w:rsid w:val="00B57D42"/>
    <w:rsid w:val="00B57E81"/>
    <w:rsid w:val="00B6163E"/>
    <w:rsid w:val="00B636CD"/>
    <w:rsid w:val="00B72F91"/>
    <w:rsid w:val="00B733B3"/>
    <w:rsid w:val="00B7528E"/>
    <w:rsid w:val="00B76351"/>
    <w:rsid w:val="00B7743C"/>
    <w:rsid w:val="00B80018"/>
    <w:rsid w:val="00B80EF4"/>
    <w:rsid w:val="00B8125B"/>
    <w:rsid w:val="00B8152E"/>
    <w:rsid w:val="00B836EB"/>
    <w:rsid w:val="00B83A5C"/>
    <w:rsid w:val="00B845CC"/>
    <w:rsid w:val="00B8472C"/>
    <w:rsid w:val="00B85AEE"/>
    <w:rsid w:val="00B879E3"/>
    <w:rsid w:val="00B93F42"/>
    <w:rsid w:val="00B9437F"/>
    <w:rsid w:val="00B9703C"/>
    <w:rsid w:val="00BA0DD3"/>
    <w:rsid w:val="00BA38C9"/>
    <w:rsid w:val="00BB0574"/>
    <w:rsid w:val="00BB0668"/>
    <w:rsid w:val="00BB4C2F"/>
    <w:rsid w:val="00BB4E4D"/>
    <w:rsid w:val="00BB7E34"/>
    <w:rsid w:val="00BC3FF0"/>
    <w:rsid w:val="00BC4183"/>
    <w:rsid w:val="00BC722D"/>
    <w:rsid w:val="00BD1BE6"/>
    <w:rsid w:val="00BD2309"/>
    <w:rsid w:val="00BD6F8F"/>
    <w:rsid w:val="00BE0F90"/>
    <w:rsid w:val="00BE2645"/>
    <w:rsid w:val="00BE415C"/>
    <w:rsid w:val="00BE6021"/>
    <w:rsid w:val="00BE6605"/>
    <w:rsid w:val="00BE6A8F"/>
    <w:rsid w:val="00BF13D5"/>
    <w:rsid w:val="00BF4524"/>
    <w:rsid w:val="00C016B9"/>
    <w:rsid w:val="00C02373"/>
    <w:rsid w:val="00C05B10"/>
    <w:rsid w:val="00C06D1B"/>
    <w:rsid w:val="00C16AAE"/>
    <w:rsid w:val="00C2014A"/>
    <w:rsid w:val="00C23087"/>
    <w:rsid w:val="00C2612E"/>
    <w:rsid w:val="00C3065A"/>
    <w:rsid w:val="00C308FA"/>
    <w:rsid w:val="00C3102A"/>
    <w:rsid w:val="00C352D9"/>
    <w:rsid w:val="00C4399F"/>
    <w:rsid w:val="00C45525"/>
    <w:rsid w:val="00C506BF"/>
    <w:rsid w:val="00C50A17"/>
    <w:rsid w:val="00C50C73"/>
    <w:rsid w:val="00C61721"/>
    <w:rsid w:val="00C74DDE"/>
    <w:rsid w:val="00C757B0"/>
    <w:rsid w:val="00C809F3"/>
    <w:rsid w:val="00C86E19"/>
    <w:rsid w:val="00C86F3C"/>
    <w:rsid w:val="00C912A7"/>
    <w:rsid w:val="00C9492C"/>
    <w:rsid w:val="00C95606"/>
    <w:rsid w:val="00C964C4"/>
    <w:rsid w:val="00C97EBE"/>
    <w:rsid w:val="00CA066D"/>
    <w:rsid w:val="00CA1395"/>
    <w:rsid w:val="00CA263C"/>
    <w:rsid w:val="00CA28B0"/>
    <w:rsid w:val="00CA28C6"/>
    <w:rsid w:val="00CA5B8B"/>
    <w:rsid w:val="00CA71C8"/>
    <w:rsid w:val="00CA7513"/>
    <w:rsid w:val="00CB001B"/>
    <w:rsid w:val="00CB616F"/>
    <w:rsid w:val="00CB6A6E"/>
    <w:rsid w:val="00CC3F2E"/>
    <w:rsid w:val="00CC4302"/>
    <w:rsid w:val="00CC7B79"/>
    <w:rsid w:val="00CD0C70"/>
    <w:rsid w:val="00CD37E3"/>
    <w:rsid w:val="00CD4CBC"/>
    <w:rsid w:val="00CD6C9E"/>
    <w:rsid w:val="00CE0350"/>
    <w:rsid w:val="00CE3DBD"/>
    <w:rsid w:val="00CE446A"/>
    <w:rsid w:val="00CE4B39"/>
    <w:rsid w:val="00CF3E53"/>
    <w:rsid w:val="00CF6BA1"/>
    <w:rsid w:val="00D026F2"/>
    <w:rsid w:val="00D03A6F"/>
    <w:rsid w:val="00D043BD"/>
    <w:rsid w:val="00D0468C"/>
    <w:rsid w:val="00D04D7F"/>
    <w:rsid w:val="00D05C20"/>
    <w:rsid w:val="00D0717F"/>
    <w:rsid w:val="00D07202"/>
    <w:rsid w:val="00D10FE0"/>
    <w:rsid w:val="00D113FC"/>
    <w:rsid w:val="00D128DE"/>
    <w:rsid w:val="00D14945"/>
    <w:rsid w:val="00D149B2"/>
    <w:rsid w:val="00D168BF"/>
    <w:rsid w:val="00D2070F"/>
    <w:rsid w:val="00D22BD9"/>
    <w:rsid w:val="00D26841"/>
    <w:rsid w:val="00D26FD1"/>
    <w:rsid w:val="00D2764F"/>
    <w:rsid w:val="00D31233"/>
    <w:rsid w:val="00D3169A"/>
    <w:rsid w:val="00D32C80"/>
    <w:rsid w:val="00D32F6A"/>
    <w:rsid w:val="00D331D6"/>
    <w:rsid w:val="00D342B7"/>
    <w:rsid w:val="00D401B5"/>
    <w:rsid w:val="00D50008"/>
    <w:rsid w:val="00D50687"/>
    <w:rsid w:val="00D50A77"/>
    <w:rsid w:val="00D55478"/>
    <w:rsid w:val="00D570F9"/>
    <w:rsid w:val="00D574E4"/>
    <w:rsid w:val="00D64D34"/>
    <w:rsid w:val="00D66809"/>
    <w:rsid w:val="00D77BC2"/>
    <w:rsid w:val="00D83C32"/>
    <w:rsid w:val="00D848FE"/>
    <w:rsid w:val="00D8630F"/>
    <w:rsid w:val="00D90EFD"/>
    <w:rsid w:val="00D91366"/>
    <w:rsid w:val="00D922E8"/>
    <w:rsid w:val="00D940F3"/>
    <w:rsid w:val="00D9608E"/>
    <w:rsid w:val="00D96831"/>
    <w:rsid w:val="00D9772F"/>
    <w:rsid w:val="00DA0ABD"/>
    <w:rsid w:val="00DA1805"/>
    <w:rsid w:val="00DB261F"/>
    <w:rsid w:val="00DB4188"/>
    <w:rsid w:val="00DB4AA2"/>
    <w:rsid w:val="00DB5BD6"/>
    <w:rsid w:val="00DB790A"/>
    <w:rsid w:val="00DC0963"/>
    <w:rsid w:val="00DC1A25"/>
    <w:rsid w:val="00DC3D1D"/>
    <w:rsid w:val="00DC61BA"/>
    <w:rsid w:val="00DD1C8B"/>
    <w:rsid w:val="00DD4F55"/>
    <w:rsid w:val="00DD7FF3"/>
    <w:rsid w:val="00DE00FD"/>
    <w:rsid w:val="00DE4845"/>
    <w:rsid w:val="00DE5452"/>
    <w:rsid w:val="00DF2F50"/>
    <w:rsid w:val="00DF2F80"/>
    <w:rsid w:val="00DF381F"/>
    <w:rsid w:val="00DF3F74"/>
    <w:rsid w:val="00DF46A4"/>
    <w:rsid w:val="00DF6DBD"/>
    <w:rsid w:val="00E063B3"/>
    <w:rsid w:val="00E06964"/>
    <w:rsid w:val="00E14AB6"/>
    <w:rsid w:val="00E15263"/>
    <w:rsid w:val="00E213B7"/>
    <w:rsid w:val="00E214B7"/>
    <w:rsid w:val="00E24843"/>
    <w:rsid w:val="00E248FB"/>
    <w:rsid w:val="00E2609B"/>
    <w:rsid w:val="00E26A2F"/>
    <w:rsid w:val="00E27069"/>
    <w:rsid w:val="00E272DD"/>
    <w:rsid w:val="00E30268"/>
    <w:rsid w:val="00E32803"/>
    <w:rsid w:val="00E379DE"/>
    <w:rsid w:val="00E412F4"/>
    <w:rsid w:val="00E41CA1"/>
    <w:rsid w:val="00E424CC"/>
    <w:rsid w:val="00E46B54"/>
    <w:rsid w:val="00E471BF"/>
    <w:rsid w:val="00E54877"/>
    <w:rsid w:val="00E6107C"/>
    <w:rsid w:val="00E6184A"/>
    <w:rsid w:val="00E71519"/>
    <w:rsid w:val="00E7476A"/>
    <w:rsid w:val="00E841F1"/>
    <w:rsid w:val="00E85736"/>
    <w:rsid w:val="00E87E92"/>
    <w:rsid w:val="00E911F4"/>
    <w:rsid w:val="00E92074"/>
    <w:rsid w:val="00E9239C"/>
    <w:rsid w:val="00E95BC0"/>
    <w:rsid w:val="00E95F75"/>
    <w:rsid w:val="00EA1C79"/>
    <w:rsid w:val="00EA2DB6"/>
    <w:rsid w:val="00EA383B"/>
    <w:rsid w:val="00EA49DA"/>
    <w:rsid w:val="00EB12E2"/>
    <w:rsid w:val="00EB1C52"/>
    <w:rsid w:val="00EB2A33"/>
    <w:rsid w:val="00EB327B"/>
    <w:rsid w:val="00EB37AD"/>
    <w:rsid w:val="00EB385F"/>
    <w:rsid w:val="00EB58C4"/>
    <w:rsid w:val="00EB755E"/>
    <w:rsid w:val="00EC082E"/>
    <w:rsid w:val="00EC448C"/>
    <w:rsid w:val="00EC5C3F"/>
    <w:rsid w:val="00ED135C"/>
    <w:rsid w:val="00ED14C0"/>
    <w:rsid w:val="00ED35DB"/>
    <w:rsid w:val="00ED46F4"/>
    <w:rsid w:val="00ED4854"/>
    <w:rsid w:val="00ED4D56"/>
    <w:rsid w:val="00ED4E2C"/>
    <w:rsid w:val="00EE3A5D"/>
    <w:rsid w:val="00EE6B24"/>
    <w:rsid w:val="00EF0C20"/>
    <w:rsid w:val="00EF41C4"/>
    <w:rsid w:val="00EF50E1"/>
    <w:rsid w:val="00EF629B"/>
    <w:rsid w:val="00EF6F26"/>
    <w:rsid w:val="00EF79B3"/>
    <w:rsid w:val="00F020B5"/>
    <w:rsid w:val="00F065B4"/>
    <w:rsid w:val="00F06F88"/>
    <w:rsid w:val="00F10687"/>
    <w:rsid w:val="00F109F5"/>
    <w:rsid w:val="00F1419D"/>
    <w:rsid w:val="00F14E78"/>
    <w:rsid w:val="00F152DA"/>
    <w:rsid w:val="00F17AB8"/>
    <w:rsid w:val="00F17E0E"/>
    <w:rsid w:val="00F204F8"/>
    <w:rsid w:val="00F236A0"/>
    <w:rsid w:val="00F24185"/>
    <w:rsid w:val="00F24E23"/>
    <w:rsid w:val="00F41746"/>
    <w:rsid w:val="00F43AB2"/>
    <w:rsid w:val="00F447EB"/>
    <w:rsid w:val="00F50036"/>
    <w:rsid w:val="00F50F76"/>
    <w:rsid w:val="00F51F86"/>
    <w:rsid w:val="00F52160"/>
    <w:rsid w:val="00F52309"/>
    <w:rsid w:val="00F52C1F"/>
    <w:rsid w:val="00F52E49"/>
    <w:rsid w:val="00F54BB5"/>
    <w:rsid w:val="00F61507"/>
    <w:rsid w:val="00F641D0"/>
    <w:rsid w:val="00F6758B"/>
    <w:rsid w:val="00F71F8D"/>
    <w:rsid w:val="00F729F9"/>
    <w:rsid w:val="00F81BB4"/>
    <w:rsid w:val="00F8601D"/>
    <w:rsid w:val="00F8655E"/>
    <w:rsid w:val="00F95E5D"/>
    <w:rsid w:val="00F9725E"/>
    <w:rsid w:val="00FA3713"/>
    <w:rsid w:val="00FA3B99"/>
    <w:rsid w:val="00FA6F73"/>
    <w:rsid w:val="00FA78D2"/>
    <w:rsid w:val="00FB1CB3"/>
    <w:rsid w:val="00FB42F4"/>
    <w:rsid w:val="00FC01A3"/>
    <w:rsid w:val="00FC47BD"/>
    <w:rsid w:val="00FD0276"/>
    <w:rsid w:val="00FD0B83"/>
    <w:rsid w:val="00FD5D00"/>
    <w:rsid w:val="00FD7AE1"/>
    <w:rsid w:val="00FD7EBD"/>
    <w:rsid w:val="00FE103C"/>
    <w:rsid w:val="00FE1B19"/>
    <w:rsid w:val="00FE21C8"/>
    <w:rsid w:val="00FE38D6"/>
    <w:rsid w:val="00FE473D"/>
    <w:rsid w:val="00FE52BE"/>
    <w:rsid w:val="00FE7738"/>
    <w:rsid w:val="00FE7F33"/>
    <w:rsid w:val="00FF1F2A"/>
    <w:rsid w:val="00FF5F7E"/>
    <w:rsid w:val="00FF6C95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81A53"/>
  <w15:docId w15:val="{37C81229-4BDB-4F8B-801F-764A4C0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C7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73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C7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7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50C73"/>
    <w:pPr>
      <w:spacing w:after="0" w:line="240" w:lineRule="auto"/>
    </w:pPr>
    <w:tblPr/>
    <w:tblStylePr w:type="firstRow">
      <w:rPr>
        <w:rFonts w:ascii="Century Gothic" w:hAnsi="Century Gothic"/>
        <w:b/>
        <w:sz w:val="36"/>
      </w:rPr>
    </w:tblStylePr>
  </w:style>
  <w:style w:type="paragraph" w:styleId="ListParagraph">
    <w:name w:val="List Paragraph"/>
    <w:basedOn w:val="Normal"/>
    <w:qFormat/>
    <w:rsid w:val="00C50C73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0C73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0C73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73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73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C50C73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73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C73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50C7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0C73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73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50C73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50C73"/>
    <w:rPr>
      <w:b/>
      <w:bCs/>
    </w:rPr>
  </w:style>
  <w:style w:type="character" w:styleId="Emphasis">
    <w:name w:val="Emphasis"/>
    <w:basedOn w:val="DefaultParagraphFont"/>
    <w:uiPriority w:val="20"/>
    <w:qFormat/>
    <w:rsid w:val="00C50C73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C50C73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50C73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C50C73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73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73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C50C73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C50C73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C50C73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0C73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0C73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C73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C73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C50C73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50C73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73"/>
  </w:style>
  <w:style w:type="paragraph" w:styleId="Footer">
    <w:name w:val="footer"/>
    <w:basedOn w:val="Normal"/>
    <w:link w:val="Foot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73"/>
  </w:style>
  <w:style w:type="table" w:styleId="TableGrid">
    <w:name w:val="Table Grid"/>
    <w:basedOn w:val="TableNormal"/>
    <w:uiPriority w:val="59"/>
    <w:rsid w:val="00C50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50C73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C50C73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CE446A"/>
    <w:rPr>
      <w:color w:val="CCCC00" w:themeColor="hyperlink"/>
      <w:u w:val="single"/>
    </w:rPr>
  </w:style>
  <w:style w:type="paragraph" w:styleId="BodyText2">
    <w:name w:val="Body Text 2"/>
    <w:basedOn w:val="Normal"/>
    <w:link w:val="BodyText2Char1"/>
    <w:rsid w:val="0025555E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uiPriority w:val="99"/>
    <w:semiHidden/>
    <w:rsid w:val="0025555E"/>
    <w:rPr>
      <w:sz w:val="21"/>
    </w:rPr>
  </w:style>
  <w:style w:type="character" w:customStyle="1" w:styleId="BodyText2Char1">
    <w:name w:val="Body Text 2 Char1"/>
    <w:basedOn w:val="DefaultParagraphFont"/>
    <w:link w:val="BodyText2"/>
    <w:locked/>
    <w:rsid w:val="002555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27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262"/>
    <w:rPr>
      <w:b/>
      <w:bCs/>
      <w:sz w:val="20"/>
      <w:szCs w:val="20"/>
    </w:rPr>
  </w:style>
  <w:style w:type="character" w:customStyle="1" w:styleId="vanity-namedomain1">
    <w:name w:val="vanity-name__domain1"/>
    <w:basedOn w:val="DefaultParagraphFont"/>
    <w:rsid w:val="001D1CA2"/>
    <w:rPr>
      <w:b w:val="0"/>
      <w:bCs w:val="0"/>
    </w:rPr>
  </w:style>
  <w:style w:type="character" w:customStyle="1" w:styleId="vanity-namedisplay-name1">
    <w:name w:val="vanity-name__display-name1"/>
    <w:basedOn w:val="DefaultParagraphFont"/>
    <w:rsid w:val="001D1CA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3497 w eARNHARDT DRIVE, FAYETTEVILLE AR 72704</CompanyAddress>
  <CompanyPhone>479-595-2218</CompanyPhone>
  <CompanyFax/>
  <CompanyEmail>SUBODHSHAM@GMAIL.COM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A7BE1092-ECCB-44B5-8139-94A5015DEF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5A2FB7-A063-4B14-8FC7-B82BAE1954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996</TotalTime>
  <Pages>2</Pages>
  <Words>1217</Words>
  <Characters>7576</Characters>
  <Application>Microsoft Office Word</Application>
  <DocSecurity>0</DocSecurity>
  <Lines>109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 KULKARNI</dc:creator>
  <cp:lastModifiedBy>Subodh Kulkarni, Ph.D.</cp:lastModifiedBy>
  <cp:revision>28</cp:revision>
  <cp:lastPrinted>2021-11-08T13:52:00Z</cp:lastPrinted>
  <dcterms:created xsi:type="dcterms:W3CDTF">2026-05-02T21:43:00Z</dcterms:created>
  <dcterms:modified xsi:type="dcterms:W3CDTF">2026-05-05T14:02:00Z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TC018408479991</vt:lpwstr>
  </property>
  <property fmtid="{D5CDD505-2E9C-101B-9397-08002B2CF9AE}" pid="3" name="MSIP_Label_029374dd-2437-4816-8d63-bf9cc1b578e5_Enabled">
    <vt:lpwstr>true</vt:lpwstr>
  </property>
  <property fmtid="{D5CDD505-2E9C-101B-9397-08002B2CF9AE}" pid="4" name="MSIP_Label_029374dd-2437-4816-8d63-bf9cc1b578e5_SetDate">
    <vt:lpwstr>2022-04-08T15:54:50Z</vt:lpwstr>
  </property>
  <property fmtid="{D5CDD505-2E9C-101B-9397-08002B2CF9AE}" pid="5" name="MSIP_Label_029374dd-2437-4816-8d63-bf9cc1b578e5_Method">
    <vt:lpwstr>Privileged</vt:lpwstr>
  </property>
  <property fmtid="{D5CDD505-2E9C-101B-9397-08002B2CF9AE}" pid="6" name="MSIP_Label_029374dd-2437-4816-8d63-bf9cc1b578e5_Name">
    <vt:lpwstr>Public</vt:lpwstr>
  </property>
  <property fmtid="{D5CDD505-2E9C-101B-9397-08002B2CF9AE}" pid="7" name="MSIP_Label_029374dd-2437-4816-8d63-bf9cc1b578e5_SiteId">
    <vt:lpwstr>39b03722-b836-496a-85ec-850f0957ca6b</vt:lpwstr>
  </property>
  <property fmtid="{D5CDD505-2E9C-101B-9397-08002B2CF9AE}" pid="8" name="MSIP_Label_029374dd-2437-4816-8d63-bf9cc1b578e5_ActionId">
    <vt:lpwstr>1157831c-bd53-4587-abed-ded7ba01b498</vt:lpwstr>
  </property>
  <property fmtid="{D5CDD505-2E9C-101B-9397-08002B2CF9AE}" pid="9" name="MSIP_Label_029374dd-2437-4816-8d63-bf9cc1b578e5_ContentBits">
    <vt:lpwstr>2</vt:lpwstr>
  </property>
</Properties>
</file>