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97A0" w14:textId="77777777" w:rsidR="006B0BD3" w:rsidRPr="00DA1805" w:rsidRDefault="002C5D3C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Summary</w:t>
      </w:r>
    </w:p>
    <w:p w14:paraId="13297A38" w14:textId="379A3E42" w:rsidR="0005692E" w:rsidRDefault="00A9158C" w:rsidP="006F2322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eastAsia="Times New Roman" w:hAnsi="Arial" w:cs="Arial"/>
          <w:b w:val="0"/>
          <w:sz w:val="20"/>
          <w:szCs w:val="20"/>
        </w:rPr>
      </w:pPr>
      <w:r>
        <w:rPr>
          <w:rFonts w:ascii="Arial" w:eastAsia="Times New Roman" w:hAnsi="Arial" w:cs="Arial"/>
          <w:b w:val="0"/>
          <w:sz w:val="20"/>
          <w:szCs w:val="20"/>
        </w:rPr>
        <w:t xml:space="preserve">Engineering </w:t>
      </w:r>
      <w:r w:rsidR="002525A4">
        <w:rPr>
          <w:rFonts w:ascii="Arial" w:eastAsia="Times New Roman" w:hAnsi="Arial" w:cs="Arial"/>
          <w:b w:val="0"/>
          <w:sz w:val="20"/>
          <w:szCs w:val="20"/>
        </w:rPr>
        <w:t>Professional</w:t>
      </w:r>
      <w:r w:rsidR="003C022A">
        <w:rPr>
          <w:rFonts w:ascii="Arial" w:eastAsia="Times New Roman" w:hAnsi="Arial" w:cs="Arial"/>
          <w:b w:val="0"/>
          <w:sz w:val="20"/>
          <w:szCs w:val="20"/>
        </w:rPr>
        <w:t xml:space="preserve"> </w:t>
      </w:r>
      <w:r w:rsidR="002F5D7C">
        <w:rPr>
          <w:rFonts w:ascii="Arial" w:eastAsia="Times New Roman" w:hAnsi="Arial" w:cs="Arial"/>
          <w:b w:val="0"/>
          <w:sz w:val="20"/>
          <w:szCs w:val="20"/>
        </w:rPr>
        <w:t xml:space="preserve">over </w:t>
      </w:r>
      <w:r>
        <w:rPr>
          <w:rFonts w:ascii="Arial" w:eastAsia="Times New Roman" w:hAnsi="Arial" w:cs="Arial"/>
          <w:b w:val="0"/>
          <w:sz w:val="20"/>
          <w:szCs w:val="20"/>
        </w:rPr>
        <w:t>3</w:t>
      </w:r>
      <w:r w:rsidR="002F5D7C">
        <w:rPr>
          <w:rFonts w:ascii="Arial" w:eastAsia="Times New Roman" w:hAnsi="Arial" w:cs="Arial"/>
          <w:b w:val="0"/>
          <w:sz w:val="20"/>
          <w:szCs w:val="20"/>
        </w:rPr>
        <w:t xml:space="preserve">0 years </w:t>
      </w:r>
      <w:r>
        <w:rPr>
          <w:rFonts w:ascii="Arial" w:eastAsia="Times New Roman" w:hAnsi="Arial" w:cs="Arial"/>
          <w:b w:val="0"/>
          <w:sz w:val="20"/>
          <w:szCs w:val="20"/>
        </w:rPr>
        <w:t xml:space="preserve">with </w:t>
      </w:r>
      <w:r w:rsidR="00D03A6F">
        <w:rPr>
          <w:rFonts w:ascii="Arial" w:eastAsia="Times New Roman" w:hAnsi="Arial" w:cs="Arial"/>
          <w:b w:val="0"/>
          <w:sz w:val="20"/>
          <w:szCs w:val="20"/>
        </w:rPr>
        <w:t>industrial</w:t>
      </w:r>
      <w:r w:rsidR="002F5D7C">
        <w:rPr>
          <w:rFonts w:ascii="Arial" w:eastAsia="Times New Roman" w:hAnsi="Arial" w:cs="Arial"/>
          <w:b w:val="0"/>
          <w:sz w:val="20"/>
          <w:szCs w:val="20"/>
        </w:rPr>
        <w:t xml:space="preserve"> </w:t>
      </w:r>
      <w:r w:rsidR="00C4399F">
        <w:rPr>
          <w:rFonts w:ascii="Arial" w:eastAsia="Times New Roman" w:hAnsi="Arial" w:cs="Arial"/>
          <w:b w:val="0"/>
          <w:sz w:val="20"/>
          <w:szCs w:val="20"/>
        </w:rPr>
        <w:t xml:space="preserve">and academic </w:t>
      </w:r>
      <w:r w:rsidR="00702FC0">
        <w:rPr>
          <w:rFonts w:ascii="Arial" w:eastAsia="Times New Roman" w:hAnsi="Arial" w:cs="Arial"/>
          <w:b w:val="0"/>
          <w:sz w:val="20"/>
          <w:szCs w:val="20"/>
        </w:rPr>
        <w:t xml:space="preserve">experience </w:t>
      </w:r>
      <w:r w:rsidR="003F316C">
        <w:rPr>
          <w:rFonts w:ascii="Arial" w:eastAsia="Times New Roman" w:hAnsi="Arial" w:cs="Arial"/>
          <w:b w:val="0"/>
          <w:sz w:val="20"/>
          <w:szCs w:val="20"/>
        </w:rPr>
        <w:t xml:space="preserve">in </w:t>
      </w:r>
      <w:r w:rsidR="00BA38C9">
        <w:rPr>
          <w:rFonts w:ascii="Arial" w:eastAsia="Times New Roman" w:hAnsi="Arial" w:cs="Arial"/>
          <w:b w:val="0"/>
          <w:sz w:val="20"/>
          <w:szCs w:val="20"/>
        </w:rPr>
        <w:t>OEMs</w:t>
      </w:r>
      <w:r w:rsidR="003F316C">
        <w:rPr>
          <w:rFonts w:ascii="Arial" w:eastAsia="Times New Roman" w:hAnsi="Arial" w:cs="Arial"/>
          <w:b w:val="0"/>
          <w:sz w:val="20"/>
          <w:szCs w:val="20"/>
        </w:rPr>
        <w:t xml:space="preserve">, </w:t>
      </w:r>
      <w:r w:rsidR="00FE1B19" w:rsidRPr="003941C7">
        <w:rPr>
          <w:rFonts w:ascii="Arial" w:eastAsia="Times New Roman" w:hAnsi="Arial" w:cs="Arial"/>
          <w:b w:val="0"/>
          <w:sz w:val="20"/>
          <w:szCs w:val="20"/>
        </w:rPr>
        <w:t>defense, aerospace, and special projects</w:t>
      </w:r>
      <w:r w:rsidR="003F316C">
        <w:rPr>
          <w:rFonts w:ascii="Arial" w:eastAsia="Times New Roman" w:hAnsi="Arial" w:cs="Arial"/>
          <w:b w:val="0"/>
          <w:sz w:val="20"/>
          <w:szCs w:val="20"/>
        </w:rPr>
        <w:t xml:space="preserve"> </w:t>
      </w:r>
      <w:r w:rsidR="00973E51">
        <w:rPr>
          <w:rFonts w:ascii="Arial" w:eastAsia="Times New Roman" w:hAnsi="Arial" w:cs="Arial"/>
          <w:b w:val="0"/>
          <w:sz w:val="20"/>
          <w:szCs w:val="20"/>
        </w:rPr>
        <w:t xml:space="preserve">in </w:t>
      </w:r>
      <w:r w:rsidR="004364BF">
        <w:rPr>
          <w:rFonts w:ascii="Arial" w:eastAsia="Times New Roman" w:hAnsi="Arial" w:cs="Arial"/>
          <w:b w:val="0"/>
          <w:sz w:val="20"/>
          <w:szCs w:val="20"/>
        </w:rPr>
        <w:t>T</w:t>
      </w:r>
      <w:r w:rsidR="000843EC">
        <w:rPr>
          <w:rFonts w:ascii="Arial" w:eastAsia="Times New Roman" w:hAnsi="Arial" w:cs="Arial"/>
          <w:b w:val="0"/>
          <w:sz w:val="20"/>
          <w:szCs w:val="20"/>
        </w:rPr>
        <w:t>echnology</w:t>
      </w:r>
      <w:r w:rsidR="007E7A46">
        <w:rPr>
          <w:rFonts w:ascii="Arial" w:eastAsia="Times New Roman" w:hAnsi="Arial" w:cs="Arial"/>
          <w:b w:val="0"/>
          <w:sz w:val="20"/>
          <w:szCs w:val="20"/>
        </w:rPr>
        <w:t xml:space="preserve">, </w:t>
      </w:r>
      <w:r w:rsidR="004364BF">
        <w:rPr>
          <w:rFonts w:ascii="Arial" w:eastAsia="Times New Roman" w:hAnsi="Arial" w:cs="Arial"/>
          <w:b w:val="0"/>
          <w:sz w:val="20"/>
          <w:szCs w:val="20"/>
        </w:rPr>
        <w:t>P</w:t>
      </w:r>
      <w:r w:rsidR="000843EC">
        <w:rPr>
          <w:rFonts w:ascii="Arial" w:eastAsia="Times New Roman" w:hAnsi="Arial" w:cs="Arial"/>
          <w:b w:val="0"/>
          <w:sz w:val="20"/>
          <w:szCs w:val="20"/>
        </w:rPr>
        <w:t xml:space="preserve">roduct </w:t>
      </w:r>
      <w:r w:rsidR="004364BF">
        <w:rPr>
          <w:rFonts w:ascii="Arial" w:eastAsia="Times New Roman" w:hAnsi="Arial" w:cs="Arial"/>
          <w:b w:val="0"/>
          <w:sz w:val="20"/>
          <w:szCs w:val="20"/>
        </w:rPr>
        <w:t>D</w:t>
      </w:r>
      <w:r w:rsidR="003F316C">
        <w:rPr>
          <w:rFonts w:ascii="Arial" w:eastAsia="Times New Roman" w:hAnsi="Arial" w:cs="Arial"/>
          <w:b w:val="0"/>
          <w:sz w:val="20"/>
          <w:szCs w:val="20"/>
        </w:rPr>
        <w:t>evelopment</w:t>
      </w:r>
      <w:r w:rsidR="00C4399F">
        <w:rPr>
          <w:rFonts w:ascii="Arial" w:eastAsia="Times New Roman" w:hAnsi="Arial" w:cs="Arial"/>
          <w:b w:val="0"/>
          <w:sz w:val="20"/>
          <w:szCs w:val="20"/>
        </w:rPr>
        <w:t>, and Research and Extension</w:t>
      </w:r>
      <w:r w:rsidR="003F316C">
        <w:rPr>
          <w:rFonts w:ascii="Arial" w:eastAsia="Times New Roman" w:hAnsi="Arial" w:cs="Arial"/>
          <w:b w:val="0"/>
          <w:sz w:val="20"/>
          <w:szCs w:val="20"/>
        </w:rPr>
        <w:t>.</w:t>
      </w:r>
      <w:r w:rsidR="00FE1B19" w:rsidRPr="003941C7">
        <w:rPr>
          <w:rFonts w:ascii="Arial" w:eastAsia="Times New Roman" w:hAnsi="Arial" w:cs="Arial"/>
          <w:b w:val="0"/>
          <w:sz w:val="20"/>
          <w:szCs w:val="20"/>
        </w:rPr>
        <w:t xml:space="preserve"> </w:t>
      </w:r>
    </w:p>
    <w:p w14:paraId="39426673" w14:textId="182412A3" w:rsidR="00C16AAE" w:rsidRPr="00B8125B" w:rsidRDefault="00AF131A" w:rsidP="00F17017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C74DDE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Known for </w:t>
      </w:r>
      <w:r w:rsidR="00022BF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execution, </w:t>
      </w:r>
      <w:r w:rsidR="00462B83">
        <w:rPr>
          <w:rFonts w:ascii="Arial" w:eastAsia="Times New Roman" w:hAnsi="Arial" w:cs="Arial"/>
          <w:color w:val="000000" w:themeColor="text1"/>
          <w:sz w:val="20"/>
          <w:szCs w:val="20"/>
        </w:rPr>
        <w:t>flexibility</w:t>
      </w:r>
      <w:r w:rsidR="00022BFD">
        <w:rPr>
          <w:rFonts w:ascii="Arial" w:eastAsia="Times New Roman" w:hAnsi="Arial" w:cs="Arial"/>
          <w:color w:val="000000" w:themeColor="text1"/>
          <w:sz w:val="20"/>
          <w:szCs w:val="20"/>
        </w:rPr>
        <w:t>,</w:t>
      </w:r>
      <w:r w:rsidR="00462B83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agility </w:t>
      </w:r>
      <w:r w:rsidRPr="00C74DDE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to accomplish </w:t>
      </w:r>
      <w:r w:rsidR="00EE6B24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common </w:t>
      </w:r>
      <w:r w:rsidRPr="00C74DDE">
        <w:rPr>
          <w:rFonts w:ascii="Arial" w:eastAsia="Times New Roman" w:hAnsi="Arial" w:cs="Arial"/>
          <w:color w:val="000000" w:themeColor="text1"/>
          <w:sz w:val="20"/>
          <w:szCs w:val="20"/>
        </w:rPr>
        <w:t>goals</w:t>
      </w:r>
      <w:r w:rsidR="00965B45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influencing without authority</w:t>
      </w:r>
      <w:r w:rsidR="00C74DDE" w:rsidRPr="00C74DDE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426985F1" w14:textId="0F62CCC7" w:rsidR="00973E51" w:rsidRPr="00ED4E2C" w:rsidRDefault="00B8125B" w:rsidP="00243B74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Da</w:t>
      </w:r>
      <w:r w:rsidR="004C552E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ta driven decision </w:t>
      </w:r>
      <w:proofErr w:type="gramStart"/>
      <w:r w:rsidR="004C552E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make</w:t>
      </w:r>
      <w:r w:rsidR="00B23A64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r</w:t>
      </w:r>
      <w:proofErr w:type="gramEnd"/>
      <w:r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strong analytical skills</w:t>
      </w:r>
      <w:r w:rsidR="00ED4E2C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973E51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System Engineering Approach</w:t>
      </w:r>
      <w:r w:rsidR="00310790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52D14394" w14:textId="77777777" w:rsidR="002812FD" w:rsidRDefault="00ED14C0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Experience</w:t>
      </w:r>
    </w:p>
    <w:p w14:paraId="30D11376" w14:textId="77777777" w:rsidR="007D0163" w:rsidRDefault="007D0163" w:rsidP="00480B53">
      <w:pPr>
        <w:pStyle w:val="SectionHeading"/>
        <w:spacing w:before="0" w:line="240" w:lineRule="atLeast"/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</w:pPr>
    </w:p>
    <w:p w14:paraId="411A559D" w14:textId="25C5D034" w:rsidR="006B0BD3" w:rsidRPr="00BF13D5" w:rsidRDefault="006830CB" w:rsidP="00480B53">
      <w:pPr>
        <w:pStyle w:val="SectionHeading"/>
        <w:spacing w:before="0" w:line="240" w:lineRule="atLeast"/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</w:pPr>
      <w:r w:rsidRPr="00B1316A"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  <w:t xml:space="preserve">Program </w:t>
      </w:r>
      <w:r w:rsidR="005D34D8" w:rsidRPr="00B1316A"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  <w:t>Quality Engineer,</w:t>
      </w:r>
      <w:r w:rsidR="005D34D8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John Deere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B1316A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Research and 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Development Center</w:t>
      </w:r>
      <w:r w:rsidR="00AF48C2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,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AF48C2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USA.</w:t>
      </w:r>
      <w:r w:rsidR="006C4C75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B1316A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                           </w:t>
      </w:r>
      <w:r w:rsidR="00B27BEE" w:rsidRPr="00B1316A">
        <w:rPr>
          <w:rFonts w:ascii="Arial" w:eastAsia="Times New Roman" w:hAnsi="Arial" w:cs="Arial"/>
          <w:i/>
          <w:sz w:val="20"/>
          <w:szCs w:val="20"/>
        </w:rPr>
        <w:t>2</w:t>
      </w:r>
      <w:r w:rsidR="006B0BD3" w:rsidRPr="00B1316A">
        <w:rPr>
          <w:rFonts w:ascii="Arial" w:eastAsia="Times New Roman" w:hAnsi="Arial" w:cs="Arial"/>
          <w:i/>
          <w:sz w:val="20"/>
          <w:szCs w:val="20"/>
        </w:rPr>
        <w:t>017 – Present</w:t>
      </w:r>
    </w:p>
    <w:p w14:paraId="1CB4B774" w14:textId="5ADA10A6" w:rsidR="00846D0A" w:rsidRPr="00746C06" w:rsidRDefault="00846D0A" w:rsidP="007E14CC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46C06">
        <w:rPr>
          <w:rFonts w:ascii="Arial" w:eastAsia="Times New Roman" w:hAnsi="Arial" w:cs="Arial"/>
          <w:sz w:val="20"/>
          <w:szCs w:val="20"/>
        </w:rPr>
        <w:t>Led end-to-end quality delivery for the MY26 Large Combine program across 8 customer-facing features (embedded 32-bit software</w:t>
      </w:r>
      <w:r w:rsidR="00E85736">
        <w:rPr>
          <w:rFonts w:ascii="Arial" w:eastAsia="Times New Roman" w:hAnsi="Arial" w:cs="Arial"/>
          <w:sz w:val="20"/>
          <w:szCs w:val="20"/>
        </w:rPr>
        <w:t>,</w:t>
      </w:r>
      <w:r w:rsidR="00A145D3" w:rsidRPr="00746C06">
        <w:rPr>
          <w:rFonts w:ascii="Arial" w:eastAsia="Times New Roman" w:hAnsi="Arial" w:cs="Arial"/>
          <w:sz w:val="20"/>
          <w:szCs w:val="20"/>
        </w:rPr>
        <w:t xml:space="preserve"> </w:t>
      </w:r>
      <w:r w:rsidRPr="00746C06">
        <w:rPr>
          <w:rFonts w:ascii="Arial" w:eastAsia="Times New Roman" w:hAnsi="Arial" w:cs="Arial"/>
          <w:sz w:val="20"/>
          <w:szCs w:val="20"/>
        </w:rPr>
        <w:t xml:space="preserve">Combine Auto Unload, Smart Data Capture Controller, and 5 others), </w:t>
      </w:r>
      <w:r w:rsidR="002F4BB6">
        <w:rPr>
          <w:rFonts w:ascii="Arial" w:eastAsia="Times New Roman" w:hAnsi="Arial" w:cs="Arial"/>
          <w:sz w:val="20"/>
          <w:szCs w:val="20"/>
        </w:rPr>
        <w:t xml:space="preserve">working with </w:t>
      </w:r>
      <w:r w:rsidRPr="00746C06">
        <w:rPr>
          <w:rFonts w:ascii="Arial" w:eastAsia="Times New Roman" w:hAnsi="Arial" w:cs="Arial"/>
          <w:sz w:val="20"/>
          <w:szCs w:val="20"/>
        </w:rPr>
        <w:t>9 quality engineers through all EPDP gates to on-time</w:t>
      </w:r>
      <w:r w:rsidR="00746C06" w:rsidRPr="00746C06">
        <w:rPr>
          <w:rFonts w:ascii="Arial" w:eastAsia="Times New Roman" w:hAnsi="Arial" w:cs="Arial"/>
          <w:sz w:val="20"/>
          <w:szCs w:val="20"/>
        </w:rPr>
        <w:t xml:space="preserve"> </w:t>
      </w:r>
      <w:r w:rsidRPr="00746C06">
        <w:rPr>
          <w:rFonts w:ascii="Arial" w:eastAsia="Times New Roman" w:hAnsi="Arial" w:cs="Arial"/>
          <w:sz w:val="20"/>
          <w:szCs w:val="20"/>
        </w:rPr>
        <w:t>release.</w:t>
      </w:r>
    </w:p>
    <w:p w14:paraId="0FFEA8A8" w14:textId="64D26224" w:rsidR="00846D0A" w:rsidRPr="00746C06" w:rsidRDefault="00846D0A" w:rsidP="000D015C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46C06">
        <w:rPr>
          <w:rFonts w:ascii="Arial" w:eastAsia="Times New Roman" w:hAnsi="Arial" w:cs="Arial"/>
          <w:sz w:val="20"/>
          <w:szCs w:val="20"/>
        </w:rPr>
        <w:t>Reduced repeat defects (CARs) by 70% year-over-year on the MY26 program by implementing systematic root cause tracking</w:t>
      </w:r>
      <w:r w:rsidR="00675A48">
        <w:rPr>
          <w:rFonts w:ascii="Arial" w:eastAsia="Times New Roman" w:hAnsi="Arial" w:cs="Arial"/>
          <w:sz w:val="20"/>
          <w:szCs w:val="20"/>
        </w:rPr>
        <w:t>, r</w:t>
      </w:r>
      <w:r w:rsidRPr="00746C06">
        <w:rPr>
          <w:rFonts w:ascii="Arial" w:eastAsia="Times New Roman" w:hAnsi="Arial" w:cs="Arial"/>
          <w:sz w:val="20"/>
          <w:szCs w:val="20"/>
        </w:rPr>
        <w:t>esolv</w:t>
      </w:r>
      <w:r w:rsidR="00675A48">
        <w:rPr>
          <w:rFonts w:ascii="Arial" w:eastAsia="Times New Roman" w:hAnsi="Arial" w:cs="Arial"/>
          <w:sz w:val="20"/>
          <w:szCs w:val="20"/>
        </w:rPr>
        <w:t>ed</w:t>
      </w:r>
      <w:r w:rsidRPr="00746C06">
        <w:rPr>
          <w:rFonts w:ascii="Arial" w:eastAsia="Times New Roman" w:hAnsi="Arial" w:cs="Arial"/>
          <w:sz w:val="20"/>
          <w:szCs w:val="20"/>
        </w:rPr>
        <w:t xml:space="preserve"> 80+ new non</w:t>
      </w:r>
      <w:r w:rsidR="00F065B4">
        <w:rPr>
          <w:rFonts w:ascii="Arial" w:eastAsia="Times New Roman" w:hAnsi="Arial" w:cs="Arial"/>
          <w:sz w:val="20"/>
          <w:szCs w:val="20"/>
        </w:rPr>
        <w:t>-</w:t>
      </w:r>
      <w:r w:rsidR="00F065B4" w:rsidRPr="00746C06">
        <w:rPr>
          <w:rFonts w:ascii="Arial" w:eastAsia="Times New Roman" w:hAnsi="Arial" w:cs="Arial"/>
          <w:sz w:val="20"/>
          <w:szCs w:val="20"/>
        </w:rPr>
        <w:t>conformance</w:t>
      </w:r>
      <w:r w:rsidR="00F065B4">
        <w:rPr>
          <w:rFonts w:ascii="Arial" w:eastAsia="Times New Roman" w:hAnsi="Arial" w:cs="Arial"/>
          <w:sz w:val="20"/>
          <w:szCs w:val="20"/>
        </w:rPr>
        <w:t>s</w:t>
      </w:r>
      <w:r w:rsidRPr="00746C06">
        <w:rPr>
          <w:rFonts w:ascii="Arial" w:eastAsia="Times New Roman" w:hAnsi="Arial" w:cs="Arial"/>
          <w:sz w:val="20"/>
          <w:szCs w:val="20"/>
        </w:rPr>
        <w:t xml:space="preserve"> and </w:t>
      </w:r>
      <w:r w:rsidR="0019104E">
        <w:rPr>
          <w:rFonts w:ascii="Arial" w:eastAsia="Times New Roman" w:hAnsi="Arial" w:cs="Arial"/>
          <w:sz w:val="20"/>
          <w:szCs w:val="20"/>
        </w:rPr>
        <w:t>dispositioned</w:t>
      </w:r>
      <w:r w:rsidRPr="00746C06">
        <w:rPr>
          <w:rFonts w:ascii="Arial" w:eastAsia="Times New Roman" w:hAnsi="Arial" w:cs="Arial"/>
          <w:sz w:val="20"/>
          <w:szCs w:val="20"/>
        </w:rPr>
        <w:t xml:space="preserve"> ~1,400</w:t>
      </w:r>
      <w:r w:rsidR="0019104E">
        <w:rPr>
          <w:rFonts w:ascii="Arial" w:eastAsia="Times New Roman" w:hAnsi="Arial" w:cs="Arial"/>
          <w:sz w:val="20"/>
          <w:szCs w:val="20"/>
        </w:rPr>
        <w:t xml:space="preserve"> field</w:t>
      </w:r>
      <w:r w:rsidRPr="00746C06">
        <w:rPr>
          <w:rFonts w:ascii="Arial" w:eastAsia="Times New Roman" w:hAnsi="Arial" w:cs="Arial"/>
          <w:sz w:val="20"/>
          <w:szCs w:val="20"/>
        </w:rPr>
        <w:t xml:space="preserve"> </w:t>
      </w:r>
      <w:r w:rsidR="00675A48">
        <w:rPr>
          <w:rFonts w:ascii="Arial" w:eastAsia="Times New Roman" w:hAnsi="Arial" w:cs="Arial"/>
          <w:sz w:val="20"/>
          <w:szCs w:val="20"/>
        </w:rPr>
        <w:t xml:space="preserve">automation </w:t>
      </w:r>
      <w:r w:rsidRPr="00746C06">
        <w:rPr>
          <w:rFonts w:ascii="Arial" w:eastAsia="Times New Roman" w:hAnsi="Arial" w:cs="Arial"/>
          <w:sz w:val="20"/>
          <w:szCs w:val="20"/>
        </w:rPr>
        <w:t>events across HX and ISG</w:t>
      </w:r>
      <w:r w:rsidR="0019104E">
        <w:rPr>
          <w:rFonts w:ascii="Arial" w:eastAsia="Times New Roman" w:hAnsi="Arial" w:cs="Arial"/>
          <w:sz w:val="20"/>
          <w:szCs w:val="20"/>
        </w:rPr>
        <w:t xml:space="preserve">; automation </w:t>
      </w:r>
      <w:r w:rsidRPr="00746C06">
        <w:rPr>
          <w:rFonts w:ascii="Arial" w:eastAsia="Times New Roman" w:hAnsi="Arial" w:cs="Arial"/>
          <w:sz w:val="20"/>
          <w:szCs w:val="20"/>
        </w:rPr>
        <w:t>contribut</w:t>
      </w:r>
      <w:r w:rsidR="0019104E">
        <w:rPr>
          <w:rFonts w:ascii="Arial" w:eastAsia="Times New Roman" w:hAnsi="Arial" w:cs="Arial"/>
          <w:sz w:val="20"/>
          <w:szCs w:val="20"/>
        </w:rPr>
        <w:t>ed</w:t>
      </w:r>
      <w:r w:rsidRPr="00746C06">
        <w:rPr>
          <w:rFonts w:ascii="Arial" w:eastAsia="Times New Roman" w:hAnsi="Arial" w:cs="Arial"/>
          <w:sz w:val="20"/>
          <w:szCs w:val="20"/>
        </w:rPr>
        <w:t xml:space="preserve"> to an</w:t>
      </w:r>
      <w:r w:rsidR="00746C06" w:rsidRPr="00746C06">
        <w:rPr>
          <w:rFonts w:ascii="Arial" w:eastAsia="Times New Roman" w:hAnsi="Arial" w:cs="Arial"/>
          <w:sz w:val="20"/>
          <w:szCs w:val="20"/>
        </w:rPr>
        <w:t xml:space="preserve"> </w:t>
      </w:r>
      <w:r w:rsidRPr="00746C06">
        <w:rPr>
          <w:rFonts w:ascii="Arial" w:eastAsia="Times New Roman" w:hAnsi="Arial" w:cs="Arial"/>
          <w:sz w:val="20"/>
          <w:szCs w:val="20"/>
        </w:rPr>
        <w:t xml:space="preserve">estimated 20%+ improvement in customer productivity through </w:t>
      </w:r>
      <w:r w:rsidR="0019104E">
        <w:rPr>
          <w:rFonts w:ascii="Arial" w:eastAsia="Times New Roman" w:hAnsi="Arial" w:cs="Arial"/>
          <w:sz w:val="20"/>
          <w:szCs w:val="20"/>
        </w:rPr>
        <w:t xml:space="preserve">newly launched </w:t>
      </w:r>
      <w:r w:rsidRPr="00746C06">
        <w:rPr>
          <w:rFonts w:ascii="Arial" w:eastAsia="Times New Roman" w:hAnsi="Arial" w:cs="Arial"/>
          <w:sz w:val="20"/>
          <w:szCs w:val="20"/>
        </w:rPr>
        <w:t>features.</w:t>
      </w:r>
    </w:p>
    <w:p w14:paraId="6756DD12" w14:textId="63887906" w:rsidR="00846D0A" w:rsidRPr="00746C06" w:rsidRDefault="00846D0A" w:rsidP="00D61756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46C06">
        <w:rPr>
          <w:rFonts w:ascii="Arial" w:eastAsia="Times New Roman" w:hAnsi="Arial" w:cs="Arial"/>
          <w:sz w:val="20"/>
          <w:szCs w:val="20"/>
        </w:rPr>
        <w:t>Delivered the MY25 Yield 3.0 yield monitoring program using a Systems Engineering approach, achieving 90% repeat defect reduction</w:t>
      </w:r>
      <w:r w:rsidR="00746C06" w:rsidRPr="00746C06">
        <w:rPr>
          <w:rFonts w:ascii="Arial" w:eastAsia="Times New Roman" w:hAnsi="Arial" w:cs="Arial"/>
          <w:sz w:val="20"/>
          <w:szCs w:val="20"/>
        </w:rPr>
        <w:t xml:space="preserve"> </w:t>
      </w:r>
      <w:r w:rsidR="00004CAA">
        <w:rPr>
          <w:rFonts w:ascii="Arial" w:eastAsia="Times New Roman" w:hAnsi="Arial" w:cs="Arial"/>
          <w:sz w:val="20"/>
          <w:szCs w:val="20"/>
        </w:rPr>
        <w:t xml:space="preserve">over the years </w:t>
      </w:r>
      <w:r w:rsidRPr="00746C06">
        <w:rPr>
          <w:rFonts w:ascii="Arial" w:eastAsia="Times New Roman" w:hAnsi="Arial" w:cs="Arial"/>
          <w:sz w:val="20"/>
          <w:szCs w:val="20"/>
        </w:rPr>
        <w:t>and resolving 30+ NCCAs and ~200 field events while coordinating with 3 quality engineers</w:t>
      </w:r>
      <w:r w:rsidR="004006B1">
        <w:rPr>
          <w:rFonts w:ascii="Arial" w:eastAsia="Times New Roman" w:hAnsi="Arial" w:cs="Arial"/>
          <w:sz w:val="20"/>
          <w:szCs w:val="20"/>
        </w:rPr>
        <w:t xml:space="preserve"> and presented risk mitigation plans</w:t>
      </w:r>
      <w:r w:rsidRPr="00746C06">
        <w:rPr>
          <w:rFonts w:ascii="Arial" w:eastAsia="Times New Roman" w:hAnsi="Arial" w:cs="Arial"/>
          <w:sz w:val="20"/>
          <w:szCs w:val="20"/>
        </w:rPr>
        <w:t xml:space="preserve"> across factory leadership, product council,</w:t>
      </w:r>
      <w:r w:rsidR="00746C06">
        <w:rPr>
          <w:rFonts w:ascii="Arial" w:eastAsia="Times New Roman" w:hAnsi="Arial" w:cs="Arial"/>
          <w:sz w:val="20"/>
          <w:szCs w:val="20"/>
        </w:rPr>
        <w:t xml:space="preserve"> </w:t>
      </w:r>
      <w:r w:rsidRPr="00746C06">
        <w:rPr>
          <w:rFonts w:ascii="Arial" w:eastAsia="Times New Roman" w:hAnsi="Arial" w:cs="Arial"/>
          <w:sz w:val="20"/>
          <w:szCs w:val="20"/>
        </w:rPr>
        <w:t>and core team reviews.</w:t>
      </w:r>
    </w:p>
    <w:p w14:paraId="4020B155" w14:textId="2AA24BC4" w:rsidR="00846D0A" w:rsidRPr="004551E4" w:rsidRDefault="0009291D" w:rsidP="008F72C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Reduced </w:t>
      </w:r>
      <w:r w:rsidR="00846D0A" w:rsidRPr="004551E4">
        <w:rPr>
          <w:rFonts w:ascii="Arial" w:eastAsia="Times New Roman" w:hAnsi="Arial" w:cs="Arial"/>
          <w:sz w:val="20"/>
          <w:szCs w:val="20"/>
        </w:rPr>
        <w:t>pre-</w:t>
      </w:r>
      <w:r>
        <w:rPr>
          <w:rFonts w:ascii="Arial" w:eastAsia="Times New Roman" w:hAnsi="Arial" w:cs="Arial"/>
          <w:sz w:val="20"/>
          <w:szCs w:val="20"/>
        </w:rPr>
        <w:t xml:space="preserve">production </w:t>
      </w:r>
      <w:r w:rsidR="00846D0A" w:rsidRPr="004551E4">
        <w:rPr>
          <w:rFonts w:ascii="Arial" w:eastAsia="Times New Roman" w:hAnsi="Arial" w:cs="Arial"/>
          <w:sz w:val="20"/>
          <w:szCs w:val="20"/>
        </w:rPr>
        <w:t>wire harness failures across 80+ machines by collaborating with suppliers and design engineers to identify and</w:t>
      </w:r>
      <w:r w:rsidR="004551E4" w:rsidRPr="004551E4">
        <w:rPr>
          <w:rFonts w:ascii="Arial" w:eastAsia="Times New Roman" w:hAnsi="Arial" w:cs="Arial"/>
          <w:sz w:val="20"/>
          <w:szCs w:val="20"/>
        </w:rPr>
        <w:t xml:space="preserve"> </w:t>
      </w:r>
      <w:r w:rsidR="00A726A9" w:rsidRPr="004551E4">
        <w:rPr>
          <w:rFonts w:ascii="Arial" w:eastAsia="Times New Roman" w:hAnsi="Arial" w:cs="Arial"/>
          <w:sz w:val="20"/>
          <w:szCs w:val="20"/>
        </w:rPr>
        <w:t>correct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A726A9">
        <w:rPr>
          <w:rFonts w:ascii="Arial" w:eastAsia="Times New Roman" w:hAnsi="Arial" w:cs="Arial"/>
          <w:sz w:val="20"/>
          <w:szCs w:val="20"/>
        </w:rPr>
        <w:t>defects in</w:t>
      </w:r>
      <w:r w:rsidR="00846D0A" w:rsidRPr="004551E4">
        <w:rPr>
          <w:rFonts w:ascii="Arial" w:eastAsia="Times New Roman" w:hAnsi="Arial" w:cs="Arial"/>
          <w:sz w:val="20"/>
          <w:szCs w:val="20"/>
        </w:rPr>
        <w:t xml:space="preserve"> intermittent</w:t>
      </w:r>
      <w:r w:rsidR="00A726A9">
        <w:rPr>
          <w:rFonts w:ascii="Arial" w:eastAsia="Times New Roman" w:hAnsi="Arial" w:cs="Arial"/>
          <w:sz w:val="20"/>
          <w:szCs w:val="20"/>
        </w:rPr>
        <w:t xml:space="preserve">ly functioning </w:t>
      </w:r>
      <w:r w:rsidR="00846D0A" w:rsidRPr="004551E4">
        <w:rPr>
          <w:rFonts w:ascii="Arial" w:eastAsia="Times New Roman" w:hAnsi="Arial" w:cs="Arial"/>
          <w:sz w:val="20"/>
          <w:szCs w:val="20"/>
        </w:rPr>
        <w:t>Ethernet cable, FLP harness</w:t>
      </w:r>
      <w:r w:rsidR="00A726A9">
        <w:rPr>
          <w:rFonts w:ascii="Arial" w:eastAsia="Times New Roman" w:hAnsi="Arial" w:cs="Arial"/>
          <w:sz w:val="20"/>
          <w:szCs w:val="20"/>
        </w:rPr>
        <w:t>es</w:t>
      </w:r>
      <w:r w:rsidR="00846D0A" w:rsidRPr="004551E4">
        <w:rPr>
          <w:rFonts w:ascii="Arial" w:eastAsia="Times New Roman" w:hAnsi="Arial" w:cs="Arial"/>
          <w:sz w:val="20"/>
          <w:szCs w:val="20"/>
        </w:rPr>
        <w:t>, and transmission harness</w:t>
      </w:r>
      <w:r w:rsidR="00A726A9">
        <w:rPr>
          <w:rFonts w:ascii="Arial" w:eastAsia="Times New Roman" w:hAnsi="Arial" w:cs="Arial"/>
          <w:sz w:val="20"/>
          <w:szCs w:val="20"/>
        </w:rPr>
        <w:t>es</w:t>
      </w:r>
      <w:r w:rsidR="00846D0A" w:rsidRPr="004551E4">
        <w:rPr>
          <w:rFonts w:ascii="Arial" w:eastAsia="Times New Roman" w:hAnsi="Arial" w:cs="Arial"/>
          <w:sz w:val="20"/>
          <w:szCs w:val="20"/>
        </w:rPr>
        <w:t xml:space="preserve"> before </w:t>
      </w:r>
      <w:r w:rsidR="00A726A9">
        <w:rPr>
          <w:rFonts w:ascii="Arial" w:eastAsia="Times New Roman" w:hAnsi="Arial" w:cs="Arial"/>
          <w:sz w:val="20"/>
          <w:szCs w:val="20"/>
        </w:rPr>
        <w:t xml:space="preserve">machines </w:t>
      </w:r>
      <w:r w:rsidR="00846D0A" w:rsidRPr="004551E4">
        <w:rPr>
          <w:rFonts w:ascii="Arial" w:eastAsia="Times New Roman" w:hAnsi="Arial" w:cs="Arial"/>
          <w:sz w:val="20"/>
          <w:szCs w:val="20"/>
        </w:rPr>
        <w:t>left the factory. Resolved 200+ NCCAs</w:t>
      </w:r>
      <w:r w:rsidR="004551E4" w:rsidRPr="004551E4">
        <w:rPr>
          <w:rFonts w:ascii="Arial" w:eastAsia="Times New Roman" w:hAnsi="Arial" w:cs="Arial"/>
          <w:sz w:val="20"/>
          <w:szCs w:val="20"/>
        </w:rPr>
        <w:t xml:space="preserve"> </w:t>
      </w:r>
      <w:r w:rsidR="00846D0A" w:rsidRPr="004551E4">
        <w:rPr>
          <w:rFonts w:ascii="Arial" w:eastAsia="Times New Roman" w:hAnsi="Arial" w:cs="Arial"/>
          <w:sz w:val="20"/>
          <w:szCs w:val="20"/>
        </w:rPr>
        <w:t>and ~500 field events; reduced repeat issues by 50%</w:t>
      </w:r>
      <w:r w:rsidR="006238ED">
        <w:rPr>
          <w:rFonts w:ascii="Arial" w:eastAsia="Times New Roman" w:hAnsi="Arial" w:cs="Arial"/>
          <w:sz w:val="20"/>
          <w:szCs w:val="20"/>
        </w:rPr>
        <w:t xml:space="preserve"> over the years</w:t>
      </w:r>
      <w:r w:rsidR="00846D0A" w:rsidRPr="004551E4">
        <w:rPr>
          <w:rFonts w:ascii="Arial" w:eastAsia="Times New Roman" w:hAnsi="Arial" w:cs="Arial"/>
          <w:sz w:val="20"/>
          <w:szCs w:val="20"/>
        </w:rPr>
        <w:t>.</w:t>
      </w:r>
    </w:p>
    <w:p w14:paraId="6015EE3B" w14:textId="105DB26C" w:rsidR="00846D0A" w:rsidRPr="004551E4" w:rsidRDefault="00846D0A" w:rsidP="00E50B8C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4551E4">
        <w:rPr>
          <w:rFonts w:ascii="Arial" w:eastAsia="Times New Roman" w:hAnsi="Arial" w:cs="Arial"/>
          <w:sz w:val="20"/>
          <w:szCs w:val="20"/>
        </w:rPr>
        <w:t xml:space="preserve">Established the first-ever Verification Build (VB) process for wire harness programs, proactively segregating 10 current-product issues </w:t>
      </w:r>
      <w:r w:rsidR="00A54CCF">
        <w:rPr>
          <w:rFonts w:ascii="Arial" w:eastAsia="Times New Roman" w:hAnsi="Arial" w:cs="Arial"/>
          <w:sz w:val="20"/>
          <w:szCs w:val="20"/>
        </w:rPr>
        <w:t xml:space="preserve">from PDP issues </w:t>
      </w:r>
      <w:r w:rsidRPr="004551E4">
        <w:rPr>
          <w:rFonts w:ascii="Arial" w:eastAsia="Times New Roman" w:hAnsi="Arial" w:cs="Arial"/>
          <w:sz w:val="20"/>
          <w:szCs w:val="20"/>
        </w:rPr>
        <w:t>and</w:t>
      </w:r>
      <w:r w:rsidR="004551E4" w:rsidRPr="004551E4">
        <w:rPr>
          <w:rFonts w:ascii="Arial" w:eastAsia="Times New Roman" w:hAnsi="Arial" w:cs="Arial"/>
          <w:sz w:val="20"/>
          <w:szCs w:val="20"/>
        </w:rPr>
        <w:t xml:space="preserve"> </w:t>
      </w:r>
      <w:r w:rsidRPr="004551E4">
        <w:rPr>
          <w:rFonts w:ascii="Arial" w:eastAsia="Times New Roman" w:hAnsi="Arial" w:cs="Arial"/>
          <w:sz w:val="20"/>
          <w:szCs w:val="20"/>
        </w:rPr>
        <w:t>influencing cross-functional teams without direct authority to remediate them before production builds.</w:t>
      </w:r>
    </w:p>
    <w:p w14:paraId="13205D5A" w14:textId="2D6C706B" w:rsidR="00846D0A" w:rsidRDefault="00846D0A" w:rsidP="00FA6E4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4551E4">
        <w:rPr>
          <w:rFonts w:ascii="Arial" w:eastAsia="Times New Roman" w:hAnsi="Arial" w:cs="Arial"/>
          <w:sz w:val="20"/>
          <w:szCs w:val="20"/>
        </w:rPr>
        <w:t>Drove quality for sensor</w:t>
      </w:r>
      <w:r w:rsidR="00590C5E">
        <w:rPr>
          <w:rFonts w:ascii="Arial" w:eastAsia="Times New Roman" w:hAnsi="Arial" w:cs="Arial"/>
          <w:sz w:val="20"/>
          <w:szCs w:val="20"/>
        </w:rPr>
        <w:t>s</w:t>
      </w:r>
      <w:r w:rsidRPr="004551E4">
        <w:rPr>
          <w:rFonts w:ascii="Arial" w:eastAsia="Times New Roman" w:hAnsi="Arial" w:cs="Arial"/>
          <w:sz w:val="20"/>
          <w:szCs w:val="20"/>
        </w:rPr>
        <w:t xml:space="preserve"> and electrical component</w:t>
      </w:r>
      <w:r w:rsidR="00590C5E">
        <w:rPr>
          <w:rFonts w:ascii="Arial" w:eastAsia="Times New Roman" w:hAnsi="Arial" w:cs="Arial"/>
          <w:sz w:val="20"/>
          <w:szCs w:val="20"/>
        </w:rPr>
        <w:t>s</w:t>
      </w:r>
      <w:r w:rsidRPr="004551E4">
        <w:rPr>
          <w:rFonts w:ascii="Arial" w:eastAsia="Times New Roman" w:hAnsi="Arial" w:cs="Arial"/>
          <w:sz w:val="20"/>
          <w:szCs w:val="20"/>
        </w:rPr>
        <w:t xml:space="preserve"> integration on the Grizzly combine and Caribou FEE program. Completed 126 sensor</w:t>
      </w:r>
      <w:r w:rsidR="004551E4" w:rsidRPr="004551E4">
        <w:rPr>
          <w:rFonts w:ascii="Arial" w:eastAsia="Times New Roman" w:hAnsi="Arial" w:cs="Arial"/>
          <w:sz w:val="20"/>
          <w:szCs w:val="20"/>
        </w:rPr>
        <w:t xml:space="preserve"> </w:t>
      </w:r>
      <w:r w:rsidRPr="004551E4">
        <w:rPr>
          <w:rFonts w:ascii="Arial" w:eastAsia="Times New Roman" w:hAnsi="Arial" w:cs="Arial"/>
          <w:sz w:val="20"/>
          <w:szCs w:val="20"/>
        </w:rPr>
        <w:t>application reviews (speed, temperature, pressure, proximity, position</w:t>
      </w:r>
      <w:r w:rsidR="00590C5E">
        <w:rPr>
          <w:rFonts w:ascii="Arial" w:eastAsia="Times New Roman" w:hAnsi="Arial" w:cs="Arial"/>
          <w:sz w:val="20"/>
          <w:szCs w:val="20"/>
        </w:rPr>
        <w:t>, etc.</w:t>
      </w:r>
      <w:r w:rsidRPr="004551E4">
        <w:rPr>
          <w:rFonts w:ascii="Arial" w:eastAsia="Times New Roman" w:hAnsi="Arial" w:cs="Arial"/>
          <w:sz w:val="20"/>
          <w:szCs w:val="20"/>
        </w:rPr>
        <w:t>) and 250+</w:t>
      </w:r>
      <w:r w:rsidR="004551E4" w:rsidRPr="004551E4">
        <w:rPr>
          <w:rFonts w:ascii="Arial" w:eastAsia="Times New Roman" w:hAnsi="Arial" w:cs="Arial"/>
          <w:sz w:val="20"/>
          <w:szCs w:val="20"/>
        </w:rPr>
        <w:t xml:space="preserve"> </w:t>
      </w:r>
      <w:r w:rsidRPr="004551E4">
        <w:rPr>
          <w:rFonts w:ascii="Arial" w:eastAsia="Times New Roman" w:hAnsi="Arial" w:cs="Arial"/>
          <w:sz w:val="20"/>
          <w:szCs w:val="20"/>
        </w:rPr>
        <w:t xml:space="preserve">parts across FMEA, DPAR, PPAP, and NCCA processes </w:t>
      </w:r>
      <w:r w:rsidR="00E424CC">
        <w:rPr>
          <w:rFonts w:ascii="Arial" w:eastAsia="Times New Roman" w:hAnsi="Arial" w:cs="Arial"/>
          <w:sz w:val="20"/>
          <w:szCs w:val="20"/>
        </w:rPr>
        <w:t>-</w:t>
      </w:r>
      <w:r w:rsidRPr="004551E4">
        <w:rPr>
          <w:rFonts w:ascii="Arial" w:eastAsia="Times New Roman" w:hAnsi="Arial" w:cs="Arial"/>
          <w:sz w:val="20"/>
          <w:szCs w:val="20"/>
        </w:rPr>
        <w:t>reducing repeat issues by 90%.</w:t>
      </w:r>
    </w:p>
    <w:p w14:paraId="3136B048" w14:textId="3AB7A4E5" w:rsidR="00B0241C" w:rsidRDefault="00B0241C" w:rsidP="008145A2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B0241C">
        <w:rPr>
          <w:rFonts w:ascii="Arial" w:eastAsia="Times New Roman" w:hAnsi="Arial" w:cs="Arial"/>
          <w:sz w:val="20"/>
          <w:szCs w:val="20"/>
        </w:rPr>
        <w:t xml:space="preserve">Successfully executed </w:t>
      </w:r>
      <w:r w:rsidR="00DF3F74" w:rsidRPr="00B0241C">
        <w:rPr>
          <w:rFonts w:ascii="Arial" w:eastAsia="Times New Roman" w:hAnsi="Arial" w:cs="Arial"/>
          <w:sz w:val="20"/>
          <w:szCs w:val="20"/>
        </w:rPr>
        <w:t>a special</w:t>
      </w:r>
      <w:r w:rsidRPr="00B0241C">
        <w:rPr>
          <w:rFonts w:ascii="Arial" w:eastAsia="Times New Roman" w:hAnsi="Arial" w:cs="Arial"/>
          <w:sz w:val="20"/>
          <w:szCs w:val="20"/>
        </w:rPr>
        <w:t xml:space="preserve"> </w:t>
      </w:r>
      <w:r w:rsidRPr="00B0241C">
        <w:rPr>
          <w:rFonts w:ascii="Arial" w:eastAsia="Times New Roman" w:hAnsi="Arial" w:cs="Arial"/>
          <w:sz w:val="20"/>
          <w:szCs w:val="20"/>
        </w:rPr>
        <w:t>quality assurance project</w:t>
      </w:r>
      <w:r w:rsidRPr="00B0241C">
        <w:rPr>
          <w:rFonts w:ascii="Arial" w:eastAsia="Times New Roman" w:hAnsi="Arial" w:cs="Arial"/>
          <w:sz w:val="20"/>
          <w:szCs w:val="20"/>
        </w:rPr>
        <w:t xml:space="preserve"> for 135 PMGNs</w:t>
      </w:r>
      <w:r>
        <w:rPr>
          <w:rFonts w:ascii="Arial" w:eastAsia="Times New Roman" w:hAnsi="Arial" w:cs="Arial"/>
          <w:sz w:val="20"/>
          <w:szCs w:val="20"/>
        </w:rPr>
        <w:t>.</w:t>
      </w:r>
      <w:r w:rsidRPr="00B0241C">
        <w:rPr>
          <w:rFonts w:ascii="Arial" w:eastAsia="Times New Roman" w:hAnsi="Arial" w:cs="Arial"/>
          <w:sz w:val="20"/>
          <w:szCs w:val="20"/>
        </w:rPr>
        <w:t xml:space="preserve"> </w:t>
      </w:r>
    </w:p>
    <w:p w14:paraId="33F04847" w14:textId="14BA26CA" w:rsidR="00846D0A" w:rsidRPr="00B0241C" w:rsidRDefault="00846D0A" w:rsidP="008145A2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B0241C">
        <w:rPr>
          <w:rFonts w:ascii="Arial" w:eastAsia="Times New Roman" w:hAnsi="Arial" w:cs="Arial"/>
          <w:sz w:val="20"/>
          <w:szCs w:val="20"/>
        </w:rPr>
        <w:t>Saved 350+ engineering hours by consolidating redundant FGR and DPAR review meetings into a unified process, later adopted globally</w:t>
      </w:r>
      <w:r w:rsidR="004551E4" w:rsidRPr="00B0241C">
        <w:rPr>
          <w:rFonts w:ascii="Arial" w:eastAsia="Times New Roman" w:hAnsi="Arial" w:cs="Arial"/>
          <w:sz w:val="20"/>
          <w:szCs w:val="20"/>
        </w:rPr>
        <w:t xml:space="preserve"> </w:t>
      </w:r>
      <w:r w:rsidR="00DF3F74" w:rsidRPr="00B0241C">
        <w:rPr>
          <w:rFonts w:ascii="Arial" w:eastAsia="Times New Roman" w:hAnsi="Arial" w:cs="Arial"/>
          <w:sz w:val="20"/>
          <w:szCs w:val="20"/>
        </w:rPr>
        <w:t>in</w:t>
      </w:r>
      <w:r w:rsidRPr="00B0241C">
        <w:rPr>
          <w:rFonts w:ascii="Arial" w:eastAsia="Times New Roman" w:hAnsi="Arial" w:cs="Arial"/>
          <w:sz w:val="20"/>
          <w:szCs w:val="20"/>
        </w:rPr>
        <w:t xml:space="preserve"> the direction of the Global Quality Manager.</w:t>
      </w:r>
      <w:r w:rsidR="004551E4" w:rsidRPr="00B0241C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190C61B" w14:textId="1843962B" w:rsidR="00846D0A" w:rsidRPr="004551E4" w:rsidRDefault="00846D0A" w:rsidP="009F708F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4551E4">
        <w:rPr>
          <w:rFonts w:ascii="Arial" w:eastAsia="Times New Roman" w:hAnsi="Arial" w:cs="Arial"/>
          <w:sz w:val="20"/>
          <w:szCs w:val="20"/>
        </w:rPr>
        <w:t xml:space="preserve">Reduced </w:t>
      </w:r>
      <w:r w:rsidR="00DF3F74">
        <w:rPr>
          <w:rFonts w:ascii="Arial" w:eastAsia="Times New Roman" w:hAnsi="Arial" w:cs="Arial"/>
          <w:sz w:val="20"/>
          <w:szCs w:val="20"/>
        </w:rPr>
        <w:t xml:space="preserve">FEE </w:t>
      </w:r>
      <w:r w:rsidRPr="004551E4">
        <w:rPr>
          <w:rFonts w:ascii="Arial" w:eastAsia="Times New Roman" w:hAnsi="Arial" w:cs="Arial"/>
          <w:sz w:val="20"/>
          <w:szCs w:val="20"/>
        </w:rPr>
        <w:t xml:space="preserve">frame rework by 75% </w:t>
      </w:r>
      <w:r w:rsidR="00DF3F74">
        <w:rPr>
          <w:rFonts w:ascii="Arial" w:eastAsia="Times New Roman" w:hAnsi="Arial" w:cs="Arial"/>
          <w:sz w:val="20"/>
          <w:szCs w:val="20"/>
        </w:rPr>
        <w:t xml:space="preserve">during LPB </w:t>
      </w:r>
      <w:r w:rsidRPr="004551E4">
        <w:rPr>
          <w:rFonts w:ascii="Arial" w:eastAsia="Times New Roman" w:hAnsi="Arial" w:cs="Arial"/>
          <w:sz w:val="20"/>
          <w:szCs w:val="20"/>
        </w:rPr>
        <w:t xml:space="preserve">activities (equivalent to 30 hours/week saved) and created a </w:t>
      </w:r>
      <w:r w:rsidR="00285AD5">
        <w:rPr>
          <w:rFonts w:ascii="Arial" w:eastAsia="Times New Roman" w:hAnsi="Arial" w:cs="Arial"/>
          <w:sz w:val="20"/>
          <w:szCs w:val="20"/>
        </w:rPr>
        <w:t>repair</w:t>
      </w:r>
      <w:r w:rsidRPr="004551E4">
        <w:rPr>
          <w:rFonts w:ascii="Arial" w:eastAsia="Times New Roman" w:hAnsi="Arial" w:cs="Arial"/>
          <w:sz w:val="20"/>
          <w:szCs w:val="20"/>
        </w:rPr>
        <w:t xml:space="preserve"> solution</w:t>
      </w:r>
      <w:r w:rsidR="00DF3F74">
        <w:rPr>
          <w:rFonts w:ascii="Arial" w:eastAsia="Times New Roman" w:hAnsi="Arial" w:cs="Arial"/>
          <w:sz w:val="20"/>
          <w:szCs w:val="20"/>
        </w:rPr>
        <w:t xml:space="preserve"> for the field</w:t>
      </w:r>
      <w:r w:rsidRPr="004551E4">
        <w:rPr>
          <w:rFonts w:ascii="Arial" w:eastAsia="Times New Roman" w:hAnsi="Arial" w:cs="Arial"/>
          <w:sz w:val="20"/>
          <w:szCs w:val="20"/>
        </w:rPr>
        <w:t>. Piloted</w:t>
      </w:r>
      <w:r w:rsidR="004551E4" w:rsidRPr="004551E4">
        <w:rPr>
          <w:rFonts w:ascii="Arial" w:eastAsia="Times New Roman" w:hAnsi="Arial" w:cs="Arial"/>
          <w:sz w:val="20"/>
          <w:szCs w:val="20"/>
        </w:rPr>
        <w:t xml:space="preserve"> </w:t>
      </w:r>
      <w:r w:rsidRPr="004551E4">
        <w:rPr>
          <w:rFonts w:ascii="Arial" w:eastAsia="Times New Roman" w:hAnsi="Arial" w:cs="Arial"/>
          <w:sz w:val="20"/>
          <w:szCs w:val="20"/>
        </w:rPr>
        <w:t xml:space="preserve">automated data collection for quality parameters on the </w:t>
      </w:r>
      <w:r w:rsidR="00B50F04">
        <w:rPr>
          <w:rFonts w:ascii="Arial" w:eastAsia="Times New Roman" w:hAnsi="Arial" w:cs="Arial"/>
          <w:sz w:val="20"/>
          <w:szCs w:val="20"/>
        </w:rPr>
        <w:t>same Caribou</w:t>
      </w:r>
      <w:r w:rsidRPr="004551E4">
        <w:rPr>
          <w:rFonts w:ascii="Arial" w:eastAsia="Times New Roman" w:hAnsi="Arial" w:cs="Arial"/>
          <w:sz w:val="20"/>
          <w:szCs w:val="20"/>
        </w:rPr>
        <w:t xml:space="preserve"> </w:t>
      </w:r>
      <w:r w:rsidR="00B50F04">
        <w:rPr>
          <w:rFonts w:ascii="Arial" w:eastAsia="Times New Roman" w:hAnsi="Arial" w:cs="Arial"/>
          <w:sz w:val="20"/>
          <w:szCs w:val="20"/>
        </w:rPr>
        <w:t>Frames</w:t>
      </w:r>
      <w:r w:rsidRPr="004551E4">
        <w:rPr>
          <w:rFonts w:ascii="Arial" w:eastAsia="Times New Roman" w:hAnsi="Arial" w:cs="Arial"/>
          <w:sz w:val="20"/>
          <w:szCs w:val="20"/>
        </w:rPr>
        <w:t>.</w:t>
      </w:r>
    </w:p>
    <w:p w14:paraId="2B3DB5E6" w14:textId="2D16FD11" w:rsidR="00BC4183" w:rsidRDefault="001B0D4F" w:rsidP="00B72C65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Helped i</w:t>
      </w:r>
      <w:r w:rsidRPr="00BC4183">
        <w:rPr>
          <w:rFonts w:ascii="Arial" w:eastAsia="Times New Roman" w:hAnsi="Arial" w:cs="Arial"/>
          <w:sz w:val="20"/>
          <w:szCs w:val="20"/>
        </w:rPr>
        <w:t>dentify</w:t>
      </w:r>
      <w:r>
        <w:rPr>
          <w:rFonts w:ascii="Arial" w:eastAsia="Times New Roman" w:hAnsi="Arial" w:cs="Arial"/>
          <w:sz w:val="20"/>
          <w:szCs w:val="20"/>
        </w:rPr>
        <w:t>ing</w:t>
      </w:r>
      <w:r w:rsidR="00846D0A" w:rsidRPr="00BC4183">
        <w:rPr>
          <w:rFonts w:ascii="Arial" w:eastAsia="Times New Roman" w:hAnsi="Arial" w:cs="Arial"/>
          <w:sz w:val="20"/>
          <w:szCs w:val="20"/>
        </w:rPr>
        <w:t xml:space="preserve"> and escalated program risks with quantified impact</w:t>
      </w:r>
      <w:r w:rsidR="00B50F04">
        <w:rPr>
          <w:rFonts w:ascii="Arial" w:eastAsia="Times New Roman" w:hAnsi="Arial" w:cs="Arial"/>
          <w:sz w:val="20"/>
          <w:szCs w:val="20"/>
        </w:rPr>
        <w:t xml:space="preserve"> </w:t>
      </w:r>
      <w:r w:rsidR="0074289E">
        <w:rPr>
          <w:rFonts w:ascii="Arial" w:eastAsia="Times New Roman" w:hAnsi="Arial" w:cs="Arial"/>
          <w:sz w:val="20"/>
          <w:szCs w:val="20"/>
        </w:rPr>
        <w:t xml:space="preserve">on a </w:t>
      </w:r>
      <w:proofErr w:type="gramStart"/>
      <w:r w:rsidR="00846D0A" w:rsidRPr="00BC4183">
        <w:rPr>
          <w:rFonts w:ascii="Arial" w:eastAsia="Times New Roman" w:hAnsi="Arial" w:cs="Arial"/>
          <w:sz w:val="20"/>
          <w:szCs w:val="20"/>
        </w:rPr>
        <w:t xml:space="preserve">sensor </w:t>
      </w:r>
      <w:r w:rsidR="00DF381F">
        <w:rPr>
          <w:rFonts w:ascii="Arial" w:eastAsia="Times New Roman" w:hAnsi="Arial" w:cs="Arial"/>
          <w:sz w:val="20"/>
          <w:szCs w:val="20"/>
        </w:rPr>
        <w:t>support</w:t>
      </w:r>
      <w:r w:rsidR="00846D0A" w:rsidRPr="00BC4183">
        <w:rPr>
          <w:rFonts w:ascii="Arial" w:eastAsia="Times New Roman" w:hAnsi="Arial" w:cs="Arial"/>
          <w:sz w:val="20"/>
          <w:szCs w:val="20"/>
        </w:rPr>
        <w:t xml:space="preserve"> failures</w:t>
      </w:r>
      <w:proofErr w:type="gramEnd"/>
      <w:r w:rsidR="00846D0A" w:rsidRPr="00BC4183">
        <w:rPr>
          <w:rFonts w:ascii="Arial" w:eastAsia="Times New Roman" w:hAnsi="Arial" w:cs="Arial"/>
          <w:sz w:val="20"/>
          <w:szCs w:val="20"/>
        </w:rPr>
        <w:t xml:space="preserve"> on Yield 3.0 (resolved through cross-functional redesign and rigorous</w:t>
      </w:r>
      <w:r w:rsidR="00BC4183" w:rsidRPr="00BC4183">
        <w:rPr>
          <w:rFonts w:ascii="Arial" w:eastAsia="Times New Roman" w:hAnsi="Arial" w:cs="Arial"/>
          <w:sz w:val="20"/>
          <w:szCs w:val="20"/>
        </w:rPr>
        <w:t xml:space="preserve"> </w:t>
      </w:r>
      <w:r w:rsidR="00846D0A" w:rsidRPr="00BC4183">
        <w:rPr>
          <w:rFonts w:ascii="Arial" w:eastAsia="Times New Roman" w:hAnsi="Arial" w:cs="Arial"/>
          <w:sz w:val="20"/>
          <w:szCs w:val="20"/>
        </w:rPr>
        <w:t>test validation).</w:t>
      </w:r>
      <w:r w:rsidR="00BC4183">
        <w:rPr>
          <w:rFonts w:ascii="Arial" w:eastAsia="Times New Roman" w:hAnsi="Arial" w:cs="Arial"/>
          <w:sz w:val="20"/>
          <w:szCs w:val="20"/>
        </w:rPr>
        <w:t xml:space="preserve"> </w:t>
      </w:r>
    </w:p>
    <w:p w14:paraId="1B060332" w14:textId="77777777" w:rsidR="006B0BD3" w:rsidRPr="00DA1805" w:rsidRDefault="005D34D8" w:rsidP="00B27BEE">
      <w:pPr>
        <w:pStyle w:val="SectionHeading"/>
        <w:spacing w:before="0" w:line="240" w:lineRule="atLeast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Module Leader, Quality Services,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bookmarkStart w:id="0" w:name="_Hlk30766389"/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 w:rsidRP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>(Combines),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USA</w:t>
      </w:r>
      <w:bookmarkEnd w:id="0"/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.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2016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2017</w:t>
      </w:r>
    </w:p>
    <w:p w14:paraId="3FED7A88" w14:textId="07E88F3A" w:rsidR="00D55478" w:rsidRPr="00D55478" w:rsidRDefault="00D55478" w:rsidP="008064B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D55478">
        <w:rPr>
          <w:rFonts w:ascii="Arial" w:eastAsia="Times New Roman" w:hAnsi="Arial" w:cs="Arial"/>
          <w:sz w:val="20"/>
          <w:szCs w:val="20"/>
        </w:rPr>
        <w:t xml:space="preserve">Led a </w:t>
      </w:r>
      <w:r w:rsidR="00FD5D00" w:rsidRPr="00D55478">
        <w:rPr>
          <w:rFonts w:ascii="Arial" w:eastAsia="Times New Roman" w:hAnsi="Arial" w:cs="Arial"/>
          <w:sz w:val="20"/>
          <w:szCs w:val="20"/>
        </w:rPr>
        <w:t>35</w:t>
      </w:r>
      <w:r w:rsidR="00126415">
        <w:rPr>
          <w:rFonts w:ascii="Arial" w:eastAsia="Times New Roman" w:hAnsi="Arial" w:cs="Arial"/>
          <w:sz w:val="20"/>
          <w:szCs w:val="20"/>
        </w:rPr>
        <w:t>-</w:t>
      </w:r>
      <w:r w:rsidRPr="00D55478">
        <w:rPr>
          <w:rFonts w:ascii="Arial" w:eastAsia="Times New Roman" w:hAnsi="Arial" w:cs="Arial"/>
          <w:sz w:val="20"/>
          <w:szCs w:val="20"/>
        </w:rPr>
        <w:t>inspector</w:t>
      </w:r>
      <w:r w:rsidR="004B1A80">
        <w:rPr>
          <w:rFonts w:ascii="Arial" w:eastAsia="Times New Roman" w:hAnsi="Arial" w:cs="Arial"/>
          <w:sz w:val="20"/>
          <w:szCs w:val="20"/>
        </w:rPr>
        <w:t xml:space="preserve"> team </w:t>
      </w:r>
      <w:r w:rsidRPr="00D55478">
        <w:rPr>
          <w:rFonts w:ascii="Arial" w:eastAsia="Times New Roman" w:hAnsi="Arial" w:cs="Arial"/>
          <w:sz w:val="20"/>
          <w:szCs w:val="20"/>
        </w:rPr>
        <w:t xml:space="preserve">across multiple shifts, managing qualification, staffing, scheduling, and </w:t>
      </w:r>
      <w:r w:rsidR="00126415" w:rsidRPr="00D55478">
        <w:rPr>
          <w:rFonts w:ascii="Arial" w:eastAsia="Times New Roman" w:hAnsi="Arial" w:cs="Arial"/>
          <w:sz w:val="20"/>
          <w:szCs w:val="20"/>
        </w:rPr>
        <w:t>performance</w:t>
      </w:r>
      <w:r w:rsidR="00126415">
        <w:rPr>
          <w:rFonts w:ascii="Arial" w:eastAsia="Times New Roman" w:hAnsi="Arial" w:cs="Arial"/>
          <w:sz w:val="20"/>
          <w:szCs w:val="20"/>
        </w:rPr>
        <w:t>,</w:t>
      </w:r>
      <w:r w:rsidRPr="00D55478">
        <w:rPr>
          <w:rFonts w:ascii="Arial" w:eastAsia="Times New Roman" w:hAnsi="Arial" w:cs="Arial"/>
          <w:sz w:val="20"/>
          <w:szCs w:val="20"/>
        </w:rPr>
        <w:t xml:space="preserve"> reducing absenteeism</w:t>
      </w:r>
      <w:r>
        <w:rPr>
          <w:rFonts w:ascii="Arial" w:eastAsia="Times New Roman" w:hAnsi="Arial" w:cs="Arial"/>
          <w:sz w:val="20"/>
          <w:szCs w:val="20"/>
        </w:rPr>
        <w:t xml:space="preserve"> impact</w:t>
      </w:r>
      <w:r w:rsidRPr="00D55478">
        <w:rPr>
          <w:rFonts w:ascii="Arial" w:eastAsia="Times New Roman" w:hAnsi="Arial" w:cs="Arial"/>
          <w:sz w:val="20"/>
          <w:szCs w:val="20"/>
        </w:rPr>
        <w:t xml:space="preserve"> by ~20% through </w:t>
      </w:r>
      <w:r w:rsidR="00094B14">
        <w:rPr>
          <w:rFonts w:ascii="Arial" w:eastAsia="Times New Roman" w:hAnsi="Arial" w:cs="Arial"/>
          <w:sz w:val="20"/>
          <w:szCs w:val="20"/>
        </w:rPr>
        <w:t>semi</w:t>
      </w:r>
      <w:r w:rsidR="00713E4A">
        <w:rPr>
          <w:rFonts w:ascii="Arial" w:eastAsia="Times New Roman" w:hAnsi="Arial" w:cs="Arial"/>
          <w:sz w:val="20"/>
          <w:szCs w:val="20"/>
        </w:rPr>
        <w:t>-a</w:t>
      </w:r>
      <w:r w:rsidR="00094B14">
        <w:rPr>
          <w:rFonts w:ascii="Arial" w:eastAsia="Times New Roman" w:hAnsi="Arial" w:cs="Arial"/>
          <w:sz w:val="20"/>
          <w:szCs w:val="20"/>
        </w:rPr>
        <w:t xml:space="preserve">utomated staff </w:t>
      </w:r>
      <w:r w:rsidR="00FD5D00">
        <w:rPr>
          <w:rFonts w:ascii="Arial" w:eastAsia="Times New Roman" w:hAnsi="Arial" w:cs="Arial"/>
          <w:sz w:val="20"/>
          <w:szCs w:val="20"/>
        </w:rPr>
        <w:t>planning and training</w:t>
      </w:r>
      <w:r w:rsidRPr="00D55478">
        <w:rPr>
          <w:rFonts w:ascii="Arial" w:eastAsia="Times New Roman" w:hAnsi="Arial" w:cs="Arial"/>
          <w:sz w:val="20"/>
          <w:szCs w:val="20"/>
        </w:rPr>
        <w:t xml:space="preserve"> measures</w:t>
      </w:r>
      <w:r w:rsidR="004B1A80">
        <w:rPr>
          <w:rFonts w:ascii="Arial" w:eastAsia="Times New Roman" w:hAnsi="Arial" w:cs="Arial"/>
          <w:sz w:val="20"/>
          <w:szCs w:val="20"/>
        </w:rPr>
        <w:t xml:space="preserve"> at HX</w:t>
      </w:r>
      <w:r w:rsidRPr="00D55478">
        <w:rPr>
          <w:rFonts w:ascii="Arial" w:eastAsia="Times New Roman" w:hAnsi="Arial" w:cs="Arial"/>
          <w:sz w:val="20"/>
          <w:szCs w:val="20"/>
        </w:rPr>
        <w:t>.</w:t>
      </w:r>
    </w:p>
    <w:p w14:paraId="6553C2CD" w14:textId="64C22D91" w:rsidR="005D34D8" w:rsidRPr="00FD5D00" w:rsidRDefault="00D55478" w:rsidP="00800CA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FD5D00">
        <w:rPr>
          <w:rFonts w:ascii="Arial" w:eastAsia="Times New Roman" w:hAnsi="Arial" w:cs="Arial"/>
          <w:sz w:val="20"/>
          <w:szCs w:val="20"/>
        </w:rPr>
        <w:t>Implemented 100% cross-training of Combine and FEE line inspectors for the first time in HX history, eliminating overtime violations and</w:t>
      </w:r>
      <w:r w:rsidR="00FD5D00" w:rsidRPr="00FD5D00">
        <w:rPr>
          <w:rFonts w:ascii="Arial" w:eastAsia="Times New Roman" w:hAnsi="Arial" w:cs="Arial"/>
          <w:sz w:val="20"/>
          <w:szCs w:val="20"/>
        </w:rPr>
        <w:t xml:space="preserve"> </w:t>
      </w:r>
      <w:r w:rsidRPr="00FD5D00">
        <w:rPr>
          <w:rFonts w:ascii="Arial" w:eastAsia="Times New Roman" w:hAnsi="Arial" w:cs="Arial"/>
          <w:sz w:val="20"/>
          <w:szCs w:val="20"/>
        </w:rPr>
        <w:t>saving ~$30,000 per year during multi-shift factory operations.</w:t>
      </w:r>
    </w:p>
    <w:p w14:paraId="596527BC" w14:textId="730A9983" w:rsidR="006B0BD3" w:rsidRPr="00DA1805" w:rsidRDefault="005D34D8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Quality Engineer, </w:t>
      </w:r>
      <w:r w:rsidR="00206BEF">
        <w:rPr>
          <w:rFonts w:ascii="Arial" w:eastAsia="Times New Roman" w:hAnsi="Arial" w:cs="Arial"/>
          <w:i/>
          <w:sz w:val="20"/>
          <w:szCs w:val="20"/>
        </w:rPr>
        <w:t>OF</w:t>
      </w:r>
      <w:r w:rsidRPr="00DA1805">
        <w:rPr>
          <w:rFonts w:ascii="Arial" w:eastAsia="Times New Roman" w:hAnsi="Arial" w:cs="Arial"/>
          <w:i/>
          <w:sz w:val="20"/>
          <w:szCs w:val="20"/>
        </w:rPr>
        <w:t xml:space="preserve">P, </w:t>
      </w:r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(Combines)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             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2014 – 2016</w:t>
      </w:r>
    </w:p>
    <w:p w14:paraId="15F161F8" w14:textId="6C9D216C" w:rsidR="00F06F88" w:rsidRPr="00501905" w:rsidRDefault="001F0E56" w:rsidP="00AF35B2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Addressed </w:t>
      </w:r>
      <w:r w:rsidR="00F06F88" w:rsidRPr="00501905">
        <w:rPr>
          <w:rFonts w:ascii="Arial" w:eastAsia="Times New Roman" w:hAnsi="Arial" w:cs="Arial"/>
          <w:sz w:val="20"/>
          <w:szCs w:val="20"/>
        </w:rPr>
        <w:t xml:space="preserve">the top 5 warranty issues on combines, eliminating 50% of associated defects by driving corrective actions across suppliers and cross-functional stakeholders </w:t>
      </w:r>
      <w:r w:rsidR="00501905" w:rsidRPr="00501905">
        <w:rPr>
          <w:rFonts w:ascii="Arial" w:eastAsia="Times New Roman" w:hAnsi="Arial" w:cs="Arial"/>
          <w:sz w:val="20"/>
          <w:szCs w:val="20"/>
        </w:rPr>
        <w:t>-</w:t>
      </w:r>
      <w:r w:rsidR="00F06F88" w:rsidRPr="00501905">
        <w:rPr>
          <w:rFonts w:ascii="Arial" w:eastAsia="Times New Roman" w:hAnsi="Arial" w:cs="Arial"/>
          <w:sz w:val="20"/>
          <w:szCs w:val="20"/>
        </w:rPr>
        <w:t xml:space="preserve"> including 80% ladder damage reduction, auger engagement improvements, hydraulic valve leak</w:t>
      </w:r>
      <w:r w:rsidR="00501905">
        <w:rPr>
          <w:rFonts w:ascii="Arial" w:eastAsia="Times New Roman" w:hAnsi="Arial" w:cs="Arial"/>
          <w:sz w:val="20"/>
          <w:szCs w:val="20"/>
        </w:rPr>
        <w:t xml:space="preserve"> </w:t>
      </w:r>
      <w:r w:rsidR="00F06F88" w:rsidRPr="00501905">
        <w:rPr>
          <w:rFonts w:ascii="Arial" w:eastAsia="Times New Roman" w:hAnsi="Arial" w:cs="Arial"/>
          <w:sz w:val="20"/>
          <w:szCs w:val="20"/>
        </w:rPr>
        <w:t>elimination, and rear axle motor spindle failure prevention.</w:t>
      </w:r>
    </w:p>
    <w:p w14:paraId="4487050A" w14:textId="07B7CA69" w:rsidR="009D3BF2" w:rsidRPr="00F06F88" w:rsidRDefault="00F06F88" w:rsidP="00F06F88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F06F88">
        <w:rPr>
          <w:rFonts w:ascii="Arial" w:eastAsia="Times New Roman" w:hAnsi="Arial" w:cs="Arial"/>
          <w:sz w:val="20"/>
          <w:szCs w:val="20"/>
        </w:rPr>
        <w:t>Revised HX work instructions for non</w:t>
      </w:r>
      <w:r w:rsidR="007004E2">
        <w:rPr>
          <w:rFonts w:ascii="Arial" w:eastAsia="Times New Roman" w:hAnsi="Arial" w:cs="Arial"/>
          <w:sz w:val="20"/>
          <w:szCs w:val="20"/>
        </w:rPr>
        <w:t>-</w:t>
      </w:r>
      <w:r w:rsidRPr="00F06F88">
        <w:rPr>
          <w:rFonts w:ascii="Arial" w:eastAsia="Times New Roman" w:hAnsi="Arial" w:cs="Arial"/>
          <w:sz w:val="20"/>
          <w:szCs w:val="20"/>
        </w:rPr>
        <w:t>conforming material processes and timelines, standardizing quality response across the factory.</w:t>
      </w:r>
    </w:p>
    <w:p w14:paraId="6FBB750F" w14:textId="6D49D541" w:rsidR="002812FD" w:rsidRPr="00DA1805" w:rsidRDefault="00F020B5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Logistics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Engineer,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>J B Hunt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(Logistics Company)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Arkansas, USA         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680D9F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2013</w:t>
      </w:r>
      <w:bookmarkStart w:id="1" w:name="_Hlk29563023"/>
      <w:r w:rsidR="001F6750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814777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bookmarkEnd w:id="1"/>
      <w:r w:rsidR="00814777" w:rsidRPr="00DA1805">
        <w:rPr>
          <w:rFonts w:ascii="Arial" w:eastAsia="Times New Roman" w:hAnsi="Arial" w:cs="Arial"/>
          <w:i/>
          <w:sz w:val="20"/>
          <w:szCs w:val="20"/>
        </w:rPr>
        <w:t>2013</w:t>
      </w:r>
    </w:p>
    <w:p w14:paraId="1A819852" w14:textId="333BF54D" w:rsidR="00310540" w:rsidRPr="00310540" w:rsidRDefault="00D77BC2" w:rsidP="00551648">
      <w:pPr>
        <w:pStyle w:val="ListParagraph"/>
        <w:numPr>
          <w:ilvl w:val="0"/>
          <w:numId w:val="27"/>
        </w:numPr>
        <w:jc w:val="both"/>
      </w:pPr>
      <w:r w:rsidRPr="007055E1">
        <w:rPr>
          <w:rFonts w:ascii="Arial" w:eastAsia="Times New Roman" w:hAnsi="Arial" w:cs="Arial"/>
          <w:sz w:val="20"/>
          <w:szCs w:val="20"/>
        </w:rPr>
        <w:t>Delivered 4 SQL-based back-end cost update projects used by senior leadership for strategic logistical decision-making across the transportation network.</w:t>
      </w:r>
    </w:p>
    <w:p w14:paraId="359B8CBE" w14:textId="6833144C" w:rsidR="002812FD" w:rsidRPr="00DA1805" w:rsidRDefault="001502B9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lastRenderedPageBreak/>
        <w:t xml:space="preserve">Quality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Project Manager,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Pella 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(Windows,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C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urtain wall, and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D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>oors)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</w:t>
      </w:r>
      <w:r w:rsidR="003B608A">
        <w:rPr>
          <w:rFonts w:ascii="Arial" w:eastAsia="Times New Roman" w:hAnsi="Arial" w:cs="Arial"/>
          <w:b w:val="0"/>
          <w:i/>
          <w:sz w:val="20"/>
          <w:szCs w:val="20"/>
        </w:rPr>
        <w:t>Missouri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1B3EB1">
        <w:rPr>
          <w:rFonts w:ascii="Arial" w:eastAsia="Times New Roman" w:hAnsi="Arial" w:cs="Arial"/>
          <w:b w:val="0"/>
          <w:i/>
          <w:sz w:val="20"/>
          <w:szCs w:val="20"/>
        </w:rPr>
        <w:t xml:space="preserve">      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2011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2012</w:t>
      </w:r>
    </w:p>
    <w:p w14:paraId="673FA952" w14:textId="231A68F7" w:rsidR="00F729F9" w:rsidRPr="00F729F9" w:rsidRDefault="003E53CD" w:rsidP="00F76E1D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F729F9">
        <w:rPr>
          <w:rFonts w:ascii="Arial" w:hAnsi="Arial" w:cs="Arial"/>
          <w:b w:val="0"/>
          <w:color w:val="40382D"/>
          <w:sz w:val="20"/>
          <w:szCs w:val="20"/>
        </w:rPr>
        <w:t>Reduced daily part rejection by 20% on painted mullions and jambs (~$125,000/year savings) by revising and implementing preventive</w:t>
      </w:r>
      <w:r w:rsidR="00F729F9" w:rsidRPr="00F729F9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Pr="00F729F9">
        <w:rPr>
          <w:rFonts w:ascii="Arial" w:hAnsi="Arial" w:cs="Arial"/>
          <w:b w:val="0"/>
          <w:color w:val="40382D"/>
          <w:sz w:val="20"/>
          <w:szCs w:val="20"/>
        </w:rPr>
        <w:t>maintenance plans for paint curing ovens and conveyor systems, targeting dust and flake deposition root causes.</w:t>
      </w:r>
    </w:p>
    <w:p w14:paraId="455E49A8" w14:textId="4228AA80" w:rsidR="00CE0350" w:rsidRDefault="004D5C71" w:rsidP="003E53CD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>I</w:t>
      </w:r>
      <w:r w:rsidRPr="004D5C71">
        <w:rPr>
          <w:rFonts w:ascii="Arial" w:hAnsi="Arial" w:cs="Arial"/>
          <w:b w:val="0"/>
          <w:color w:val="40382D"/>
          <w:sz w:val="20"/>
          <w:szCs w:val="20"/>
        </w:rPr>
        <w:t>mproved product quality and reduced scuff-related rejection by 10% through new material stacking methods and revised operational guidelines for window and curtain wall assemblies.</w:t>
      </w:r>
    </w:p>
    <w:p w14:paraId="28CE64AA" w14:textId="77777777" w:rsidR="002812FD" w:rsidRPr="00DA1805" w:rsidRDefault="002812FD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Farm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Machinery Specialist,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Divi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s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ion of Agriculture, University of Arkansas</w:t>
      </w:r>
      <w:r w:rsidR="005336E7">
        <w:rPr>
          <w:rFonts w:ascii="Arial" w:eastAsia="Times New Roman" w:hAnsi="Arial" w:cs="Arial"/>
          <w:b w:val="0"/>
          <w:bCs/>
          <w:i/>
          <w:sz w:val="20"/>
          <w:szCs w:val="20"/>
        </w:rPr>
        <w:t>, USA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ab/>
        <w:t xml:space="preserve">              </w:t>
      </w:r>
      <w:r w:rsidR="00680D9F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       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2007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–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2011</w:t>
      </w:r>
    </w:p>
    <w:p w14:paraId="2BA3A828" w14:textId="7172E3F7" w:rsidR="00D026F2" w:rsidRPr="00154155" w:rsidRDefault="00D026F2" w:rsidP="00B27F7C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154155">
        <w:rPr>
          <w:rFonts w:ascii="Arial" w:eastAsia="Times New Roman" w:hAnsi="Arial" w:cs="Arial"/>
          <w:sz w:val="20"/>
          <w:szCs w:val="20"/>
        </w:rPr>
        <w:t>Secured over $500,000 in grants as Principal Investigator and collaborator. Published 35+ peer-reviewed articles on precision agriculture</w:t>
      </w:r>
      <w:r w:rsidR="00154155" w:rsidRPr="00154155">
        <w:rPr>
          <w:rFonts w:ascii="Arial" w:eastAsia="Times New Roman" w:hAnsi="Arial" w:cs="Arial"/>
          <w:sz w:val="20"/>
          <w:szCs w:val="20"/>
        </w:rPr>
        <w:t xml:space="preserve"> </w:t>
      </w:r>
      <w:r w:rsidRPr="00154155">
        <w:rPr>
          <w:rFonts w:ascii="Arial" w:eastAsia="Times New Roman" w:hAnsi="Arial" w:cs="Arial"/>
          <w:sz w:val="20"/>
          <w:szCs w:val="20"/>
        </w:rPr>
        <w:t>and machinery performance, earning documented recognition from John Deere, USDA, Cotton Incorporated, and multiple universities.</w:t>
      </w:r>
    </w:p>
    <w:p w14:paraId="7F21354B" w14:textId="17F5BF6C" w:rsidR="00D026F2" w:rsidRPr="00154155" w:rsidRDefault="00D026F2" w:rsidP="00E644E7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154155">
        <w:rPr>
          <w:rFonts w:ascii="Arial" w:eastAsia="Times New Roman" w:hAnsi="Arial" w:cs="Arial"/>
          <w:sz w:val="20"/>
          <w:szCs w:val="20"/>
        </w:rPr>
        <w:t>Obtained $50,000+ in funding for cotton picker soil compaction research and $40,000 for an ATV accident simulation project, identifying</w:t>
      </w:r>
      <w:r w:rsidR="00154155" w:rsidRPr="00154155">
        <w:rPr>
          <w:rFonts w:ascii="Arial" w:eastAsia="Times New Roman" w:hAnsi="Arial" w:cs="Arial"/>
          <w:sz w:val="20"/>
          <w:szCs w:val="20"/>
        </w:rPr>
        <w:t xml:space="preserve"> </w:t>
      </w:r>
      <w:r w:rsidRPr="00154155">
        <w:rPr>
          <w:rFonts w:ascii="Arial" w:eastAsia="Times New Roman" w:hAnsi="Arial" w:cs="Arial"/>
          <w:sz w:val="20"/>
          <w:szCs w:val="20"/>
        </w:rPr>
        <w:t>improvement opportunities for newly launched John Deere equipment and a collaborator agency in accident restoration.</w:t>
      </w:r>
    </w:p>
    <w:p w14:paraId="01301705" w14:textId="0A469BF0" w:rsidR="001B344B" w:rsidRPr="00141680" w:rsidRDefault="00D026F2" w:rsidP="0066293D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color w:val="40382D"/>
          <w:sz w:val="20"/>
          <w:szCs w:val="20"/>
        </w:rPr>
      </w:pPr>
      <w:r w:rsidRPr="00141680">
        <w:rPr>
          <w:rFonts w:ascii="Arial" w:eastAsia="Times New Roman" w:hAnsi="Arial" w:cs="Arial"/>
          <w:sz w:val="20"/>
          <w:szCs w:val="20"/>
        </w:rPr>
        <w:t>Planned and executed educational and training programs on machinery and precision ag technologies at local, regional, state, and</w:t>
      </w:r>
      <w:r w:rsidR="00154155" w:rsidRPr="00141680">
        <w:rPr>
          <w:rFonts w:ascii="Arial" w:eastAsia="Times New Roman" w:hAnsi="Arial" w:cs="Arial"/>
          <w:sz w:val="20"/>
          <w:szCs w:val="20"/>
        </w:rPr>
        <w:t xml:space="preserve"> </w:t>
      </w:r>
      <w:r w:rsidRPr="00141680">
        <w:rPr>
          <w:rFonts w:ascii="Arial" w:eastAsia="Times New Roman" w:hAnsi="Arial" w:cs="Arial"/>
          <w:sz w:val="20"/>
          <w:szCs w:val="20"/>
        </w:rPr>
        <w:t>national level</w:t>
      </w:r>
      <w:r w:rsidR="00445FB6">
        <w:rPr>
          <w:rFonts w:ascii="Arial" w:eastAsia="Times New Roman" w:hAnsi="Arial" w:cs="Arial"/>
          <w:sz w:val="20"/>
          <w:szCs w:val="20"/>
        </w:rPr>
        <w:t xml:space="preserve"> a</w:t>
      </w:r>
      <w:r w:rsidR="0066022E">
        <w:rPr>
          <w:rFonts w:ascii="Arial" w:eastAsia="Times New Roman" w:hAnsi="Arial" w:cs="Arial"/>
          <w:sz w:val="20"/>
          <w:szCs w:val="20"/>
        </w:rPr>
        <w:t>s a</w:t>
      </w:r>
      <w:r w:rsidR="00CE4B39">
        <w:rPr>
          <w:rFonts w:ascii="Arial" w:eastAsia="Times New Roman" w:hAnsi="Arial" w:cs="Arial"/>
          <w:sz w:val="20"/>
          <w:szCs w:val="20"/>
        </w:rPr>
        <w:t xml:space="preserve"> university’s extension representative</w:t>
      </w:r>
      <w:r w:rsidR="00141680" w:rsidRPr="00141680">
        <w:rPr>
          <w:rFonts w:ascii="Arial" w:eastAsia="Times New Roman" w:hAnsi="Arial" w:cs="Arial"/>
          <w:sz w:val="20"/>
          <w:szCs w:val="20"/>
        </w:rPr>
        <w:t>.</w:t>
      </w:r>
    </w:p>
    <w:p w14:paraId="3677B403" w14:textId="721DED93" w:rsidR="002812FD" w:rsidRPr="00DA1805" w:rsidRDefault="002812FD" w:rsidP="00D026F2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Sr</w:t>
      </w:r>
      <w:r w:rsidR="00CE0350" w:rsidRPr="00DA1805">
        <w:rPr>
          <w:rFonts w:ascii="Arial" w:eastAsia="Times New Roman" w:hAnsi="Arial" w:cs="Arial"/>
          <w:bCs/>
          <w:i/>
          <w:sz w:val="20"/>
          <w:szCs w:val="20"/>
        </w:rPr>
        <w:t>.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Research Assistant,</w:t>
      </w:r>
      <w:r w:rsidR="007D5459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Agricultural Engineering,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Universities (South Dakota and </w:t>
      </w:r>
      <w:proofErr w:type="gramStart"/>
      <w:r w:rsidR="00A26943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Arkansas</w:t>
      </w:r>
      <w:r w:rsidR="00A26943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)   </w:t>
      </w:r>
      <w:proofErr w:type="gramEnd"/>
      <w:r w:rsidR="00A26943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</w:t>
      </w:r>
      <w:r w:rsidR="00F81BB4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</w:t>
      </w:r>
      <w:r w:rsidR="001B5C90" w:rsidRPr="00DA1805">
        <w:rPr>
          <w:rFonts w:ascii="Arial" w:eastAsia="Times New Roman" w:hAnsi="Arial" w:cs="Arial"/>
          <w:bCs/>
          <w:i/>
          <w:sz w:val="20"/>
          <w:szCs w:val="20"/>
        </w:rPr>
        <w:t>1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14B18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>
        <w:rPr>
          <w:rFonts w:ascii="Arial" w:eastAsia="Times New Roman" w:hAnsi="Arial" w:cs="Arial"/>
          <w:bCs/>
          <w:i/>
          <w:sz w:val="20"/>
          <w:szCs w:val="20"/>
        </w:rPr>
        <w:t>2006</w:t>
      </w:r>
    </w:p>
    <w:p w14:paraId="3A593965" w14:textId="3BF012BB" w:rsidR="00496212" w:rsidRPr="00DA1805" w:rsidRDefault="00540ACD" w:rsidP="00A26943">
      <w:pPr>
        <w:pStyle w:val="SectionHeading"/>
        <w:numPr>
          <w:ilvl w:val="0"/>
          <w:numId w:val="30"/>
        </w:numPr>
        <w:spacing w:before="0" w:line="240" w:lineRule="auto"/>
        <w:ind w:left="77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Completed </w:t>
      </w:r>
      <w:r w:rsidR="00157925" w:rsidRPr="003C45E2">
        <w:rPr>
          <w:rFonts w:ascii="Arial" w:hAnsi="Arial" w:cs="Arial"/>
          <w:b w:val="0"/>
          <w:bCs/>
          <w:color w:val="40382D"/>
          <w:sz w:val="20"/>
          <w:szCs w:val="20"/>
        </w:rPr>
        <w:t xml:space="preserve">3 </w:t>
      </w:r>
      <w:r w:rsidR="00157925">
        <w:rPr>
          <w:rFonts w:ascii="Arial" w:hAnsi="Arial" w:cs="Arial"/>
          <w:b w:val="0"/>
          <w:color w:val="40382D"/>
          <w:sz w:val="20"/>
          <w:szCs w:val="20"/>
        </w:rPr>
        <w:t>major</w:t>
      </w:r>
      <w:r w:rsidR="003C45E2">
        <w:rPr>
          <w:rFonts w:ascii="Arial" w:hAnsi="Arial" w:cs="Arial"/>
          <w:b w:val="0"/>
          <w:color w:val="40382D"/>
          <w:sz w:val="20"/>
          <w:szCs w:val="20"/>
        </w:rPr>
        <w:t xml:space="preserve"> precision agriculture</w:t>
      </w:r>
      <w:r w:rsidR="0015792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350780">
        <w:rPr>
          <w:rFonts w:ascii="Arial" w:hAnsi="Arial" w:cs="Arial"/>
          <w:b w:val="0"/>
          <w:color w:val="40382D"/>
          <w:sz w:val="20"/>
          <w:szCs w:val="20"/>
        </w:rPr>
        <w:t xml:space="preserve">research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projects</w:t>
      </w:r>
      <w:r w:rsidR="00A43754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in </w:t>
      </w:r>
      <w:r w:rsidR="00C06D1B">
        <w:rPr>
          <w:rFonts w:ascii="Arial" w:hAnsi="Arial" w:cs="Arial"/>
          <w:b w:val="0"/>
          <w:color w:val="40382D"/>
          <w:sz w:val="20"/>
          <w:szCs w:val="20"/>
        </w:rPr>
        <w:t xml:space="preserve">sugarbeet, 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cotton and Soybean </w:t>
      </w:r>
      <w:r w:rsidR="00A43754" w:rsidRPr="00DA1805">
        <w:rPr>
          <w:rFonts w:ascii="Arial" w:hAnsi="Arial" w:cs="Arial"/>
          <w:b w:val="0"/>
          <w:color w:val="40382D"/>
          <w:sz w:val="20"/>
          <w:szCs w:val="20"/>
        </w:rPr>
        <w:t>within time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and </w:t>
      </w:r>
      <w:r w:rsidR="008A086F">
        <w:rPr>
          <w:rFonts w:ascii="Arial" w:hAnsi="Arial" w:cs="Arial"/>
          <w:b w:val="0"/>
          <w:color w:val="40382D"/>
          <w:sz w:val="20"/>
          <w:szCs w:val="20"/>
        </w:rPr>
        <w:t xml:space="preserve">published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results in the form of </w:t>
      </w:r>
      <w:r w:rsidR="003872F2">
        <w:rPr>
          <w:rFonts w:ascii="Arial" w:hAnsi="Arial" w:cs="Arial"/>
          <w:b w:val="0"/>
          <w:color w:val="40382D"/>
          <w:sz w:val="20"/>
          <w:szCs w:val="20"/>
        </w:rPr>
        <w:t xml:space="preserve">peer reviewed journal articles, factsheets,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presentation </w:t>
      </w:r>
      <w:r w:rsidR="004A4CC0">
        <w:rPr>
          <w:rFonts w:ascii="Arial" w:hAnsi="Arial" w:cs="Arial"/>
          <w:b w:val="0"/>
          <w:color w:val="40382D"/>
          <w:sz w:val="20"/>
          <w:szCs w:val="20"/>
        </w:rPr>
        <w:t>at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9C5A7F" w:rsidRPr="00DA1805">
        <w:rPr>
          <w:rFonts w:ascii="Arial" w:hAnsi="Arial" w:cs="Arial"/>
          <w:b w:val="0"/>
          <w:color w:val="40382D"/>
          <w:sz w:val="20"/>
          <w:szCs w:val="20"/>
        </w:rPr>
        <w:t>international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A56BD2" w:rsidRPr="00DA1805">
        <w:rPr>
          <w:rFonts w:ascii="Arial" w:hAnsi="Arial" w:cs="Arial"/>
          <w:b w:val="0"/>
          <w:color w:val="40382D"/>
          <w:sz w:val="20"/>
          <w:szCs w:val="20"/>
        </w:rPr>
        <w:t>C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onferences</w:t>
      </w:r>
      <w:r w:rsidR="008A086F">
        <w:rPr>
          <w:rFonts w:ascii="Arial" w:hAnsi="Arial" w:cs="Arial"/>
          <w:b w:val="0"/>
          <w:color w:val="40382D"/>
          <w:sz w:val="20"/>
          <w:szCs w:val="20"/>
        </w:rPr>
        <w:t xml:space="preserve"> and my thesis and dissertations</w:t>
      </w:r>
      <w:r w:rsidR="006426C5">
        <w:rPr>
          <w:rFonts w:ascii="Arial" w:hAnsi="Arial" w:cs="Arial"/>
          <w:b w:val="0"/>
          <w:color w:val="40382D"/>
          <w:sz w:val="20"/>
          <w:szCs w:val="20"/>
        </w:rPr>
        <w:t xml:space="preserve"> as a grad</w:t>
      </w:r>
      <w:r w:rsidR="00324FE8">
        <w:rPr>
          <w:rFonts w:ascii="Arial" w:hAnsi="Arial" w:cs="Arial"/>
          <w:b w:val="0"/>
          <w:color w:val="40382D"/>
          <w:sz w:val="20"/>
          <w:szCs w:val="20"/>
        </w:rPr>
        <w:t>uate</w:t>
      </w:r>
      <w:r w:rsidR="006426C5">
        <w:rPr>
          <w:rFonts w:ascii="Arial" w:hAnsi="Arial" w:cs="Arial"/>
          <w:b w:val="0"/>
          <w:color w:val="40382D"/>
          <w:sz w:val="20"/>
          <w:szCs w:val="20"/>
        </w:rPr>
        <w:t xml:space="preserve"> student</w:t>
      </w:r>
      <w:r w:rsidR="002812FD"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0BFBB20F" w14:textId="77777777" w:rsidR="007E453A" w:rsidRPr="00DA1805" w:rsidRDefault="007E453A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</w:p>
    <w:p w14:paraId="51EA9F2C" w14:textId="77777777" w:rsidR="00496212" w:rsidRPr="00DA1805" w:rsidRDefault="002812FD" w:rsidP="00460400">
      <w:pPr>
        <w:pStyle w:val="SectionHeading"/>
        <w:spacing w:before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Deputy Chief Engineer (Q</w:t>
      </w:r>
      <w:r w:rsidR="00D04D7F" w:rsidRPr="00DA1805">
        <w:rPr>
          <w:rFonts w:ascii="Arial" w:eastAsia="Times New Roman" w:hAnsi="Arial" w:cs="Arial"/>
          <w:i/>
          <w:sz w:val="20"/>
          <w:szCs w:val="20"/>
        </w:rPr>
        <w:t>.C &amp; R&amp;D</w:t>
      </w:r>
      <w:r w:rsidRPr="00DA1805">
        <w:rPr>
          <w:rFonts w:ascii="Arial" w:eastAsia="Times New Roman" w:hAnsi="Arial" w:cs="Arial"/>
          <w:i/>
          <w:sz w:val="20"/>
          <w:szCs w:val="20"/>
        </w:rPr>
        <w:t>),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Walchandnagar Industries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(Heavy Engineering)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,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076CD6" w:rsidRPr="00DA1805">
        <w:rPr>
          <w:rFonts w:ascii="Arial" w:eastAsia="Times New Roman" w:hAnsi="Arial" w:cs="Arial"/>
          <w:b w:val="0"/>
          <w:i/>
          <w:sz w:val="20"/>
          <w:szCs w:val="20"/>
        </w:rPr>
        <w:t>India</w:t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  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Pr="00DA1805">
        <w:rPr>
          <w:rFonts w:ascii="Arial" w:eastAsia="Times New Roman" w:hAnsi="Arial" w:cs="Arial"/>
          <w:i/>
          <w:sz w:val="20"/>
          <w:szCs w:val="20"/>
        </w:rPr>
        <w:t>1995</w:t>
      </w:r>
      <w:r w:rsidR="00D91366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F8601D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i/>
          <w:sz w:val="20"/>
          <w:szCs w:val="20"/>
        </w:rPr>
        <w:t>2001</w:t>
      </w:r>
    </w:p>
    <w:p w14:paraId="469EB9DE" w14:textId="03ECE981" w:rsidR="004A18A9" w:rsidRPr="000E309F" w:rsidRDefault="004A18A9" w:rsidP="00B84FF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0E309F">
        <w:rPr>
          <w:rFonts w:ascii="Arial" w:eastAsia="Times New Roman" w:hAnsi="Arial" w:cs="Arial"/>
          <w:sz w:val="20"/>
          <w:szCs w:val="20"/>
        </w:rPr>
        <w:t xml:space="preserve">Led QC/QA activities for a 6,000 metric ton fabricated nuclear power plant steel structure, plus defense projects including rocket </w:t>
      </w:r>
      <w:r w:rsidR="00676948" w:rsidRPr="000E309F">
        <w:rPr>
          <w:rFonts w:ascii="Arial" w:eastAsia="Times New Roman" w:hAnsi="Arial" w:cs="Arial"/>
          <w:sz w:val="20"/>
          <w:szCs w:val="20"/>
        </w:rPr>
        <w:t>nozzles, cones</w:t>
      </w:r>
      <w:r w:rsidRPr="000E309F">
        <w:rPr>
          <w:rFonts w:ascii="Arial" w:eastAsia="Times New Roman" w:hAnsi="Arial" w:cs="Arial"/>
          <w:sz w:val="20"/>
          <w:szCs w:val="20"/>
        </w:rPr>
        <w:t>, booster assemblies, and missile launchers — contributing to a $250,000 early-completion bonus from the Government of India.</w:t>
      </w:r>
    </w:p>
    <w:p w14:paraId="4AA4667F" w14:textId="6399A87D" w:rsidR="00790D1B" w:rsidRPr="00676948" w:rsidRDefault="004A18A9" w:rsidP="002D4A4A">
      <w:pPr>
        <w:pStyle w:val="ListParagraph"/>
        <w:numPr>
          <w:ilvl w:val="0"/>
          <w:numId w:val="27"/>
        </w:numPr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676948">
        <w:rPr>
          <w:rFonts w:ascii="Arial" w:eastAsia="Times New Roman" w:hAnsi="Arial" w:cs="Arial"/>
          <w:sz w:val="20"/>
          <w:szCs w:val="20"/>
        </w:rPr>
        <w:t xml:space="preserve">Managed end-to-end R&amp;D for a walk-behind sugarcane harvester from ideation through design, manufacturing, and field testing </w:t>
      </w:r>
      <w:r w:rsidR="000E309F" w:rsidRPr="00676948">
        <w:rPr>
          <w:rFonts w:ascii="Arial" w:eastAsia="Times New Roman" w:hAnsi="Arial" w:cs="Arial"/>
          <w:sz w:val="20"/>
          <w:szCs w:val="20"/>
        </w:rPr>
        <w:t xml:space="preserve">- </w:t>
      </w:r>
      <w:r w:rsidRPr="00676948">
        <w:rPr>
          <w:rFonts w:ascii="Arial" w:eastAsia="Times New Roman" w:hAnsi="Arial" w:cs="Arial"/>
          <w:sz w:val="20"/>
          <w:szCs w:val="20"/>
        </w:rPr>
        <w:t>building 25 prototypes for field operation.</w:t>
      </w:r>
    </w:p>
    <w:p w14:paraId="6D15DE14" w14:textId="15968621" w:rsidR="00496212" w:rsidRPr="00DA1805" w:rsidRDefault="0073508C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Production Engineer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, </w:t>
      </w:r>
      <w:r w:rsidR="002812FD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Elpro International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(X-Ray Machines)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>, India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ab/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9373F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F015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</w:t>
      </w:r>
      <w:r w:rsidR="00F8601D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1994</w:t>
      </w:r>
      <w:r w:rsidR="0042683E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42683E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D91366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1995</w:t>
      </w:r>
    </w:p>
    <w:p w14:paraId="34D1FF4A" w14:textId="3B5F290D" w:rsidR="00790D1B" w:rsidRPr="00676948" w:rsidRDefault="00676948" w:rsidP="00676948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bookmarkStart w:id="2" w:name="_Hlk30763578"/>
      <w:r w:rsidRPr="00676948">
        <w:rPr>
          <w:rFonts w:ascii="Arial" w:eastAsia="Times New Roman" w:hAnsi="Arial" w:cs="Arial"/>
          <w:sz w:val="20"/>
          <w:szCs w:val="20"/>
        </w:rPr>
        <w:t>Increased manufacturing efficiency by 3% as process engineer for medical X-ray machine and press shop operations.</w:t>
      </w:r>
    </w:p>
    <w:p w14:paraId="3AD2B7D0" w14:textId="3CE86C96" w:rsidR="006879D7" w:rsidRPr="00240581" w:rsidRDefault="00E063B3" w:rsidP="006879D7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>
        <w:rPr>
          <w:rFonts w:ascii="Arial" w:eastAsia="Times New Roman" w:hAnsi="Arial" w:cs="Arial"/>
          <w:b/>
          <w:i/>
          <w:spacing w:val="-3"/>
          <w:sz w:val="20"/>
          <w:szCs w:val="20"/>
        </w:rPr>
        <w:t>Technical</w:t>
      </w:r>
      <w:r w:rsidR="006879D7" w:rsidRPr="00240581"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 Skills</w:t>
      </w:r>
    </w:p>
    <w:p w14:paraId="57ABA327" w14:textId="23E65B22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Quality </w:t>
      </w:r>
      <w:r w:rsidR="00FA78D2" w:rsidRPr="00E063B3">
        <w:rPr>
          <w:rFonts w:ascii="Arial" w:eastAsia="Times New Roman" w:hAnsi="Arial" w:cs="Arial"/>
          <w:sz w:val="20"/>
          <w:szCs w:val="20"/>
        </w:rPr>
        <w:t>Systems</w:t>
      </w:r>
      <w:r w:rsidR="00703FA6">
        <w:rPr>
          <w:rFonts w:ascii="Arial" w:eastAsia="Times New Roman" w:hAnsi="Arial" w:cs="Arial"/>
          <w:sz w:val="20"/>
          <w:szCs w:val="20"/>
        </w:rPr>
        <w:t xml:space="preserve"> Tools</w:t>
      </w:r>
      <w:r w:rsidR="00FA78D2" w:rsidRPr="00E063B3">
        <w:rPr>
          <w:rFonts w:ascii="Arial" w:eastAsia="Times New Roman" w:hAnsi="Arial" w:cs="Arial"/>
          <w:sz w:val="20"/>
          <w:szCs w:val="20"/>
        </w:rPr>
        <w:t>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FMEA (System &amp; Process), </w:t>
      </w:r>
      <w:r w:rsidR="00FD7EBD">
        <w:rPr>
          <w:rFonts w:ascii="Arial" w:eastAsia="Times New Roman" w:hAnsi="Arial" w:cs="Arial"/>
          <w:sz w:val="20"/>
          <w:szCs w:val="20"/>
        </w:rPr>
        <w:t xml:space="preserve">8D </w:t>
      </w:r>
      <w:r w:rsidRPr="00E063B3">
        <w:rPr>
          <w:rFonts w:ascii="Arial" w:eastAsia="Times New Roman" w:hAnsi="Arial" w:cs="Arial"/>
          <w:sz w:val="20"/>
          <w:szCs w:val="20"/>
        </w:rPr>
        <w:t>NCCA Management, Root Cause Analysis, EPDP, VB</w:t>
      </w:r>
    </w:p>
    <w:p w14:paraId="6E9EE123" w14:textId="1D8EF467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Data &amp; </w:t>
      </w:r>
      <w:r w:rsidR="00FA78D2" w:rsidRPr="00E063B3">
        <w:rPr>
          <w:rFonts w:ascii="Arial" w:eastAsia="Times New Roman" w:hAnsi="Arial" w:cs="Arial"/>
          <w:sz w:val="20"/>
          <w:szCs w:val="20"/>
        </w:rPr>
        <w:t>Analytics: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="00435772" w:rsidRPr="00E063B3">
        <w:rPr>
          <w:rFonts w:ascii="Arial" w:eastAsia="Times New Roman" w:hAnsi="Arial" w:cs="Arial"/>
          <w:sz w:val="20"/>
          <w:szCs w:val="20"/>
        </w:rPr>
        <w:t xml:space="preserve">Statistical Process </w:t>
      </w:r>
      <w:r w:rsidR="00435772" w:rsidRPr="00E063B3">
        <w:rPr>
          <w:rFonts w:ascii="Arial" w:eastAsia="Times New Roman" w:hAnsi="Arial" w:cs="Arial"/>
          <w:sz w:val="20"/>
          <w:szCs w:val="20"/>
        </w:rPr>
        <w:t>Control,</w:t>
      </w:r>
      <w:r w:rsidR="00435772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SQL, R / RStudio, SAS, JMP, SAP (Quality &amp; HR modules) </w:t>
      </w:r>
    </w:p>
    <w:p w14:paraId="602FF0FA" w14:textId="26141638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Engineering </w:t>
      </w:r>
      <w:r w:rsidR="00FA78D2" w:rsidRPr="00E063B3">
        <w:rPr>
          <w:rFonts w:ascii="Arial" w:eastAsia="Times New Roman" w:hAnsi="Arial" w:cs="Arial"/>
          <w:sz w:val="20"/>
          <w:szCs w:val="20"/>
        </w:rPr>
        <w:t>Tools: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>AutoCAD, Pro/E, ANSYS, SolidWorks, ArcGIS, ENVI, ERDAS IMAGINE</w:t>
      </w:r>
    </w:p>
    <w:p w14:paraId="4607F15A" w14:textId="5364656D" w:rsidR="007745FF" w:rsidRDefault="00FA78D2" w:rsidP="0004044C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745FF">
        <w:rPr>
          <w:rFonts w:ascii="Arial" w:eastAsia="Times New Roman" w:hAnsi="Arial" w:cs="Arial"/>
          <w:sz w:val="20"/>
          <w:szCs w:val="20"/>
        </w:rPr>
        <w:t>Standards:</w:t>
      </w:r>
      <w:r w:rsidR="00E063B3" w:rsidRPr="007745FF">
        <w:rPr>
          <w:rFonts w:ascii="Arial" w:eastAsia="Times New Roman" w:hAnsi="Arial" w:cs="Arial"/>
          <w:sz w:val="20"/>
          <w:szCs w:val="20"/>
        </w:rPr>
        <w:t xml:space="preserve"> JD</w:t>
      </w:r>
      <w:r w:rsidR="00647DFF">
        <w:rPr>
          <w:rFonts w:ascii="Arial" w:eastAsia="Times New Roman" w:hAnsi="Arial" w:cs="Arial"/>
          <w:sz w:val="20"/>
          <w:szCs w:val="20"/>
        </w:rPr>
        <w:t xml:space="preserve"> Internal Standards</w:t>
      </w:r>
      <w:r w:rsidR="00E063B3" w:rsidRPr="007745FF">
        <w:rPr>
          <w:rFonts w:ascii="Arial" w:eastAsia="Times New Roman" w:hAnsi="Arial" w:cs="Arial"/>
          <w:sz w:val="20"/>
          <w:szCs w:val="20"/>
        </w:rPr>
        <w:t xml:space="preserve">, ASNT/ISNT NDE Standards </w:t>
      </w:r>
    </w:p>
    <w:p w14:paraId="599A5A7F" w14:textId="3C156ADC" w:rsidR="009F712B" w:rsidRPr="00026815" w:rsidRDefault="009F712B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>Certifications</w:t>
      </w:r>
      <w:bookmarkEnd w:id="2"/>
    </w:p>
    <w:p w14:paraId="63D84567" w14:textId="451C11C0" w:rsidR="0028143A" w:rsidRDefault="0028143A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 xml:space="preserve">Systems Engineering Fundamentals, Caltech, </w:t>
      </w:r>
      <w:r w:rsidRPr="0028143A">
        <w:rPr>
          <w:rFonts w:ascii="Arial" w:hAnsi="Arial" w:cs="Arial"/>
          <w:bCs/>
          <w:i/>
          <w:iCs/>
          <w:color w:val="40382D"/>
          <w:sz w:val="20"/>
          <w:szCs w:val="20"/>
        </w:rPr>
        <w:t>2022</w:t>
      </w:r>
    </w:p>
    <w:p w14:paraId="118E8FA2" w14:textId="149CF10D" w:rsidR="009F712B" w:rsidRPr="00DA1805" w:rsidRDefault="009F712B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Business Analytics Certification, University of Iowa,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2019</w:t>
      </w:r>
    </w:p>
    <w:p w14:paraId="2528F6FF" w14:textId="77777777" w:rsidR="0025034C" w:rsidRDefault="009F712B" w:rsidP="0078432B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Held Level II Certifications in Non-destructive techniques - magnetic particles, ultrasonic, and liquid penetrant ISNT and ASNT, </w:t>
      </w:r>
      <w:r w:rsidRPr="00173428">
        <w:rPr>
          <w:rFonts w:ascii="Arial" w:eastAsia="Times New Roman" w:hAnsi="Arial" w:cs="Arial"/>
          <w:bCs/>
          <w:i/>
          <w:sz w:val="20"/>
          <w:szCs w:val="20"/>
        </w:rPr>
        <w:t>1997-1999.</w:t>
      </w: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</w:p>
    <w:p w14:paraId="720A4964" w14:textId="77777777" w:rsidR="007745FF" w:rsidRDefault="007745FF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</w:p>
    <w:p w14:paraId="015543BA" w14:textId="759F0EDE" w:rsidR="007135EC" w:rsidRPr="00026815" w:rsidRDefault="007745FF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Leadership and Community </w:t>
      </w:r>
      <w:r w:rsidR="003C0A6A"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>Service</w:t>
      </w:r>
      <w:r w:rsidR="00BE6021"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 </w:t>
      </w:r>
    </w:p>
    <w:p w14:paraId="4ACD4A9E" w14:textId="728214A9" w:rsidR="00C05B10" w:rsidRPr="00C05B10" w:rsidRDefault="00C05B10" w:rsidP="00C05B1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C05B10">
        <w:rPr>
          <w:rFonts w:ascii="Arial" w:eastAsia="Times New Roman" w:hAnsi="Arial" w:cs="Arial"/>
          <w:sz w:val="20"/>
          <w:szCs w:val="20"/>
        </w:rPr>
        <w:t xml:space="preserve">Founded a community language school (8 teachers, 27 students) </w:t>
      </w:r>
      <w:r>
        <w:rPr>
          <w:rFonts w:ascii="Arial" w:eastAsia="Times New Roman" w:hAnsi="Arial" w:cs="Arial"/>
          <w:sz w:val="20"/>
          <w:szCs w:val="20"/>
        </w:rPr>
        <w:t>-</w:t>
      </w:r>
      <w:r w:rsidRPr="00C05B10">
        <w:rPr>
          <w:rFonts w:ascii="Arial" w:eastAsia="Times New Roman" w:hAnsi="Arial" w:cs="Arial"/>
          <w:sz w:val="20"/>
          <w:szCs w:val="20"/>
        </w:rPr>
        <w:t xml:space="preserve"> established, led, and successfully transitioned operations.</w:t>
      </w:r>
    </w:p>
    <w:p w14:paraId="40B47646" w14:textId="6F4C99D6" w:rsidR="00C05B10" w:rsidRPr="00C05B10" w:rsidRDefault="00C05B10" w:rsidP="00C05B1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C05B10">
        <w:rPr>
          <w:rFonts w:ascii="Arial" w:eastAsia="Times New Roman" w:hAnsi="Arial" w:cs="Arial"/>
          <w:sz w:val="20"/>
          <w:szCs w:val="20"/>
        </w:rPr>
        <w:t xml:space="preserve">Board of Directors, STEAM ON WHEELS </w:t>
      </w:r>
      <w:r>
        <w:rPr>
          <w:rFonts w:ascii="Arial" w:eastAsia="Times New Roman" w:hAnsi="Arial" w:cs="Arial"/>
          <w:sz w:val="20"/>
          <w:szCs w:val="20"/>
        </w:rPr>
        <w:t>-</w:t>
      </w:r>
      <w:r w:rsidRPr="00C05B10">
        <w:rPr>
          <w:rFonts w:ascii="Arial" w:eastAsia="Times New Roman" w:hAnsi="Arial" w:cs="Arial"/>
          <w:sz w:val="20"/>
          <w:szCs w:val="20"/>
        </w:rPr>
        <w:t xml:space="preserve"> a nonprofit dedicated to youth STE</w:t>
      </w:r>
      <w:r w:rsidR="00720BC0">
        <w:rPr>
          <w:rFonts w:ascii="Arial" w:eastAsia="Times New Roman" w:hAnsi="Arial" w:cs="Arial"/>
          <w:sz w:val="20"/>
          <w:szCs w:val="20"/>
        </w:rPr>
        <w:t>A</w:t>
      </w:r>
      <w:r w:rsidRPr="00C05B10">
        <w:rPr>
          <w:rFonts w:ascii="Arial" w:eastAsia="Times New Roman" w:hAnsi="Arial" w:cs="Arial"/>
          <w:sz w:val="20"/>
          <w:szCs w:val="20"/>
        </w:rPr>
        <w:t>M development.</w:t>
      </w:r>
    </w:p>
    <w:p w14:paraId="71291E2A" w14:textId="7F378E37" w:rsidR="003C0A6A" w:rsidRPr="00C05B10" w:rsidRDefault="00C05B10" w:rsidP="00C05B1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C05B10">
        <w:rPr>
          <w:rFonts w:ascii="Arial" w:eastAsia="Times New Roman" w:hAnsi="Arial" w:cs="Arial"/>
          <w:sz w:val="20"/>
          <w:szCs w:val="20"/>
        </w:rPr>
        <w:t>Organized scientific toy-making workshops, free STEM tutoring sessions, and inspirational lecture series for youth and adults.</w:t>
      </w:r>
    </w:p>
    <w:sectPr w:rsidR="003C0A6A" w:rsidRPr="00C05B10" w:rsidSect="004F1A6A">
      <w:footerReference w:type="default" r:id="rId11"/>
      <w:headerReference w:type="first" r:id="rId12"/>
      <w:footerReference w:type="first" r:id="rId13"/>
      <w:type w:val="continuous"/>
      <w:pgSz w:w="12240" w:h="15840"/>
      <w:pgMar w:top="1620" w:right="900" w:bottom="900" w:left="900" w:header="450" w:footer="3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8435E" w14:textId="77777777" w:rsidR="00672D1C" w:rsidRDefault="00672D1C">
      <w:pPr>
        <w:spacing w:after="0" w:line="240" w:lineRule="auto"/>
      </w:pPr>
      <w:r>
        <w:separator/>
      </w:r>
    </w:p>
  </w:endnote>
  <w:endnote w:type="continuationSeparator" w:id="0">
    <w:p w14:paraId="71DC1A01" w14:textId="77777777" w:rsidR="00672D1C" w:rsidRDefault="00672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99A9" w14:textId="67AD4826" w:rsidR="004A4883" w:rsidRDefault="00525ECB">
    <w:pPr>
      <w:pStyle w:val="Footer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7DB5C2ED" wp14:editId="40E1BC66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3" name="MSIPCM8d134926b66e420ae29db8b8" descr="{&quot;HashCode&quot;:16683881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E74EEE" w14:textId="3ADA1EDF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5C2ED" id="_x0000_t202" coordsize="21600,21600" o:spt="202" path="m,l,21600r21600,l21600,xe">
              <v:stroke joinstyle="miter"/>
              <v:path gradientshapeok="t" o:connecttype="rect"/>
            </v:shapetype>
            <v:shape id="MSIPCM8d134926b66e420ae29db8b8" o:spid="_x0000_s1026" type="#_x0000_t202" alt="{&quot;HashCode&quot;:16683881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Eu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" o:allowincell="f" filled="f" stroked="f" strokeweight=".5pt">
              <v:textbox inset=",0,20pt,0">
                <w:txbxContent>
                  <w:p w14:paraId="2CE74EEE" w14:textId="3ADA1EDF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45952" behindDoc="1" locked="0" layoutInCell="1" allowOverlap="1" wp14:anchorId="2175EC8E" wp14:editId="4400C41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3950" cy="9693275"/>
              <wp:effectExtent l="0" t="0" r="3175" b="3175"/>
              <wp:wrapNone/>
              <wp:docPr id="2" name="Bkgd: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73950" cy="9693275"/>
                      </a:xfrm>
                      <a:prstGeom prst="roundRect">
                        <a:avLst>
                          <a:gd name="adj" fmla="val 1736"/>
                        </a:avLst>
                      </a:prstGeom>
                      <a:blipFill dpi="0" rotWithShape="1">
                        <a:blip r:embed="rId1">
                          <a:duotone>
                            <a:schemeClr val="lt1">
                              <a:lumMod val="70000"/>
                              <a:lumOff val="30000"/>
                            </a:schemeClr>
                            <a:srgbClr val="FFFFFF"/>
                          </a:duotone>
                        </a:blip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71596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2175EC8E" id="Bkgd: 1" o:spid="_x0000_s1027" style="position:absolute;margin-left:0;margin-top:0;width:588.5pt;height:763.25pt;z-index:-251670528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UI3NjJDREIxRTRFNzY0NEZBREQzNjZDMUI5&#10;NzU0M0M8L2V4aWY6TmF0aXZlRGlnZXN0PgogICAgICA8L3JkZjpEZXNjcmlwdGlvbj4KICAgPC9y&#10;ZGY6UkRGPgo8L3g6eG1wbWV0YT4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" stroked="f" strokeweight="1pt">
              <v:fill r:id="rId2" o:title="" recolor="t" rotate="t" type="tile"/>
              <v:imagedata recolortarget="white [2257]"/>
              <v:textbox inset="2.53903mm,1.2695mm,2.53903mm,1.2695mm">
                <w:txbxContent>
                  <w:p w14:paraId="51771596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6C6FDBFB" wp14:editId="1A57116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188200" cy="9217660"/>
              <wp:effectExtent l="0" t="0" r="8255" b="635"/>
              <wp:wrapNone/>
              <wp:docPr id="6" name="Bkgd: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88200" cy="92176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136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98111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6C6FDBFB" id="Bkgd: 2" o:spid="_x0000_s1028" style="position:absolute;margin-left:0;margin-top:0;width:566pt;height:725.8pt;z-index:-25166643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" stroked="f" strokeweight="2pt">
              <v:fill opacity="54484f"/>
              <v:textbox inset="2.53903mm,1.2695mm,2.53903mm,1.2695mm">
                <w:txbxContent>
                  <w:p w14:paraId="42A98111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1943D246" wp14:editId="59E674D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13245" cy="8862695"/>
              <wp:effectExtent l="0" t="0" r="635" b="0"/>
              <wp:wrapNone/>
              <wp:docPr id="5" name="Bkgd: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13245" cy="8862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D84F8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1943D246" id="Bkgd: 3" o:spid="_x0000_s1029" style="position:absolute;margin-left:0;margin-top:0;width:544.35pt;height:697.85pt;z-index:-251662336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" stroked="f" strokeweight=".5pt">
              <v:stroke linestyle="thinThin"/>
              <v:textbox inset="2.53903mm,1.2695mm,2.53903mm,1.2695mm">
                <w:txbxContent>
                  <w:p w14:paraId="72DD84F8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1D126D" wp14:editId="6B58D3E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9486900</wp:posOffset>
                  </wp:positionV>
                </mc:Fallback>
              </mc:AlternateContent>
              <wp:extent cx="6833235" cy="246380"/>
              <wp:effectExtent l="0" t="0" r="3810" b="1270"/>
              <wp:wrapSquare wrapText="bothSides"/>
              <wp:docPr id="13" name="Dat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3323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33C64B" w14:textId="77777777" w:rsidR="004A4883" w:rsidRDefault="00672D1C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F61507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SUBODH KULKARNI</w:t>
                              </w:r>
                            </w:sdtContent>
                          </w:sdt>
                          <w:r w:rsidR="00ED14C0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14777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C50C73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1D126D" id="Date" o:spid="_x0000_s1030" style="position:absolute;margin-left:0;margin-top:0;width:538.05pt;height:19.4pt;z-index:251658240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" filled="f" stroked="f" strokeweight="2pt">
              <v:textbox inset="0,0,0,0">
                <w:txbxContent>
                  <w:p w14:paraId="2133C64B" w14:textId="77777777" w:rsidR="004A4883" w:rsidRDefault="00672D1C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F61507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SUBODH KULKARNI</w:t>
                        </w:r>
                      </w:sdtContent>
                    </w:sdt>
                    <w:r w:rsidR="00ED14C0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814777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C50C73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9A44" w14:textId="7BBEB86A" w:rsidR="00050181" w:rsidRDefault="00525EC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EB5C25A" wp14:editId="56CF6517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4" name="MSIPCMbfa048b9ab755501fa12ff8a" descr="{&quot;HashCode&quot;:166838815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486FBA" w14:textId="65FC760C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5C25A" id="_x0000_t202" coordsize="21600,21600" o:spt="202" path="m,l,21600r21600,l21600,xe">
              <v:stroke joinstyle="miter"/>
              <v:path gradientshapeok="t" o:connecttype="rect"/>
            </v:shapetype>
            <v:shape id="MSIPCMbfa048b9ab755501fa12ff8a" o:spid="_x0000_s1031" type="#_x0000_t202" alt="{&quot;HashCode&quot;:166838815,&quot;Height&quot;:792.0,&quot;Width&quot;:612.0,&quot;Placement&quot;:&quot;Footer&quot;,&quot;Index&quot;:&quot;FirstPage&quot;,&quot;Section&quot;:1,&quot;Top&quot;:0.0,&quot;Left&quot;:0.0}" style="position:absolute;left:0;text-align:left;margin-left:0;margin-top:755.45pt;width:612pt;height:21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" o:allowincell="f" filled="f" stroked="f" strokeweight=".5pt">
              <v:textbox inset=",0,20pt,0">
                <w:txbxContent>
                  <w:p w14:paraId="54486FBA" w14:textId="65FC760C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80378278"/>
        <w:docPartObj>
          <w:docPartGallery w:val="Page Numbers (Bottom of Page)"/>
          <w:docPartUnique/>
        </w:docPartObj>
      </w:sdtPr>
      <w:sdtEndPr/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EndPr/>
          <w:sdtContent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PAGE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NUMPAGES 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sdtContent>
        </w:sdt>
      </w:sdtContent>
    </w:sdt>
  </w:p>
  <w:p w14:paraId="0D74F7C0" w14:textId="77777777" w:rsidR="00050181" w:rsidRDefault="00050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A4FEE" w14:textId="77777777" w:rsidR="00672D1C" w:rsidRDefault="00672D1C">
      <w:pPr>
        <w:spacing w:after="0" w:line="240" w:lineRule="auto"/>
      </w:pPr>
      <w:r>
        <w:separator/>
      </w:r>
    </w:p>
  </w:footnote>
  <w:footnote w:type="continuationSeparator" w:id="0">
    <w:p w14:paraId="113CE27D" w14:textId="77777777" w:rsidR="00672D1C" w:rsidRDefault="00672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AA83" w14:textId="2E2F4F6D" w:rsidR="002525A4" w:rsidRPr="002525A4" w:rsidRDefault="00050181" w:rsidP="00FE38D6">
    <w:pPr>
      <w:pStyle w:val="SectionHeading"/>
      <w:spacing w:before="0"/>
      <w:jc w:val="center"/>
      <w:rPr>
        <w:b w:val="0"/>
        <w:bCs/>
      </w:rPr>
    </w:pPr>
    <w:r w:rsidRPr="00CC4302">
      <w:rPr>
        <w:rFonts w:ascii="Arial" w:hAnsi="Arial" w:cs="Arial"/>
        <w:sz w:val="20"/>
        <w:szCs w:val="20"/>
      </w:rPr>
      <w:t>Subodh Kulkarni</w:t>
    </w:r>
    <w:r w:rsidR="00552079">
      <w:rPr>
        <w:rFonts w:ascii="Arial" w:hAnsi="Arial" w:cs="Arial"/>
        <w:sz w:val="20"/>
        <w:szCs w:val="20"/>
      </w:rPr>
      <w:t>, Ph.D.</w:t>
    </w:r>
    <w:r w:rsidR="00FE38D6">
      <w:rPr>
        <w:rFonts w:ascii="Arial" w:hAnsi="Arial" w:cs="Arial"/>
        <w:sz w:val="20"/>
        <w:szCs w:val="20"/>
      </w:rPr>
      <w:t xml:space="preserve"> (</w:t>
    </w:r>
    <w:r w:rsidR="00A97201" w:rsidRPr="002525A4">
      <w:rPr>
        <w:bCs/>
      </w:rPr>
      <w:t>US Citizen</w:t>
    </w:r>
    <w:r w:rsidR="00FE38D6">
      <w:rPr>
        <w:bCs/>
      </w:rPr>
      <w:t>)</w:t>
    </w:r>
  </w:p>
  <w:p w14:paraId="038AC7C4" w14:textId="321C712D" w:rsidR="001D1CA2" w:rsidRDefault="001D1CA2" w:rsidP="002525A4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1D1CA2">
      <w:rPr>
        <w:rFonts w:ascii="Arial" w:eastAsia="Times New Roman" w:hAnsi="Arial" w:cs="Arial"/>
        <w:bCs/>
        <w:color w:val="40382D"/>
        <w:sz w:val="20"/>
        <w:szCs w:val="20"/>
      </w:rPr>
      <w:t xml:space="preserve"> </w:t>
    </w:r>
    <w:r w:rsidR="00137ED5">
      <w:rPr>
        <w:rFonts w:ascii="Arial" w:eastAsia="Times New Roman" w:hAnsi="Arial" w:cs="Arial"/>
        <w:bCs/>
        <w:color w:val="40382D"/>
        <w:sz w:val="20"/>
        <w:szCs w:val="20"/>
      </w:rPr>
      <w:t>Kulkarnisub</w:t>
    </w:r>
    <w:r w:rsidR="00A97201">
      <w:rPr>
        <w:rFonts w:ascii="Arial" w:eastAsia="Times New Roman" w:hAnsi="Arial" w:cs="Arial"/>
        <w:bCs/>
        <w:color w:val="40382D"/>
        <w:sz w:val="20"/>
        <w:szCs w:val="20"/>
      </w:rPr>
      <w:t>odhs@johndeere.com</w:t>
    </w:r>
    <w:r>
      <w:rPr>
        <w:rFonts w:ascii="Arial" w:eastAsia="Times New Roman" w:hAnsi="Arial" w:cs="Arial"/>
        <w:bCs/>
        <w:color w:val="40382D"/>
        <w:sz w:val="20"/>
        <w:szCs w:val="20"/>
      </w:rPr>
      <w:t>, 479-595-2218</w:t>
    </w:r>
  </w:p>
  <w:p w14:paraId="10F7CD4C" w14:textId="16DBDD97" w:rsidR="00050181" w:rsidRPr="00CC4302" w:rsidRDefault="001D1CA2" w:rsidP="002C5D3C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CC4302">
      <w:rPr>
        <w:rFonts w:ascii="Arial" w:eastAsia="Times New Roman" w:hAnsi="Arial" w:cs="Arial"/>
        <w:bCs/>
        <w:noProof/>
        <w:color w:val="40382D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9C581B5" wp14:editId="2D10D798">
              <wp:simplePos x="0" y="0"/>
              <wp:positionH relativeFrom="column">
                <wp:posOffset>15875</wp:posOffset>
              </wp:positionH>
              <wp:positionV relativeFrom="paragraph">
                <wp:posOffset>176530</wp:posOffset>
              </wp:positionV>
              <wp:extent cx="6400800" cy="0"/>
              <wp:effectExtent l="17780" t="13335" r="20320" b="15240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226AC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1.25pt;margin-top:13.9pt;width:7in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5E3"/>
    <w:multiLevelType w:val="hybridMultilevel"/>
    <w:tmpl w:val="B4CCA0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6A65"/>
    <w:multiLevelType w:val="hybridMultilevel"/>
    <w:tmpl w:val="DA08FB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4EC7"/>
    <w:multiLevelType w:val="hybridMultilevel"/>
    <w:tmpl w:val="FD84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55F9F"/>
    <w:multiLevelType w:val="hybridMultilevel"/>
    <w:tmpl w:val="4C1C4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84D16"/>
    <w:multiLevelType w:val="hybridMultilevel"/>
    <w:tmpl w:val="071623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32B4C"/>
    <w:multiLevelType w:val="hybridMultilevel"/>
    <w:tmpl w:val="965003CA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43A52"/>
    <w:multiLevelType w:val="hybridMultilevel"/>
    <w:tmpl w:val="224886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5581C"/>
    <w:multiLevelType w:val="hybridMultilevel"/>
    <w:tmpl w:val="D1B6E384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69BE15F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40DAC"/>
    <w:multiLevelType w:val="hybridMultilevel"/>
    <w:tmpl w:val="7A0EE4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2572E"/>
    <w:multiLevelType w:val="hybridMultilevel"/>
    <w:tmpl w:val="8676C948"/>
    <w:lvl w:ilvl="0" w:tplc="0409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1" w15:restartNumberingAfterBreak="0">
    <w:nsid w:val="35B812EE"/>
    <w:multiLevelType w:val="hybridMultilevel"/>
    <w:tmpl w:val="F4D6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D23C8"/>
    <w:multiLevelType w:val="hybridMultilevel"/>
    <w:tmpl w:val="D1D0B5F8"/>
    <w:lvl w:ilvl="0" w:tplc="69BE15F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21C4A"/>
    <w:multiLevelType w:val="hybridMultilevel"/>
    <w:tmpl w:val="DD64FD92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A1D9A"/>
    <w:multiLevelType w:val="hybridMultilevel"/>
    <w:tmpl w:val="BDF63384"/>
    <w:lvl w:ilvl="0" w:tplc="69BE15F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DA014E"/>
    <w:multiLevelType w:val="hybridMultilevel"/>
    <w:tmpl w:val="7E1A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8033B"/>
    <w:multiLevelType w:val="hybridMultilevel"/>
    <w:tmpl w:val="FFF02C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AB1D8D"/>
    <w:multiLevelType w:val="hybridMultilevel"/>
    <w:tmpl w:val="C0A62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961A8"/>
    <w:multiLevelType w:val="hybridMultilevel"/>
    <w:tmpl w:val="798A2026"/>
    <w:lvl w:ilvl="0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76486B"/>
    <w:multiLevelType w:val="hybridMultilevel"/>
    <w:tmpl w:val="5DE0BC42"/>
    <w:lvl w:ilvl="0" w:tplc="9E2C8A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2F7243"/>
    <w:multiLevelType w:val="hybridMultilevel"/>
    <w:tmpl w:val="AC44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42FB8"/>
    <w:multiLevelType w:val="hybridMultilevel"/>
    <w:tmpl w:val="1D2C7644"/>
    <w:lvl w:ilvl="0" w:tplc="C4EE59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0B6B67"/>
    <w:multiLevelType w:val="hybridMultilevel"/>
    <w:tmpl w:val="53EE3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FB2F44"/>
    <w:multiLevelType w:val="hybridMultilevel"/>
    <w:tmpl w:val="3F7E1B0A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D16EFC"/>
    <w:multiLevelType w:val="hybridMultilevel"/>
    <w:tmpl w:val="1CD68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E57898"/>
    <w:multiLevelType w:val="hybridMultilevel"/>
    <w:tmpl w:val="6ED2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430AB7"/>
    <w:multiLevelType w:val="hybridMultilevel"/>
    <w:tmpl w:val="903CD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744430">
    <w:abstractNumId w:val="29"/>
  </w:num>
  <w:num w:numId="2" w16cid:durableId="110630576">
    <w:abstractNumId w:val="12"/>
  </w:num>
  <w:num w:numId="3" w16cid:durableId="1673071320">
    <w:abstractNumId w:val="20"/>
  </w:num>
  <w:num w:numId="4" w16cid:durableId="1786729603">
    <w:abstractNumId w:val="1"/>
  </w:num>
  <w:num w:numId="5" w16cid:durableId="420181798">
    <w:abstractNumId w:val="25"/>
  </w:num>
  <w:num w:numId="6" w16cid:durableId="1724521145">
    <w:abstractNumId w:val="22"/>
  </w:num>
  <w:num w:numId="7" w16cid:durableId="2031832216">
    <w:abstractNumId w:val="21"/>
  </w:num>
  <w:num w:numId="8" w16cid:durableId="504173413">
    <w:abstractNumId w:val="17"/>
  </w:num>
  <w:num w:numId="9" w16cid:durableId="1217401091">
    <w:abstractNumId w:val="18"/>
  </w:num>
  <w:num w:numId="10" w16cid:durableId="283465708">
    <w:abstractNumId w:val="4"/>
  </w:num>
  <w:num w:numId="11" w16cid:durableId="134640608">
    <w:abstractNumId w:val="10"/>
  </w:num>
  <w:num w:numId="12" w16cid:durableId="2053654040">
    <w:abstractNumId w:val="31"/>
  </w:num>
  <w:num w:numId="13" w16cid:durableId="401485983">
    <w:abstractNumId w:val="19"/>
  </w:num>
  <w:num w:numId="14" w16cid:durableId="328556137">
    <w:abstractNumId w:val="0"/>
  </w:num>
  <w:num w:numId="15" w16cid:durableId="445151858">
    <w:abstractNumId w:val="26"/>
  </w:num>
  <w:num w:numId="16" w16cid:durableId="1532763954">
    <w:abstractNumId w:val="3"/>
  </w:num>
  <w:num w:numId="17" w16cid:durableId="991640542">
    <w:abstractNumId w:val="11"/>
  </w:num>
  <w:num w:numId="18" w16cid:durableId="699940921">
    <w:abstractNumId w:val="23"/>
  </w:num>
  <w:num w:numId="19" w16cid:durableId="584338916">
    <w:abstractNumId w:val="30"/>
  </w:num>
  <w:num w:numId="20" w16cid:durableId="1101294725">
    <w:abstractNumId w:val="16"/>
  </w:num>
  <w:num w:numId="21" w16cid:durableId="1480725056">
    <w:abstractNumId w:val="14"/>
  </w:num>
  <w:num w:numId="22" w16cid:durableId="1627347871">
    <w:abstractNumId w:val="24"/>
  </w:num>
  <w:num w:numId="23" w16cid:durableId="1353335239">
    <w:abstractNumId w:val="27"/>
  </w:num>
  <w:num w:numId="24" w16cid:durableId="658538073">
    <w:abstractNumId w:val="2"/>
  </w:num>
  <w:num w:numId="25" w16cid:durableId="1570463452">
    <w:abstractNumId w:val="5"/>
  </w:num>
  <w:num w:numId="26" w16cid:durableId="224755426">
    <w:abstractNumId w:val="28"/>
  </w:num>
  <w:num w:numId="27" w16cid:durableId="262885127">
    <w:abstractNumId w:val="9"/>
  </w:num>
  <w:num w:numId="28" w16cid:durableId="1188366897">
    <w:abstractNumId w:val="7"/>
  </w:num>
  <w:num w:numId="29" w16cid:durableId="1713571837">
    <w:abstractNumId w:val="6"/>
  </w:num>
  <w:num w:numId="30" w16cid:durableId="1833643399">
    <w:abstractNumId w:val="15"/>
  </w:num>
  <w:num w:numId="31" w16cid:durableId="1170292595">
    <w:abstractNumId w:val="8"/>
  </w:num>
  <w:num w:numId="32" w16cid:durableId="3785562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07"/>
    <w:rsid w:val="000011C0"/>
    <w:rsid w:val="00004CAA"/>
    <w:rsid w:val="0000588E"/>
    <w:rsid w:val="00012D1C"/>
    <w:rsid w:val="0001314D"/>
    <w:rsid w:val="0002186C"/>
    <w:rsid w:val="00022BFD"/>
    <w:rsid w:val="000247C8"/>
    <w:rsid w:val="00026747"/>
    <w:rsid w:val="00026815"/>
    <w:rsid w:val="00026E0E"/>
    <w:rsid w:val="0003315C"/>
    <w:rsid w:val="0003341C"/>
    <w:rsid w:val="0003731E"/>
    <w:rsid w:val="0003794D"/>
    <w:rsid w:val="000379C7"/>
    <w:rsid w:val="00040003"/>
    <w:rsid w:val="000411DB"/>
    <w:rsid w:val="00041FD1"/>
    <w:rsid w:val="00044B58"/>
    <w:rsid w:val="0004630B"/>
    <w:rsid w:val="00050181"/>
    <w:rsid w:val="00050679"/>
    <w:rsid w:val="0005211A"/>
    <w:rsid w:val="00056278"/>
    <w:rsid w:val="0005692E"/>
    <w:rsid w:val="00060748"/>
    <w:rsid w:val="00063614"/>
    <w:rsid w:val="00064B32"/>
    <w:rsid w:val="00067831"/>
    <w:rsid w:val="00067C37"/>
    <w:rsid w:val="00071ED9"/>
    <w:rsid w:val="000729E2"/>
    <w:rsid w:val="00076B9F"/>
    <w:rsid w:val="00076CD6"/>
    <w:rsid w:val="00076D3B"/>
    <w:rsid w:val="000809CF"/>
    <w:rsid w:val="0008286B"/>
    <w:rsid w:val="000841C0"/>
    <w:rsid w:val="000843EC"/>
    <w:rsid w:val="0009170E"/>
    <w:rsid w:val="0009291D"/>
    <w:rsid w:val="0009318D"/>
    <w:rsid w:val="00094658"/>
    <w:rsid w:val="00094B14"/>
    <w:rsid w:val="00094BF7"/>
    <w:rsid w:val="000961CB"/>
    <w:rsid w:val="000A4911"/>
    <w:rsid w:val="000A5354"/>
    <w:rsid w:val="000B4A2D"/>
    <w:rsid w:val="000B7932"/>
    <w:rsid w:val="000C5972"/>
    <w:rsid w:val="000C678D"/>
    <w:rsid w:val="000D0897"/>
    <w:rsid w:val="000D08E6"/>
    <w:rsid w:val="000D1C5C"/>
    <w:rsid w:val="000D3170"/>
    <w:rsid w:val="000E260F"/>
    <w:rsid w:val="000E309F"/>
    <w:rsid w:val="000E387D"/>
    <w:rsid w:val="001127B8"/>
    <w:rsid w:val="00113AE0"/>
    <w:rsid w:val="00122947"/>
    <w:rsid w:val="0012337A"/>
    <w:rsid w:val="00123405"/>
    <w:rsid w:val="00126415"/>
    <w:rsid w:val="001339B2"/>
    <w:rsid w:val="00133DB4"/>
    <w:rsid w:val="001365A4"/>
    <w:rsid w:val="00137ED5"/>
    <w:rsid w:val="00141680"/>
    <w:rsid w:val="0014334F"/>
    <w:rsid w:val="00143CF0"/>
    <w:rsid w:val="00146108"/>
    <w:rsid w:val="001502B9"/>
    <w:rsid w:val="00154155"/>
    <w:rsid w:val="00157925"/>
    <w:rsid w:val="001627C5"/>
    <w:rsid w:val="001709FA"/>
    <w:rsid w:val="00170ECC"/>
    <w:rsid w:val="00171DDD"/>
    <w:rsid w:val="00173428"/>
    <w:rsid w:val="00175450"/>
    <w:rsid w:val="00181131"/>
    <w:rsid w:val="001845BF"/>
    <w:rsid w:val="0019104E"/>
    <w:rsid w:val="00196B33"/>
    <w:rsid w:val="001A649B"/>
    <w:rsid w:val="001A7116"/>
    <w:rsid w:val="001B0D4F"/>
    <w:rsid w:val="001B1BCF"/>
    <w:rsid w:val="001B344B"/>
    <w:rsid w:val="001B3EB1"/>
    <w:rsid w:val="001B4475"/>
    <w:rsid w:val="001B5C90"/>
    <w:rsid w:val="001C0BD1"/>
    <w:rsid w:val="001C1BEC"/>
    <w:rsid w:val="001C20A2"/>
    <w:rsid w:val="001C40A4"/>
    <w:rsid w:val="001C7705"/>
    <w:rsid w:val="001C7C6F"/>
    <w:rsid w:val="001D06E6"/>
    <w:rsid w:val="001D07FC"/>
    <w:rsid w:val="001D0A4A"/>
    <w:rsid w:val="001D126A"/>
    <w:rsid w:val="001D13F4"/>
    <w:rsid w:val="001D1CA2"/>
    <w:rsid w:val="001D593C"/>
    <w:rsid w:val="001D6ADB"/>
    <w:rsid w:val="001E032F"/>
    <w:rsid w:val="001E4431"/>
    <w:rsid w:val="001E455E"/>
    <w:rsid w:val="001E46FD"/>
    <w:rsid w:val="001E562B"/>
    <w:rsid w:val="001E6C07"/>
    <w:rsid w:val="001F0E56"/>
    <w:rsid w:val="001F6750"/>
    <w:rsid w:val="001F7B86"/>
    <w:rsid w:val="002015A0"/>
    <w:rsid w:val="00202C37"/>
    <w:rsid w:val="00203CED"/>
    <w:rsid w:val="002042E7"/>
    <w:rsid w:val="00206BEF"/>
    <w:rsid w:val="00215921"/>
    <w:rsid w:val="00221E4D"/>
    <w:rsid w:val="002244A7"/>
    <w:rsid w:val="00225A51"/>
    <w:rsid w:val="00226688"/>
    <w:rsid w:val="00232E6A"/>
    <w:rsid w:val="002358D8"/>
    <w:rsid w:val="00235A4F"/>
    <w:rsid w:val="00240581"/>
    <w:rsid w:val="00246653"/>
    <w:rsid w:val="0025034C"/>
    <w:rsid w:val="00250D13"/>
    <w:rsid w:val="00252513"/>
    <w:rsid w:val="002525A4"/>
    <w:rsid w:val="00253B43"/>
    <w:rsid w:val="0025555E"/>
    <w:rsid w:val="002567A1"/>
    <w:rsid w:val="00256FFF"/>
    <w:rsid w:val="00264B67"/>
    <w:rsid w:val="00266815"/>
    <w:rsid w:val="00266E88"/>
    <w:rsid w:val="002703B0"/>
    <w:rsid w:val="00270B18"/>
    <w:rsid w:val="002812FD"/>
    <w:rsid w:val="0028143A"/>
    <w:rsid w:val="00285AD5"/>
    <w:rsid w:val="00294ADD"/>
    <w:rsid w:val="002964EC"/>
    <w:rsid w:val="00297B65"/>
    <w:rsid w:val="002A42EC"/>
    <w:rsid w:val="002A4A18"/>
    <w:rsid w:val="002A6121"/>
    <w:rsid w:val="002A6DA4"/>
    <w:rsid w:val="002A6FFB"/>
    <w:rsid w:val="002B03EF"/>
    <w:rsid w:val="002B0BAE"/>
    <w:rsid w:val="002C2CF2"/>
    <w:rsid w:val="002C2FA8"/>
    <w:rsid w:val="002C47BE"/>
    <w:rsid w:val="002C585E"/>
    <w:rsid w:val="002C5D3C"/>
    <w:rsid w:val="002C6D53"/>
    <w:rsid w:val="002D10D8"/>
    <w:rsid w:val="002D518B"/>
    <w:rsid w:val="002D7546"/>
    <w:rsid w:val="002E19A7"/>
    <w:rsid w:val="002E1B3C"/>
    <w:rsid w:val="002E5BAF"/>
    <w:rsid w:val="002E620F"/>
    <w:rsid w:val="002E6E27"/>
    <w:rsid w:val="002E7232"/>
    <w:rsid w:val="002F387E"/>
    <w:rsid w:val="002F417B"/>
    <w:rsid w:val="002F4BB6"/>
    <w:rsid w:val="002F5D7C"/>
    <w:rsid w:val="00302B86"/>
    <w:rsid w:val="00304231"/>
    <w:rsid w:val="00310540"/>
    <w:rsid w:val="00310790"/>
    <w:rsid w:val="00312BE3"/>
    <w:rsid w:val="003132C6"/>
    <w:rsid w:val="003137C5"/>
    <w:rsid w:val="0031454E"/>
    <w:rsid w:val="00314EC4"/>
    <w:rsid w:val="00320D5F"/>
    <w:rsid w:val="00324FE8"/>
    <w:rsid w:val="003307E9"/>
    <w:rsid w:val="00335641"/>
    <w:rsid w:val="00342400"/>
    <w:rsid w:val="003439B3"/>
    <w:rsid w:val="00347157"/>
    <w:rsid w:val="00350780"/>
    <w:rsid w:val="00351464"/>
    <w:rsid w:val="00361529"/>
    <w:rsid w:val="00362258"/>
    <w:rsid w:val="00371817"/>
    <w:rsid w:val="00372104"/>
    <w:rsid w:val="00374217"/>
    <w:rsid w:val="00383296"/>
    <w:rsid w:val="00383AB0"/>
    <w:rsid w:val="00386987"/>
    <w:rsid w:val="003872F2"/>
    <w:rsid w:val="00390400"/>
    <w:rsid w:val="00390C80"/>
    <w:rsid w:val="003918DF"/>
    <w:rsid w:val="003941C7"/>
    <w:rsid w:val="00397E17"/>
    <w:rsid w:val="003A0858"/>
    <w:rsid w:val="003A2B3E"/>
    <w:rsid w:val="003A3B82"/>
    <w:rsid w:val="003A4A16"/>
    <w:rsid w:val="003B40FE"/>
    <w:rsid w:val="003B608A"/>
    <w:rsid w:val="003B6444"/>
    <w:rsid w:val="003C022A"/>
    <w:rsid w:val="003C0A6A"/>
    <w:rsid w:val="003C2C88"/>
    <w:rsid w:val="003C45E2"/>
    <w:rsid w:val="003C7DA8"/>
    <w:rsid w:val="003D7323"/>
    <w:rsid w:val="003E0662"/>
    <w:rsid w:val="003E2E17"/>
    <w:rsid w:val="003E3B93"/>
    <w:rsid w:val="003E500D"/>
    <w:rsid w:val="003E53CD"/>
    <w:rsid w:val="003F06D8"/>
    <w:rsid w:val="003F316C"/>
    <w:rsid w:val="003F3ED2"/>
    <w:rsid w:val="003F4683"/>
    <w:rsid w:val="003F67AD"/>
    <w:rsid w:val="004006B1"/>
    <w:rsid w:val="00400CF8"/>
    <w:rsid w:val="0040702F"/>
    <w:rsid w:val="00411F64"/>
    <w:rsid w:val="0041665F"/>
    <w:rsid w:val="0042244E"/>
    <w:rsid w:val="00422FB3"/>
    <w:rsid w:val="00423562"/>
    <w:rsid w:val="00426691"/>
    <w:rsid w:val="0042683E"/>
    <w:rsid w:val="00431504"/>
    <w:rsid w:val="00431867"/>
    <w:rsid w:val="00435772"/>
    <w:rsid w:val="004364BF"/>
    <w:rsid w:val="00441F5F"/>
    <w:rsid w:val="00445B7E"/>
    <w:rsid w:val="00445FB6"/>
    <w:rsid w:val="00446A3F"/>
    <w:rsid w:val="00446CBA"/>
    <w:rsid w:val="00447573"/>
    <w:rsid w:val="00452593"/>
    <w:rsid w:val="0045426E"/>
    <w:rsid w:val="004551E4"/>
    <w:rsid w:val="00460400"/>
    <w:rsid w:val="004604DE"/>
    <w:rsid w:val="004614CD"/>
    <w:rsid w:val="00462B83"/>
    <w:rsid w:val="00467F5B"/>
    <w:rsid w:val="00473800"/>
    <w:rsid w:val="00474E02"/>
    <w:rsid w:val="004778D0"/>
    <w:rsid w:val="00480B53"/>
    <w:rsid w:val="0048294C"/>
    <w:rsid w:val="00485A18"/>
    <w:rsid w:val="004907DE"/>
    <w:rsid w:val="00491A90"/>
    <w:rsid w:val="00493EA9"/>
    <w:rsid w:val="00496212"/>
    <w:rsid w:val="00496BF0"/>
    <w:rsid w:val="004A18A9"/>
    <w:rsid w:val="004A1D9A"/>
    <w:rsid w:val="004A4883"/>
    <w:rsid w:val="004A4CC0"/>
    <w:rsid w:val="004A5DA8"/>
    <w:rsid w:val="004A7937"/>
    <w:rsid w:val="004B0288"/>
    <w:rsid w:val="004B1632"/>
    <w:rsid w:val="004B1A80"/>
    <w:rsid w:val="004B2BC7"/>
    <w:rsid w:val="004B349E"/>
    <w:rsid w:val="004C1503"/>
    <w:rsid w:val="004C552E"/>
    <w:rsid w:val="004D2BD3"/>
    <w:rsid w:val="004D2C08"/>
    <w:rsid w:val="004D5C71"/>
    <w:rsid w:val="004E04C1"/>
    <w:rsid w:val="004E33A1"/>
    <w:rsid w:val="004E3F31"/>
    <w:rsid w:val="004E72C6"/>
    <w:rsid w:val="004F015C"/>
    <w:rsid w:val="004F1A6A"/>
    <w:rsid w:val="004F60BD"/>
    <w:rsid w:val="00500127"/>
    <w:rsid w:val="005015DF"/>
    <w:rsid w:val="00501905"/>
    <w:rsid w:val="0050315D"/>
    <w:rsid w:val="00504E60"/>
    <w:rsid w:val="00505167"/>
    <w:rsid w:val="00507C66"/>
    <w:rsid w:val="00514D95"/>
    <w:rsid w:val="00515629"/>
    <w:rsid w:val="00520188"/>
    <w:rsid w:val="00521832"/>
    <w:rsid w:val="00524BFB"/>
    <w:rsid w:val="00525593"/>
    <w:rsid w:val="00525ECB"/>
    <w:rsid w:val="0052770D"/>
    <w:rsid w:val="005336E7"/>
    <w:rsid w:val="00534463"/>
    <w:rsid w:val="00540ACD"/>
    <w:rsid w:val="0054215B"/>
    <w:rsid w:val="00543503"/>
    <w:rsid w:val="00543687"/>
    <w:rsid w:val="005470FC"/>
    <w:rsid w:val="00550CB8"/>
    <w:rsid w:val="00552079"/>
    <w:rsid w:val="00554598"/>
    <w:rsid w:val="00561299"/>
    <w:rsid w:val="00562BC9"/>
    <w:rsid w:val="0056366D"/>
    <w:rsid w:val="00564877"/>
    <w:rsid w:val="0056543F"/>
    <w:rsid w:val="005668C2"/>
    <w:rsid w:val="00573533"/>
    <w:rsid w:val="005746A4"/>
    <w:rsid w:val="005765AF"/>
    <w:rsid w:val="00581507"/>
    <w:rsid w:val="00585C24"/>
    <w:rsid w:val="00585F4E"/>
    <w:rsid w:val="00590487"/>
    <w:rsid w:val="00590C5E"/>
    <w:rsid w:val="005A0379"/>
    <w:rsid w:val="005A3AA3"/>
    <w:rsid w:val="005A4E1D"/>
    <w:rsid w:val="005B0096"/>
    <w:rsid w:val="005B4509"/>
    <w:rsid w:val="005B7806"/>
    <w:rsid w:val="005C1914"/>
    <w:rsid w:val="005C5143"/>
    <w:rsid w:val="005D1F72"/>
    <w:rsid w:val="005D34D8"/>
    <w:rsid w:val="005D5755"/>
    <w:rsid w:val="005D6DCA"/>
    <w:rsid w:val="005E0A14"/>
    <w:rsid w:val="005E31F3"/>
    <w:rsid w:val="005E4D2D"/>
    <w:rsid w:val="005E5809"/>
    <w:rsid w:val="005E5F08"/>
    <w:rsid w:val="005F29B9"/>
    <w:rsid w:val="005F30AD"/>
    <w:rsid w:val="005F34EC"/>
    <w:rsid w:val="005F601E"/>
    <w:rsid w:val="005F607F"/>
    <w:rsid w:val="005F65BA"/>
    <w:rsid w:val="005F6B0F"/>
    <w:rsid w:val="006016FC"/>
    <w:rsid w:val="00604456"/>
    <w:rsid w:val="006115E0"/>
    <w:rsid w:val="00613F42"/>
    <w:rsid w:val="00614DEF"/>
    <w:rsid w:val="006238ED"/>
    <w:rsid w:val="0062713B"/>
    <w:rsid w:val="006304E8"/>
    <w:rsid w:val="00631C3D"/>
    <w:rsid w:val="00640ED7"/>
    <w:rsid w:val="006426C5"/>
    <w:rsid w:val="006441B4"/>
    <w:rsid w:val="00646101"/>
    <w:rsid w:val="00647513"/>
    <w:rsid w:val="00647DFF"/>
    <w:rsid w:val="0065081B"/>
    <w:rsid w:val="006513B8"/>
    <w:rsid w:val="00652108"/>
    <w:rsid w:val="00653D4D"/>
    <w:rsid w:val="006564A8"/>
    <w:rsid w:val="00656B9C"/>
    <w:rsid w:val="0066022E"/>
    <w:rsid w:val="00662599"/>
    <w:rsid w:val="00663EC1"/>
    <w:rsid w:val="00664132"/>
    <w:rsid w:val="00672AA4"/>
    <w:rsid w:val="00672D1C"/>
    <w:rsid w:val="00675A48"/>
    <w:rsid w:val="00676381"/>
    <w:rsid w:val="00676948"/>
    <w:rsid w:val="00677909"/>
    <w:rsid w:val="006807C1"/>
    <w:rsid w:val="00680D9F"/>
    <w:rsid w:val="006830CB"/>
    <w:rsid w:val="0068589A"/>
    <w:rsid w:val="00687574"/>
    <w:rsid w:val="006879D7"/>
    <w:rsid w:val="00691FF5"/>
    <w:rsid w:val="00697043"/>
    <w:rsid w:val="0069767B"/>
    <w:rsid w:val="006A027C"/>
    <w:rsid w:val="006A151F"/>
    <w:rsid w:val="006B01DD"/>
    <w:rsid w:val="006B06AB"/>
    <w:rsid w:val="006B0BD3"/>
    <w:rsid w:val="006B6F8C"/>
    <w:rsid w:val="006C04EC"/>
    <w:rsid w:val="006C4678"/>
    <w:rsid w:val="006C4C75"/>
    <w:rsid w:val="006C7926"/>
    <w:rsid w:val="006C7A80"/>
    <w:rsid w:val="006E2AF6"/>
    <w:rsid w:val="006E4E55"/>
    <w:rsid w:val="006F175E"/>
    <w:rsid w:val="006F2289"/>
    <w:rsid w:val="006F7AA0"/>
    <w:rsid w:val="007004E2"/>
    <w:rsid w:val="00700CD2"/>
    <w:rsid w:val="0070220A"/>
    <w:rsid w:val="00702FC0"/>
    <w:rsid w:val="00703FA6"/>
    <w:rsid w:val="007055E1"/>
    <w:rsid w:val="00705951"/>
    <w:rsid w:val="00706DB9"/>
    <w:rsid w:val="0071047A"/>
    <w:rsid w:val="00710ACA"/>
    <w:rsid w:val="0071258F"/>
    <w:rsid w:val="0071300E"/>
    <w:rsid w:val="007135EC"/>
    <w:rsid w:val="00713E4A"/>
    <w:rsid w:val="0071427F"/>
    <w:rsid w:val="00714EBC"/>
    <w:rsid w:val="00720BC0"/>
    <w:rsid w:val="007225BF"/>
    <w:rsid w:val="00722859"/>
    <w:rsid w:val="00723A2D"/>
    <w:rsid w:val="007255BE"/>
    <w:rsid w:val="007255DB"/>
    <w:rsid w:val="007308A7"/>
    <w:rsid w:val="00731C67"/>
    <w:rsid w:val="007325FE"/>
    <w:rsid w:val="0073508C"/>
    <w:rsid w:val="0074289E"/>
    <w:rsid w:val="00743801"/>
    <w:rsid w:val="00746C06"/>
    <w:rsid w:val="00753425"/>
    <w:rsid w:val="00754A6F"/>
    <w:rsid w:val="0076242A"/>
    <w:rsid w:val="007658F3"/>
    <w:rsid w:val="00767C9D"/>
    <w:rsid w:val="00767F56"/>
    <w:rsid w:val="007745FF"/>
    <w:rsid w:val="00776B1D"/>
    <w:rsid w:val="00780616"/>
    <w:rsid w:val="007811B9"/>
    <w:rsid w:val="007811F0"/>
    <w:rsid w:val="00781551"/>
    <w:rsid w:val="00785781"/>
    <w:rsid w:val="00786106"/>
    <w:rsid w:val="00790D1B"/>
    <w:rsid w:val="00793FAF"/>
    <w:rsid w:val="00794FFB"/>
    <w:rsid w:val="007957C3"/>
    <w:rsid w:val="007959CC"/>
    <w:rsid w:val="00797BD0"/>
    <w:rsid w:val="007A02E5"/>
    <w:rsid w:val="007A0D27"/>
    <w:rsid w:val="007A17C0"/>
    <w:rsid w:val="007A2ABB"/>
    <w:rsid w:val="007A2D18"/>
    <w:rsid w:val="007A3570"/>
    <w:rsid w:val="007A6226"/>
    <w:rsid w:val="007A6C5F"/>
    <w:rsid w:val="007B3BC3"/>
    <w:rsid w:val="007B45A6"/>
    <w:rsid w:val="007B4E2F"/>
    <w:rsid w:val="007C0FAA"/>
    <w:rsid w:val="007C1458"/>
    <w:rsid w:val="007C1C82"/>
    <w:rsid w:val="007C22A2"/>
    <w:rsid w:val="007C41DB"/>
    <w:rsid w:val="007C5795"/>
    <w:rsid w:val="007D0163"/>
    <w:rsid w:val="007D1A41"/>
    <w:rsid w:val="007D2BCA"/>
    <w:rsid w:val="007D3E70"/>
    <w:rsid w:val="007D4C0B"/>
    <w:rsid w:val="007D5459"/>
    <w:rsid w:val="007E0BC4"/>
    <w:rsid w:val="007E0D13"/>
    <w:rsid w:val="007E12E9"/>
    <w:rsid w:val="007E453A"/>
    <w:rsid w:val="007E5FBF"/>
    <w:rsid w:val="007E60D9"/>
    <w:rsid w:val="007E7A46"/>
    <w:rsid w:val="007F365A"/>
    <w:rsid w:val="007F5122"/>
    <w:rsid w:val="007F714C"/>
    <w:rsid w:val="008067B0"/>
    <w:rsid w:val="0081051F"/>
    <w:rsid w:val="0081162D"/>
    <w:rsid w:val="008131C5"/>
    <w:rsid w:val="00814777"/>
    <w:rsid w:val="00816A73"/>
    <w:rsid w:val="008261F9"/>
    <w:rsid w:val="00827262"/>
    <w:rsid w:val="00835B2F"/>
    <w:rsid w:val="00835B9B"/>
    <w:rsid w:val="0083797C"/>
    <w:rsid w:val="008434AF"/>
    <w:rsid w:val="0084688C"/>
    <w:rsid w:val="00846D0A"/>
    <w:rsid w:val="008506DF"/>
    <w:rsid w:val="00850D05"/>
    <w:rsid w:val="008510FA"/>
    <w:rsid w:val="00852071"/>
    <w:rsid w:val="00853313"/>
    <w:rsid w:val="00870133"/>
    <w:rsid w:val="00872896"/>
    <w:rsid w:val="008748E7"/>
    <w:rsid w:val="00883909"/>
    <w:rsid w:val="00890B45"/>
    <w:rsid w:val="00891968"/>
    <w:rsid w:val="00892363"/>
    <w:rsid w:val="00894FEE"/>
    <w:rsid w:val="008A086F"/>
    <w:rsid w:val="008A0A67"/>
    <w:rsid w:val="008A0C74"/>
    <w:rsid w:val="008A5166"/>
    <w:rsid w:val="008A654C"/>
    <w:rsid w:val="008B3238"/>
    <w:rsid w:val="008B590B"/>
    <w:rsid w:val="008C30D1"/>
    <w:rsid w:val="008C579F"/>
    <w:rsid w:val="008C68EE"/>
    <w:rsid w:val="008D08EC"/>
    <w:rsid w:val="008D2544"/>
    <w:rsid w:val="008D471E"/>
    <w:rsid w:val="008D4814"/>
    <w:rsid w:val="008D5D93"/>
    <w:rsid w:val="008D6B08"/>
    <w:rsid w:val="008E30DA"/>
    <w:rsid w:val="008E443C"/>
    <w:rsid w:val="008E4E22"/>
    <w:rsid w:val="008E5560"/>
    <w:rsid w:val="008F2B5C"/>
    <w:rsid w:val="008F3CE4"/>
    <w:rsid w:val="008F47FA"/>
    <w:rsid w:val="008F69AF"/>
    <w:rsid w:val="009101BE"/>
    <w:rsid w:val="009105C2"/>
    <w:rsid w:val="00910FD1"/>
    <w:rsid w:val="0091548D"/>
    <w:rsid w:val="009179BB"/>
    <w:rsid w:val="0092358F"/>
    <w:rsid w:val="009254F7"/>
    <w:rsid w:val="00925684"/>
    <w:rsid w:val="009306C9"/>
    <w:rsid w:val="009322D3"/>
    <w:rsid w:val="009345C1"/>
    <w:rsid w:val="009373FC"/>
    <w:rsid w:val="00945446"/>
    <w:rsid w:val="00952467"/>
    <w:rsid w:val="00954644"/>
    <w:rsid w:val="009613AE"/>
    <w:rsid w:val="0096328C"/>
    <w:rsid w:val="00965B45"/>
    <w:rsid w:val="00967877"/>
    <w:rsid w:val="00970671"/>
    <w:rsid w:val="009708C6"/>
    <w:rsid w:val="00971A23"/>
    <w:rsid w:val="00972C0A"/>
    <w:rsid w:val="00973E51"/>
    <w:rsid w:val="009801E7"/>
    <w:rsid w:val="0098453A"/>
    <w:rsid w:val="009873A0"/>
    <w:rsid w:val="0098773B"/>
    <w:rsid w:val="009878E3"/>
    <w:rsid w:val="0099107B"/>
    <w:rsid w:val="00996354"/>
    <w:rsid w:val="009A0393"/>
    <w:rsid w:val="009B375B"/>
    <w:rsid w:val="009B5A51"/>
    <w:rsid w:val="009C5A7F"/>
    <w:rsid w:val="009C7B54"/>
    <w:rsid w:val="009D263B"/>
    <w:rsid w:val="009D3B94"/>
    <w:rsid w:val="009D3BF2"/>
    <w:rsid w:val="009D46D2"/>
    <w:rsid w:val="009D46EB"/>
    <w:rsid w:val="009D481E"/>
    <w:rsid w:val="009E03B1"/>
    <w:rsid w:val="009E10DC"/>
    <w:rsid w:val="009E191C"/>
    <w:rsid w:val="009E79CC"/>
    <w:rsid w:val="009F1619"/>
    <w:rsid w:val="009F2F6A"/>
    <w:rsid w:val="009F67FA"/>
    <w:rsid w:val="009F712B"/>
    <w:rsid w:val="009F7AA4"/>
    <w:rsid w:val="00A01C25"/>
    <w:rsid w:val="00A01F51"/>
    <w:rsid w:val="00A122AF"/>
    <w:rsid w:val="00A145D3"/>
    <w:rsid w:val="00A14A04"/>
    <w:rsid w:val="00A14B18"/>
    <w:rsid w:val="00A160A3"/>
    <w:rsid w:val="00A213A8"/>
    <w:rsid w:val="00A23F1D"/>
    <w:rsid w:val="00A24430"/>
    <w:rsid w:val="00A2582F"/>
    <w:rsid w:val="00A26943"/>
    <w:rsid w:val="00A27AE2"/>
    <w:rsid w:val="00A30B86"/>
    <w:rsid w:val="00A41AB9"/>
    <w:rsid w:val="00A43091"/>
    <w:rsid w:val="00A43754"/>
    <w:rsid w:val="00A53D49"/>
    <w:rsid w:val="00A543DA"/>
    <w:rsid w:val="00A54CCF"/>
    <w:rsid w:val="00A55E18"/>
    <w:rsid w:val="00A56A58"/>
    <w:rsid w:val="00A56BD2"/>
    <w:rsid w:val="00A65A7B"/>
    <w:rsid w:val="00A726A9"/>
    <w:rsid w:val="00A75211"/>
    <w:rsid w:val="00A77B20"/>
    <w:rsid w:val="00A8055B"/>
    <w:rsid w:val="00A83F26"/>
    <w:rsid w:val="00A8446D"/>
    <w:rsid w:val="00A87AF3"/>
    <w:rsid w:val="00A9158C"/>
    <w:rsid w:val="00A917F9"/>
    <w:rsid w:val="00A92415"/>
    <w:rsid w:val="00A940B1"/>
    <w:rsid w:val="00A96F1E"/>
    <w:rsid w:val="00A97201"/>
    <w:rsid w:val="00AA46D4"/>
    <w:rsid w:val="00AA6A95"/>
    <w:rsid w:val="00AA7485"/>
    <w:rsid w:val="00AB0E36"/>
    <w:rsid w:val="00AB2F08"/>
    <w:rsid w:val="00AB3C73"/>
    <w:rsid w:val="00AB5C84"/>
    <w:rsid w:val="00AB7E50"/>
    <w:rsid w:val="00AC2279"/>
    <w:rsid w:val="00AC65DD"/>
    <w:rsid w:val="00AC6A10"/>
    <w:rsid w:val="00AD0F9E"/>
    <w:rsid w:val="00AD1B7B"/>
    <w:rsid w:val="00AD711A"/>
    <w:rsid w:val="00AD722E"/>
    <w:rsid w:val="00AE1975"/>
    <w:rsid w:val="00AE47DF"/>
    <w:rsid w:val="00AE4867"/>
    <w:rsid w:val="00AE6F65"/>
    <w:rsid w:val="00AF0CFC"/>
    <w:rsid w:val="00AF1317"/>
    <w:rsid w:val="00AF131A"/>
    <w:rsid w:val="00AF3127"/>
    <w:rsid w:val="00AF3B1E"/>
    <w:rsid w:val="00AF46A6"/>
    <w:rsid w:val="00AF48C2"/>
    <w:rsid w:val="00AF65EC"/>
    <w:rsid w:val="00B0241C"/>
    <w:rsid w:val="00B0551E"/>
    <w:rsid w:val="00B1316A"/>
    <w:rsid w:val="00B13826"/>
    <w:rsid w:val="00B17FD4"/>
    <w:rsid w:val="00B208E9"/>
    <w:rsid w:val="00B2153D"/>
    <w:rsid w:val="00B234DD"/>
    <w:rsid w:val="00B23A64"/>
    <w:rsid w:val="00B24639"/>
    <w:rsid w:val="00B27BEE"/>
    <w:rsid w:val="00B30CF2"/>
    <w:rsid w:val="00B35220"/>
    <w:rsid w:val="00B374DF"/>
    <w:rsid w:val="00B4087B"/>
    <w:rsid w:val="00B420DB"/>
    <w:rsid w:val="00B43895"/>
    <w:rsid w:val="00B50F04"/>
    <w:rsid w:val="00B52E60"/>
    <w:rsid w:val="00B5404B"/>
    <w:rsid w:val="00B543AB"/>
    <w:rsid w:val="00B57D42"/>
    <w:rsid w:val="00B57E81"/>
    <w:rsid w:val="00B6163E"/>
    <w:rsid w:val="00B636CD"/>
    <w:rsid w:val="00B72F91"/>
    <w:rsid w:val="00B733B3"/>
    <w:rsid w:val="00B7528E"/>
    <w:rsid w:val="00B76351"/>
    <w:rsid w:val="00B7743C"/>
    <w:rsid w:val="00B80018"/>
    <w:rsid w:val="00B8125B"/>
    <w:rsid w:val="00B8152E"/>
    <w:rsid w:val="00B836EB"/>
    <w:rsid w:val="00B83A5C"/>
    <w:rsid w:val="00B845CC"/>
    <w:rsid w:val="00B8472C"/>
    <w:rsid w:val="00B85AEE"/>
    <w:rsid w:val="00B879E3"/>
    <w:rsid w:val="00B93F42"/>
    <w:rsid w:val="00B9703C"/>
    <w:rsid w:val="00BA38C9"/>
    <w:rsid w:val="00BB0574"/>
    <w:rsid w:val="00BB0668"/>
    <w:rsid w:val="00BB4C2F"/>
    <w:rsid w:val="00BB4E4D"/>
    <w:rsid w:val="00BB7E34"/>
    <w:rsid w:val="00BC3FF0"/>
    <w:rsid w:val="00BC4183"/>
    <w:rsid w:val="00BC722D"/>
    <w:rsid w:val="00BD1BE6"/>
    <w:rsid w:val="00BD2309"/>
    <w:rsid w:val="00BD6F8F"/>
    <w:rsid w:val="00BE2645"/>
    <w:rsid w:val="00BE415C"/>
    <w:rsid w:val="00BE6021"/>
    <w:rsid w:val="00BE6A8F"/>
    <w:rsid w:val="00BF13D5"/>
    <w:rsid w:val="00BF4524"/>
    <w:rsid w:val="00C016B9"/>
    <w:rsid w:val="00C02373"/>
    <w:rsid w:val="00C05B10"/>
    <w:rsid w:val="00C06D1B"/>
    <w:rsid w:val="00C16AAE"/>
    <w:rsid w:val="00C2014A"/>
    <w:rsid w:val="00C23087"/>
    <w:rsid w:val="00C2612E"/>
    <w:rsid w:val="00C3065A"/>
    <w:rsid w:val="00C308FA"/>
    <w:rsid w:val="00C4399F"/>
    <w:rsid w:val="00C45525"/>
    <w:rsid w:val="00C506BF"/>
    <w:rsid w:val="00C50C73"/>
    <w:rsid w:val="00C61721"/>
    <w:rsid w:val="00C74DDE"/>
    <w:rsid w:val="00C757B0"/>
    <w:rsid w:val="00C809F3"/>
    <w:rsid w:val="00C86E19"/>
    <w:rsid w:val="00C86F3C"/>
    <w:rsid w:val="00C912A7"/>
    <w:rsid w:val="00C9492C"/>
    <w:rsid w:val="00C964C4"/>
    <w:rsid w:val="00C97EBE"/>
    <w:rsid w:val="00CA066D"/>
    <w:rsid w:val="00CA1395"/>
    <w:rsid w:val="00CA263C"/>
    <w:rsid w:val="00CA28B0"/>
    <w:rsid w:val="00CA28C6"/>
    <w:rsid w:val="00CA5B8B"/>
    <w:rsid w:val="00CA71C8"/>
    <w:rsid w:val="00CA7513"/>
    <w:rsid w:val="00CB001B"/>
    <w:rsid w:val="00CC3F2E"/>
    <w:rsid w:val="00CC4302"/>
    <w:rsid w:val="00CD0C70"/>
    <w:rsid w:val="00CD37E3"/>
    <w:rsid w:val="00CD4CBC"/>
    <w:rsid w:val="00CE0350"/>
    <w:rsid w:val="00CE446A"/>
    <w:rsid w:val="00CE4B39"/>
    <w:rsid w:val="00CF3E53"/>
    <w:rsid w:val="00CF6BA1"/>
    <w:rsid w:val="00D026F2"/>
    <w:rsid w:val="00D03A6F"/>
    <w:rsid w:val="00D043BD"/>
    <w:rsid w:val="00D0468C"/>
    <w:rsid w:val="00D04D7F"/>
    <w:rsid w:val="00D05C20"/>
    <w:rsid w:val="00D0717F"/>
    <w:rsid w:val="00D07202"/>
    <w:rsid w:val="00D10FE0"/>
    <w:rsid w:val="00D113FC"/>
    <w:rsid w:val="00D128DE"/>
    <w:rsid w:val="00D14945"/>
    <w:rsid w:val="00D149B2"/>
    <w:rsid w:val="00D168BF"/>
    <w:rsid w:val="00D2070F"/>
    <w:rsid w:val="00D22BD9"/>
    <w:rsid w:val="00D26FD1"/>
    <w:rsid w:val="00D31233"/>
    <w:rsid w:val="00D3169A"/>
    <w:rsid w:val="00D32C80"/>
    <w:rsid w:val="00D331D6"/>
    <w:rsid w:val="00D342B7"/>
    <w:rsid w:val="00D401B5"/>
    <w:rsid w:val="00D50A77"/>
    <w:rsid w:val="00D55478"/>
    <w:rsid w:val="00D570F9"/>
    <w:rsid w:val="00D66809"/>
    <w:rsid w:val="00D77BC2"/>
    <w:rsid w:val="00D83C32"/>
    <w:rsid w:val="00D848FE"/>
    <w:rsid w:val="00D8630F"/>
    <w:rsid w:val="00D90EFD"/>
    <w:rsid w:val="00D91366"/>
    <w:rsid w:val="00D922E8"/>
    <w:rsid w:val="00D940F3"/>
    <w:rsid w:val="00D9608E"/>
    <w:rsid w:val="00D96831"/>
    <w:rsid w:val="00D9772F"/>
    <w:rsid w:val="00DA0ABD"/>
    <w:rsid w:val="00DA1805"/>
    <w:rsid w:val="00DB261F"/>
    <w:rsid w:val="00DB4188"/>
    <w:rsid w:val="00DB5BD6"/>
    <w:rsid w:val="00DB790A"/>
    <w:rsid w:val="00DC0963"/>
    <w:rsid w:val="00DC1A25"/>
    <w:rsid w:val="00DC3D1D"/>
    <w:rsid w:val="00DC61BA"/>
    <w:rsid w:val="00DD1C8B"/>
    <w:rsid w:val="00DD4F55"/>
    <w:rsid w:val="00DD7FF3"/>
    <w:rsid w:val="00DE00FD"/>
    <w:rsid w:val="00DE5452"/>
    <w:rsid w:val="00DF2F80"/>
    <w:rsid w:val="00DF381F"/>
    <w:rsid w:val="00DF3F74"/>
    <w:rsid w:val="00DF46A4"/>
    <w:rsid w:val="00DF6DBD"/>
    <w:rsid w:val="00E063B3"/>
    <w:rsid w:val="00E06964"/>
    <w:rsid w:val="00E14AB6"/>
    <w:rsid w:val="00E15263"/>
    <w:rsid w:val="00E213B7"/>
    <w:rsid w:val="00E214B7"/>
    <w:rsid w:val="00E248FB"/>
    <w:rsid w:val="00E2609B"/>
    <w:rsid w:val="00E26A2F"/>
    <w:rsid w:val="00E27069"/>
    <w:rsid w:val="00E272DD"/>
    <w:rsid w:val="00E30268"/>
    <w:rsid w:val="00E32803"/>
    <w:rsid w:val="00E379DE"/>
    <w:rsid w:val="00E412F4"/>
    <w:rsid w:val="00E41CA1"/>
    <w:rsid w:val="00E424CC"/>
    <w:rsid w:val="00E471BF"/>
    <w:rsid w:val="00E54877"/>
    <w:rsid w:val="00E6184A"/>
    <w:rsid w:val="00E71519"/>
    <w:rsid w:val="00E7476A"/>
    <w:rsid w:val="00E85736"/>
    <w:rsid w:val="00E911F4"/>
    <w:rsid w:val="00E92074"/>
    <w:rsid w:val="00E9239C"/>
    <w:rsid w:val="00E95F75"/>
    <w:rsid w:val="00EA2DB6"/>
    <w:rsid w:val="00EA383B"/>
    <w:rsid w:val="00EA49DA"/>
    <w:rsid w:val="00EB12E2"/>
    <w:rsid w:val="00EB1C52"/>
    <w:rsid w:val="00EB2A33"/>
    <w:rsid w:val="00EB327B"/>
    <w:rsid w:val="00EB37AD"/>
    <w:rsid w:val="00EB385F"/>
    <w:rsid w:val="00EB58C4"/>
    <w:rsid w:val="00EB755E"/>
    <w:rsid w:val="00EC448C"/>
    <w:rsid w:val="00EC5C3F"/>
    <w:rsid w:val="00ED14C0"/>
    <w:rsid w:val="00ED35DB"/>
    <w:rsid w:val="00ED46F4"/>
    <w:rsid w:val="00ED4854"/>
    <w:rsid w:val="00ED4D56"/>
    <w:rsid w:val="00ED4E2C"/>
    <w:rsid w:val="00EE3A5D"/>
    <w:rsid w:val="00EE6B24"/>
    <w:rsid w:val="00EF41C4"/>
    <w:rsid w:val="00EF50E1"/>
    <w:rsid w:val="00EF629B"/>
    <w:rsid w:val="00EF6F26"/>
    <w:rsid w:val="00EF79B3"/>
    <w:rsid w:val="00F020B5"/>
    <w:rsid w:val="00F065B4"/>
    <w:rsid w:val="00F06F88"/>
    <w:rsid w:val="00F10687"/>
    <w:rsid w:val="00F109F5"/>
    <w:rsid w:val="00F1419D"/>
    <w:rsid w:val="00F14E78"/>
    <w:rsid w:val="00F152DA"/>
    <w:rsid w:val="00F17AB8"/>
    <w:rsid w:val="00F17E0E"/>
    <w:rsid w:val="00F204F8"/>
    <w:rsid w:val="00F24185"/>
    <w:rsid w:val="00F24E23"/>
    <w:rsid w:val="00F41746"/>
    <w:rsid w:val="00F447EB"/>
    <w:rsid w:val="00F50036"/>
    <w:rsid w:val="00F50F76"/>
    <w:rsid w:val="00F51F86"/>
    <w:rsid w:val="00F52160"/>
    <w:rsid w:val="00F52309"/>
    <w:rsid w:val="00F52E49"/>
    <w:rsid w:val="00F54BB5"/>
    <w:rsid w:val="00F61507"/>
    <w:rsid w:val="00F6758B"/>
    <w:rsid w:val="00F71F8D"/>
    <w:rsid w:val="00F729F9"/>
    <w:rsid w:val="00F81BB4"/>
    <w:rsid w:val="00F8601D"/>
    <w:rsid w:val="00F8655E"/>
    <w:rsid w:val="00F95E5D"/>
    <w:rsid w:val="00F9725E"/>
    <w:rsid w:val="00FA3713"/>
    <w:rsid w:val="00FA3B99"/>
    <w:rsid w:val="00FA78D2"/>
    <w:rsid w:val="00FC01A3"/>
    <w:rsid w:val="00FC47BD"/>
    <w:rsid w:val="00FD0276"/>
    <w:rsid w:val="00FD0B83"/>
    <w:rsid w:val="00FD5D00"/>
    <w:rsid w:val="00FD7EBD"/>
    <w:rsid w:val="00FE103C"/>
    <w:rsid w:val="00FE1B19"/>
    <w:rsid w:val="00FE21C8"/>
    <w:rsid w:val="00FE38D6"/>
    <w:rsid w:val="00FE473D"/>
    <w:rsid w:val="00FE52BE"/>
    <w:rsid w:val="00FE7738"/>
    <w:rsid w:val="00FE7F33"/>
    <w:rsid w:val="00FF5F7E"/>
    <w:rsid w:val="00FF6C95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81A53"/>
  <w15:docId w15:val="{37C81229-4BDB-4F8B-801F-764A4C02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C73"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C73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C7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73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7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7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7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7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50C73"/>
    <w:pPr>
      <w:spacing w:after="0" w:line="240" w:lineRule="auto"/>
    </w:pPr>
    <w:tblPr/>
    <w:tblStylePr w:type="firstRow">
      <w:rPr>
        <w:rFonts w:ascii="Century Gothic" w:hAnsi="Century Gothic"/>
        <w:b/>
        <w:sz w:val="36"/>
      </w:rPr>
    </w:tblStylePr>
  </w:style>
  <w:style w:type="paragraph" w:styleId="ListParagraph">
    <w:name w:val="List Paragraph"/>
    <w:basedOn w:val="Normal"/>
    <w:qFormat/>
    <w:rsid w:val="00C50C73"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50C73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0C73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73"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73"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C50C73"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73"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0C73"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50C7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0C73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73"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C50C73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C50C73"/>
    <w:rPr>
      <w:b/>
      <w:bCs/>
    </w:rPr>
  </w:style>
  <w:style w:type="character" w:styleId="Emphasis">
    <w:name w:val="Emphasis"/>
    <w:basedOn w:val="DefaultParagraphFont"/>
    <w:uiPriority w:val="20"/>
    <w:qFormat/>
    <w:rsid w:val="00C50C73"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rsid w:val="00C50C73"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50C73"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C50C73"/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73"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73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</w:rPr>
  </w:style>
  <w:style w:type="character" w:styleId="SubtleEmphasis">
    <w:name w:val="Subtle Emphasis"/>
    <w:basedOn w:val="DefaultParagraphFont"/>
    <w:uiPriority w:val="19"/>
    <w:qFormat/>
    <w:rsid w:val="00C50C73"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sid w:val="00C50C73"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sid w:val="00C50C73"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50C73"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50C73"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0C73"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C73"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rsid w:val="00C50C73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50C73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C73"/>
  </w:style>
  <w:style w:type="paragraph" w:styleId="Footer">
    <w:name w:val="footer"/>
    <w:basedOn w:val="Normal"/>
    <w:link w:val="Foot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C73"/>
  </w:style>
  <w:style w:type="table" w:styleId="TableGrid">
    <w:name w:val="Table Grid"/>
    <w:basedOn w:val="TableNormal"/>
    <w:uiPriority w:val="59"/>
    <w:rsid w:val="00C50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sid w:val="00C50C73"/>
    <w:rPr>
      <w:b/>
      <w:sz w:val="28"/>
      <w:szCs w:val="28"/>
    </w:rPr>
  </w:style>
  <w:style w:type="paragraph" w:customStyle="1" w:styleId="Subsection">
    <w:name w:val="Subsection"/>
    <w:basedOn w:val="Heading2"/>
    <w:qFormat/>
    <w:rsid w:val="00C50C73"/>
    <w:pPr>
      <w:spacing w:before="0"/>
    </w:pPr>
    <w:rPr>
      <w:rFonts w:asciiTheme="minorHAnsi" w:hAnsiTheme="minorHAnsi"/>
      <w:color w:val="93A299" w:themeColor="accent1"/>
      <w:sz w:val="21"/>
    </w:rPr>
  </w:style>
  <w:style w:type="character" w:styleId="Hyperlink">
    <w:name w:val="Hyperlink"/>
    <w:basedOn w:val="DefaultParagraphFont"/>
    <w:uiPriority w:val="99"/>
    <w:unhideWhenUsed/>
    <w:rsid w:val="00CE446A"/>
    <w:rPr>
      <w:color w:val="CCCC00" w:themeColor="hyperlink"/>
      <w:u w:val="single"/>
    </w:rPr>
  </w:style>
  <w:style w:type="paragraph" w:styleId="BodyText2">
    <w:name w:val="Body Text 2"/>
    <w:basedOn w:val="Normal"/>
    <w:link w:val="BodyText2Char1"/>
    <w:rsid w:val="0025555E"/>
    <w:pPr>
      <w:autoSpaceDE w:val="0"/>
      <w:autoSpaceDN w:val="0"/>
      <w:spacing w:after="0" w:line="36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uiPriority w:val="99"/>
    <w:semiHidden/>
    <w:rsid w:val="0025555E"/>
    <w:rPr>
      <w:sz w:val="21"/>
    </w:rPr>
  </w:style>
  <w:style w:type="character" w:customStyle="1" w:styleId="BodyText2Char1">
    <w:name w:val="Body Text 2 Char1"/>
    <w:basedOn w:val="DefaultParagraphFont"/>
    <w:link w:val="BodyText2"/>
    <w:locked/>
    <w:rsid w:val="0025555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272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72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72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2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262"/>
    <w:rPr>
      <w:b/>
      <w:bCs/>
      <w:sz w:val="20"/>
      <w:szCs w:val="20"/>
    </w:rPr>
  </w:style>
  <w:style w:type="character" w:customStyle="1" w:styleId="vanity-namedomain1">
    <w:name w:val="vanity-name__domain1"/>
    <w:basedOn w:val="DefaultParagraphFont"/>
    <w:rsid w:val="001D1CA2"/>
    <w:rPr>
      <w:b w:val="0"/>
      <w:bCs w:val="0"/>
    </w:rPr>
  </w:style>
  <w:style w:type="character" w:customStyle="1" w:styleId="vanity-namedisplay-name1">
    <w:name w:val="vanity-name__display-name1"/>
    <w:basedOn w:val="DefaultParagraphFont"/>
    <w:rsid w:val="001D1CA2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0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Resum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3497 w eARNHARDT DRIVE, FAYETTEVILLE AR 72704</CompanyAddress>
  <CompanyPhone>479-595-2218</CompanyPhone>
  <CompanyFax/>
  <CompanyEmail>SUBODHSHAM@GMAIL.COM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4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BE1092-ECCB-44B5-8139-94A5015DEF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5A2FB7-A063-4B14-8FC7-B82BAE1954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94</TotalTime>
  <Pages>2</Pages>
  <Words>1102</Words>
  <Characters>6922</Characters>
  <Application>Microsoft Office Word</Application>
  <DocSecurity>0</DocSecurity>
  <Lines>101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SUBODH KULKARNI</dc:creator>
  <cp:lastModifiedBy>Subodh Kulkarni, Ph.D.</cp:lastModifiedBy>
  <cp:revision>97</cp:revision>
  <cp:lastPrinted>2021-11-08T13:52:00Z</cp:lastPrinted>
  <dcterms:created xsi:type="dcterms:W3CDTF">2026-02-17T18:36:00Z</dcterms:created>
  <dcterms:modified xsi:type="dcterms:W3CDTF">2026-02-23T19:04:00Z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TC018408479991</vt:lpwstr>
  </property>
  <property fmtid="{D5CDD505-2E9C-101B-9397-08002B2CF9AE}" pid="3" name="MSIP_Label_029374dd-2437-4816-8d63-bf9cc1b578e5_Enabled">
    <vt:lpwstr>true</vt:lpwstr>
  </property>
  <property fmtid="{D5CDD505-2E9C-101B-9397-08002B2CF9AE}" pid="4" name="MSIP_Label_029374dd-2437-4816-8d63-bf9cc1b578e5_SetDate">
    <vt:lpwstr>2022-04-08T15:54:50Z</vt:lpwstr>
  </property>
  <property fmtid="{D5CDD505-2E9C-101B-9397-08002B2CF9AE}" pid="5" name="MSIP_Label_029374dd-2437-4816-8d63-bf9cc1b578e5_Method">
    <vt:lpwstr>Privileged</vt:lpwstr>
  </property>
  <property fmtid="{D5CDD505-2E9C-101B-9397-08002B2CF9AE}" pid="6" name="MSIP_Label_029374dd-2437-4816-8d63-bf9cc1b578e5_Name">
    <vt:lpwstr>Public</vt:lpwstr>
  </property>
  <property fmtid="{D5CDD505-2E9C-101B-9397-08002B2CF9AE}" pid="7" name="MSIP_Label_029374dd-2437-4816-8d63-bf9cc1b578e5_SiteId">
    <vt:lpwstr>39b03722-b836-496a-85ec-850f0957ca6b</vt:lpwstr>
  </property>
  <property fmtid="{D5CDD505-2E9C-101B-9397-08002B2CF9AE}" pid="8" name="MSIP_Label_029374dd-2437-4816-8d63-bf9cc1b578e5_ActionId">
    <vt:lpwstr>1157831c-bd53-4587-abed-ded7ba01b498</vt:lpwstr>
  </property>
  <property fmtid="{D5CDD505-2E9C-101B-9397-08002B2CF9AE}" pid="9" name="MSIP_Label_029374dd-2437-4816-8d63-bf9cc1b578e5_ContentBits">
    <vt:lpwstr>2</vt:lpwstr>
  </property>
</Properties>
</file>